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8C59B" w14:textId="77777777" w:rsidR="00A04052" w:rsidRPr="00FB57E7" w:rsidRDefault="00234D89" w:rsidP="00ED0FAE">
      <w:pPr>
        <w:spacing w:after="0" w:line="360" w:lineRule="auto"/>
        <w:rPr>
          <w:rFonts w:ascii="Times New Roman" w:eastAsia="思源黑体" w:hAnsi="Times New Roman" w:cs="Times New Roman"/>
          <w:b/>
          <w:bCs/>
          <w:color w:val="595959" w:themeColor="text1" w:themeTint="A6"/>
          <w:kern w:val="28"/>
          <w:sz w:val="28"/>
          <w:szCs w:val="28"/>
        </w:rPr>
      </w:pPr>
      <w:r w:rsidRPr="00FB57E7">
        <w:rPr>
          <w:rFonts w:ascii="Times New Roman" w:eastAsia="思源黑体" w:hAnsi="Times New Roman" w:cs="Times New Roman"/>
          <w:b/>
          <w:bCs/>
          <w:color w:val="595959" w:themeColor="text1" w:themeTint="A6"/>
          <w:kern w:val="28"/>
          <w:sz w:val="28"/>
          <w:szCs w:val="28"/>
        </w:rPr>
        <w:t xml:space="preserve">Lesson Plan </w:t>
      </w:r>
      <w:r w:rsidR="00A04052" w:rsidRPr="00FB57E7">
        <w:rPr>
          <w:rFonts w:ascii="Times New Roman" w:eastAsia="思源黑体" w:hAnsi="Times New Roman" w:cs="Times New Roman"/>
          <w:b/>
          <w:bCs/>
          <w:color w:val="595959" w:themeColor="text1" w:themeTint="A6"/>
          <w:kern w:val="28"/>
          <w:sz w:val="28"/>
          <w:szCs w:val="28"/>
        </w:rPr>
        <w:t>Format Guidelines:</w:t>
      </w:r>
    </w:p>
    <w:p w14:paraId="1D91A959" w14:textId="77777777" w:rsidR="0052003C" w:rsidRPr="00774E01" w:rsidRDefault="0052003C" w:rsidP="00ED0FAE">
      <w:pPr>
        <w:spacing w:after="0" w:line="360" w:lineRule="auto"/>
        <w:rPr>
          <w:rFonts w:ascii="Times New Roman" w:eastAsia="思源黑体" w:hAnsi="Times New Roman" w:cs="Times New Roman"/>
          <w:b/>
          <w:bCs/>
          <w:color w:val="595959" w:themeColor="text1" w:themeTint="A6"/>
          <w:kern w:val="28"/>
        </w:rPr>
      </w:pPr>
    </w:p>
    <w:p w14:paraId="781A6D3B" w14:textId="77777777" w:rsidR="00774E01" w:rsidRPr="00774E01" w:rsidRDefault="00234D89" w:rsidP="00ED0FAE">
      <w:pPr>
        <w:spacing w:after="0" w:line="360" w:lineRule="auto"/>
        <w:rPr>
          <w:rFonts w:ascii="Times New Roman" w:eastAsia="思源黑体" w:hAnsi="Times New Roman" w:cs="Times New Roman"/>
          <w:color w:val="595959" w:themeColor="text1" w:themeTint="A6"/>
          <w:kern w:val="28"/>
        </w:rPr>
      </w:pPr>
      <w:r w:rsidRPr="00774E01">
        <w:rPr>
          <w:rFonts w:ascii="Times New Roman" w:eastAsia="思源黑体" w:hAnsi="Times New Roman" w:cs="Times New Roman"/>
          <w:b/>
          <w:bCs/>
          <w:color w:val="595959" w:themeColor="text1" w:themeTint="A6"/>
          <w:kern w:val="28"/>
        </w:rPr>
        <w:t>Paper Size:</w:t>
      </w:r>
      <w:r w:rsidRPr="00774E01">
        <w:rPr>
          <w:rFonts w:ascii="Times New Roman" w:eastAsia="思源黑体" w:hAnsi="Times New Roman" w:cs="Times New Roman"/>
          <w:color w:val="595959" w:themeColor="text1" w:themeTint="A6"/>
          <w:kern w:val="28"/>
        </w:rPr>
        <w:t xml:space="preserve"> </w:t>
      </w:r>
      <w:r w:rsidRPr="00DF14F2">
        <w:rPr>
          <w:rFonts w:ascii="Times New Roman" w:eastAsia="思源黑体" w:hAnsi="Times New Roman" w:cs="Times New Roman"/>
          <w:b/>
          <w:bCs/>
          <w:color w:val="595959" w:themeColor="text1" w:themeTint="A6"/>
          <w:kern w:val="28"/>
        </w:rPr>
        <w:t>A4</w:t>
      </w:r>
      <w:r w:rsidRPr="00774E01">
        <w:rPr>
          <w:rFonts w:ascii="Times New Roman" w:eastAsia="思源黑体" w:hAnsi="Times New Roman" w:cs="Times New Roman"/>
          <w:color w:val="595959" w:themeColor="text1" w:themeTint="A6"/>
          <w:kern w:val="28"/>
        </w:rPr>
        <w:t xml:space="preserve"> </w:t>
      </w:r>
      <w:r w:rsidR="00DF14F2">
        <w:rPr>
          <w:rFonts w:ascii="Times New Roman" w:eastAsia="思源黑体" w:hAnsi="Times New Roman" w:cs="Times New Roman"/>
          <w:color w:val="595959" w:themeColor="text1" w:themeTint="A6"/>
          <w:kern w:val="28"/>
        </w:rPr>
        <w:t xml:space="preserve"> </w:t>
      </w:r>
      <w:r w:rsidR="00774E01" w:rsidRPr="00774E01">
        <w:rPr>
          <w:rFonts w:ascii="Times New Roman" w:eastAsia="思源黑体" w:hAnsi="Times New Roman" w:cs="Times New Roman"/>
          <w:color w:val="595959" w:themeColor="text1" w:themeTint="A6"/>
          <w:kern w:val="28"/>
        </w:rPr>
        <w:t xml:space="preserve"> </w:t>
      </w:r>
      <w:r w:rsidR="00774E01">
        <w:rPr>
          <w:rFonts w:ascii="Times New Roman" w:eastAsia="思源黑体" w:hAnsi="Times New Roman" w:cs="Times New Roman"/>
          <w:color w:val="595959" w:themeColor="text1" w:themeTint="A6"/>
          <w:kern w:val="28"/>
        </w:rPr>
        <w:t xml:space="preserve"> </w:t>
      </w:r>
      <w:proofErr w:type="gramStart"/>
      <w:r w:rsidR="00774E01">
        <w:rPr>
          <w:rFonts w:ascii="Times New Roman" w:eastAsia="思源黑体" w:hAnsi="Times New Roman" w:cs="Times New Roman"/>
          <w:color w:val="595959" w:themeColor="text1" w:themeTint="A6"/>
          <w:kern w:val="28"/>
        </w:rPr>
        <w:t xml:space="preserve"> </w:t>
      </w:r>
      <w:r w:rsidR="00DF14F2">
        <w:rPr>
          <w:rFonts w:ascii="Times New Roman" w:eastAsia="思源黑体" w:hAnsi="Times New Roman" w:cs="Times New Roman"/>
          <w:color w:val="595959" w:themeColor="text1" w:themeTint="A6"/>
          <w:kern w:val="28"/>
        </w:rPr>
        <w:t xml:space="preserve"> </w:t>
      </w:r>
      <w:r w:rsidR="006E61EB">
        <w:rPr>
          <w:rFonts w:ascii="Times New Roman" w:eastAsia="思源黑体" w:hAnsi="Times New Roman" w:cs="Times New Roman"/>
          <w:color w:val="595959" w:themeColor="text1" w:themeTint="A6"/>
          <w:kern w:val="28"/>
        </w:rPr>
        <w:t xml:space="preserve"> </w:t>
      </w:r>
      <w:r w:rsidRPr="00774E01">
        <w:rPr>
          <w:rFonts w:ascii="Times New Roman" w:eastAsia="思源黑体" w:hAnsi="Times New Roman" w:cs="Times New Roman"/>
          <w:color w:val="595959" w:themeColor="text1" w:themeTint="A6"/>
          <w:kern w:val="28"/>
        </w:rPr>
        <w:t>(</w:t>
      </w:r>
      <w:proofErr w:type="gramEnd"/>
      <w:r w:rsidRPr="00774E01">
        <w:rPr>
          <w:rFonts w:ascii="Times New Roman" w:eastAsia="思源黑体" w:hAnsi="Times New Roman" w:cs="Times New Roman"/>
          <w:color w:val="595959" w:themeColor="text1" w:themeTint="A6"/>
          <w:kern w:val="28"/>
        </w:rPr>
        <w:t>8.3 x 11.7 in</w:t>
      </w:r>
      <w:r w:rsidR="006E61EB">
        <w:rPr>
          <w:rFonts w:ascii="Times New Roman" w:eastAsia="思源黑体" w:hAnsi="Times New Roman" w:cs="Times New Roman"/>
          <w:color w:val="595959" w:themeColor="text1" w:themeTint="A6"/>
          <w:kern w:val="28"/>
        </w:rPr>
        <w:t xml:space="preserve"> / </w:t>
      </w:r>
      <w:r w:rsidRPr="00774E01">
        <w:rPr>
          <w:rFonts w:ascii="Times New Roman" w:eastAsia="思源黑体" w:hAnsi="Times New Roman" w:cs="Times New Roman"/>
          <w:color w:val="595959" w:themeColor="text1" w:themeTint="A6"/>
          <w:kern w:val="28"/>
        </w:rPr>
        <w:t>21.0 x 29.7 cm)</w:t>
      </w:r>
      <w:r w:rsidR="00774E01" w:rsidRPr="00774E01">
        <w:rPr>
          <w:rFonts w:ascii="Times New Roman" w:eastAsia="思源黑体" w:hAnsi="Times New Roman" w:cs="Times New Roman"/>
          <w:color w:val="595959" w:themeColor="text1" w:themeTint="A6"/>
          <w:kern w:val="28"/>
        </w:rPr>
        <w:t>; or</w:t>
      </w:r>
    </w:p>
    <w:p w14:paraId="28DD6F97" w14:textId="77777777" w:rsidR="00A04052" w:rsidRPr="00774E01" w:rsidRDefault="00774E01" w:rsidP="00ED0FAE">
      <w:pPr>
        <w:spacing w:after="0" w:line="360" w:lineRule="auto"/>
        <w:rPr>
          <w:rFonts w:ascii="Times New Roman" w:eastAsia="思源黑体" w:hAnsi="Times New Roman" w:cs="Times New Roman"/>
          <w:color w:val="595959" w:themeColor="text1" w:themeTint="A6"/>
          <w:kern w:val="28"/>
        </w:rPr>
      </w:pPr>
      <w:r w:rsidRPr="00774E01">
        <w:rPr>
          <w:rFonts w:ascii="Times New Roman" w:eastAsia="思源黑体" w:hAnsi="Times New Roman" w:cs="Times New Roman"/>
          <w:color w:val="595959" w:themeColor="text1" w:themeTint="A6"/>
          <w:kern w:val="28"/>
        </w:rPr>
        <w:tab/>
        <w:t xml:space="preserve">       </w:t>
      </w:r>
      <w:r w:rsidR="00234D89" w:rsidRPr="00DF14F2">
        <w:rPr>
          <w:rFonts w:ascii="Times New Roman" w:eastAsia="思源黑体" w:hAnsi="Times New Roman" w:cs="Times New Roman"/>
          <w:b/>
          <w:bCs/>
          <w:color w:val="595959" w:themeColor="text1" w:themeTint="A6"/>
          <w:kern w:val="28"/>
        </w:rPr>
        <w:t>Letter</w:t>
      </w:r>
      <w:r w:rsidR="006E61EB">
        <w:rPr>
          <w:rFonts w:ascii="Times New Roman" w:eastAsia="思源黑体" w:hAnsi="Times New Roman" w:cs="Times New Roman"/>
          <w:color w:val="595959" w:themeColor="text1" w:themeTint="A6"/>
          <w:kern w:val="28"/>
        </w:rPr>
        <w:t xml:space="preserve"> </w:t>
      </w:r>
      <w:r w:rsidRPr="00774E01">
        <w:rPr>
          <w:rFonts w:ascii="Times New Roman" w:eastAsia="思源黑体" w:hAnsi="Times New Roman" w:cs="Times New Roman"/>
          <w:color w:val="595959" w:themeColor="text1" w:themeTint="A6"/>
          <w:kern w:val="28"/>
        </w:rPr>
        <w:t>(8.5 x 11.0 in</w:t>
      </w:r>
      <w:r w:rsidR="006E61EB">
        <w:rPr>
          <w:rFonts w:ascii="Times New Roman" w:eastAsia="思源黑体" w:hAnsi="Times New Roman" w:cs="Times New Roman"/>
          <w:color w:val="595959" w:themeColor="text1" w:themeTint="A6"/>
          <w:kern w:val="28"/>
        </w:rPr>
        <w:t xml:space="preserve"> / </w:t>
      </w:r>
      <w:r w:rsidRPr="00774E01">
        <w:rPr>
          <w:rFonts w:ascii="Times New Roman" w:eastAsia="思源黑体" w:hAnsi="Times New Roman" w:cs="Times New Roman"/>
          <w:color w:val="595959" w:themeColor="text1" w:themeTint="A6"/>
          <w:kern w:val="28"/>
        </w:rPr>
        <w:t>21</w:t>
      </w:r>
      <w:r>
        <w:rPr>
          <w:rFonts w:ascii="Times New Roman" w:eastAsia="思源黑体" w:hAnsi="Times New Roman" w:cs="Times New Roman"/>
          <w:color w:val="595959" w:themeColor="text1" w:themeTint="A6"/>
          <w:kern w:val="28"/>
        </w:rPr>
        <w:t>.</w:t>
      </w:r>
      <w:r w:rsidRPr="00774E01">
        <w:rPr>
          <w:rFonts w:ascii="Times New Roman" w:eastAsia="思源黑体" w:hAnsi="Times New Roman" w:cs="Times New Roman"/>
          <w:color w:val="595959" w:themeColor="text1" w:themeTint="A6"/>
          <w:kern w:val="28"/>
        </w:rPr>
        <w:t>6 x 27</w:t>
      </w:r>
      <w:r>
        <w:rPr>
          <w:rFonts w:ascii="Times New Roman" w:eastAsia="思源黑体" w:hAnsi="Times New Roman" w:cs="Times New Roman"/>
          <w:color w:val="595959" w:themeColor="text1" w:themeTint="A6"/>
          <w:kern w:val="28"/>
        </w:rPr>
        <w:t>.</w:t>
      </w:r>
      <w:r w:rsidRPr="00774E01">
        <w:rPr>
          <w:rFonts w:ascii="Times New Roman" w:eastAsia="思源黑体" w:hAnsi="Times New Roman" w:cs="Times New Roman"/>
          <w:color w:val="595959" w:themeColor="text1" w:themeTint="A6"/>
          <w:kern w:val="28"/>
        </w:rPr>
        <w:t>9</w:t>
      </w:r>
      <w:r>
        <w:rPr>
          <w:rFonts w:ascii="Times New Roman" w:eastAsia="思源黑体" w:hAnsi="Times New Roman" w:cs="Times New Roman"/>
          <w:color w:val="595959" w:themeColor="text1" w:themeTint="A6"/>
          <w:kern w:val="28"/>
        </w:rPr>
        <w:t xml:space="preserve"> cm</w:t>
      </w:r>
      <w:r w:rsidRPr="00774E01">
        <w:rPr>
          <w:rFonts w:ascii="Times New Roman" w:eastAsia="思源黑体" w:hAnsi="Times New Roman" w:cs="Times New Roman"/>
          <w:color w:val="595959" w:themeColor="text1" w:themeTint="A6"/>
          <w:kern w:val="28"/>
        </w:rPr>
        <w:t>)</w:t>
      </w:r>
      <w:proofErr w:type="gramStart"/>
      <w:r w:rsidR="00DF14F2">
        <w:rPr>
          <w:rFonts w:ascii="Times New Roman" w:eastAsia="思源黑体" w:hAnsi="Times New Roman" w:cs="Times New Roman"/>
          <w:color w:val="595959" w:themeColor="text1" w:themeTint="A6"/>
          <w:kern w:val="28"/>
        </w:rPr>
        <w:t xml:space="preserve"> </w:t>
      </w:r>
      <w:r w:rsidR="00913A03">
        <w:rPr>
          <w:rFonts w:ascii="Times New Roman" w:eastAsia="思源黑体" w:hAnsi="Times New Roman" w:cs="Times New Roman"/>
          <w:color w:val="595959" w:themeColor="text1" w:themeTint="A6"/>
          <w:kern w:val="28"/>
        </w:rPr>
        <w:t xml:space="preserve">  </w:t>
      </w:r>
      <w:r w:rsidR="00DF14F2">
        <w:rPr>
          <w:rFonts w:ascii="Times New Roman" w:eastAsia="思源黑体" w:hAnsi="Times New Roman" w:cs="Times New Roman" w:hint="eastAsia"/>
          <w:color w:val="595959" w:themeColor="text1" w:themeTint="A6"/>
          <w:kern w:val="28"/>
        </w:rPr>
        <w:t>(</w:t>
      </w:r>
      <w:proofErr w:type="gramEnd"/>
      <w:r w:rsidR="00DF14F2" w:rsidRPr="00774E01">
        <w:rPr>
          <w:rFonts w:ascii="Times New Roman" w:eastAsia="思源黑体" w:hAnsi="Times New Roman" w:cs="Times New Roman"/>
          <w:color w:val="595959" w:themeColor="text1" w:themeTint="A6"/>
          <w:kern w:val="28"/>
        </w:rPr>
        <w:t>US’ standard</w:t>
      </w:r>
      <w:r w:rsidR="00DF14F2">
        <w:rPr>
          <w:rFonts w:ascii="Times New Roman" w:eastAsia="思源黑体" w:hAnsi="Times New Roman" w:cs="Times New Roman"/>
          <w:color w:val="595959" w:themeColor="text1" w:themeTint="A6"/>
          <w:kern w:val="28"/>
        </w:rPr>
        <w:t>)</w:t>
      </w:r>
    </w:p>
    <w:p w14:paraId="520EB0C5" w14:textId="77777777" w:rsidR="00774E01" w:rsidRDefault="00DF14F2" w:rsidP="00ED0FAE">
      <w:pPr>
        <w:spacing w:after="0" w:line="360" w:lineRule="auto"/>
        <w:rPr>
          <w:rFonts w:ascii="Times New Roman" w:eastAsia="思源黑体" w:hAnsi="Times New Roman" w:cs="Times New Roman"/>
          <w:color w:val="595959" w:themeColor="text1" w:themeTint="A6"/>
          <w:kern w:val="28"/>
        </w:rPr>
      </w:pPr>
      <w:r w:rsidRPr="009403AD">
        <w:rPr>
          <w:rFonts w:ascii="Times New Roman" w:eastAsia="思源黑体" w:hAnsi="Times New Roman" w:cs="Times New Roman"/>
          <w:b/>
          <w:bCs/>
          <w:color w:val="595959" w:themeColor="text1" w:themeTint="A6"/>
          <w:kern w:val="28"/>
        </w:rPr>
        <w:t>Margin:</w:t>
      </w:r>
      <w:r>
        <w:rPr>
          <w:rFonts w:ascii="Times New Roman" w:eastAsia="思源黑体" w:hAnsi="Times New Roman" w:cs="Times New Roman"/>
          <w:color w:val="595959" w:themeColor="text1" w:themeTint="A6"/>
          <w:kern w:val="28"/>
        </w:rPr>
        <w:t xml:space="preserve"> </w:t>
      </w:r>
      <w:r w:rsidRPr="009403AD">
        <w:rPr>
          <w:rFonts w:ascii="Times New Roman" w:eastAsia="思源黑体" w:hAnsi="Times New Roman" w:cs="Times New Roman"/>
          <w:b/>
          <w:bCs/>
          <w:color w:val="595959" w:themeColor="text1" w:themeTint="A6"/>
          <w:kern w:val="28"/>
        </w:rPr>
        <w:t>Top</w:t>
      </w:r>
      <w:r w:rsidR="009403AD">
        <w:rPr>
          <w:rFonts w:ascii="Times New Roman" w:eastAsia="思源黑体" w:hAnsi="Times New Roman" w:cs="Times New Roman"/>
          <w:color w:val="595959" w:themeColor="text1" w:themeTint="A6"/>
          <w:kern w:val="28"/>
        </w:rPr>
        <w:t xml:space="preserve"> – 1 in</w:t>
      </w:r>
      <w:r w:rsidR="006E61EB">
        <w:rPr>
          <w:rFonts w:ascii="Times New Roman" w:eastAsia="思源黑体" w:hAnsi="Times New Roman" w:cs="Times New Roman"/>
          <w:color w:val="595959" w:themeColor="text1" w:themeTint="A6"/>
          <w:kern w:val="28"/>
        </w:rPr>
        <w:t xml:space="preserve"> /</w:t>
      </w:r>
      <w:r w:rsidR="009403AD">
        <w:rPr>
          <w:rFonts w:ascii="Times New Roman" w:eastAsia="思源黑体" w:hAnsi="Times New Roman" w:cs="Times New Roman"/>
          <w:color w:val="595959" w:themeColor="text1" w:themeTint="A6"/>
          <w:kern w:val="28"/>
        </w:rPr>
        <w:t xml:space="preserve"> 2.54 cm</w:t>
      </w:r>
      <w:r w:rsidR="009403AD">
        <w:rPr>
          <w:rFonts w:ascii="Times New Roman" w:eastAsia="思源黑体" w:hAnsi="Times New Roman" w:cs="Times New Roman"/>
          <w:color w:val="595959" w:themeColor="text1" w:themeTint="A6"/>
          <w:kern w:val="28"/>
        </w:rPr>
        <w:tab/>
      </w:r>
      <w:r w:rsidR="009403AD">
        <w:rPr>
          <w:rFonts w:ascii="Times New Roman" w:eastAsia="思源黑体" w:hAnsi="Times New Roman" w:cs="Times New Roman"/>
          <w:color w:val="595959" w:themeColor="text1" w:themeTint="A6"/>
          <w:kern w:val="28"/>
        </w:rPr>
        <w:tab/>
      </w:r>
      <w:r w:rsidR="009403AD" w:rsidRPr="006E61EB">
        <w:rPr>
          <w:rFonts w:ascii="Times New Roman" w:eastAsia="思源黑体" w:hAnsi="Times New Roman" w:cs="Times New Roman"/>
          <w:b/>
          <w:bCs/>
          <w:color w:val="595959" w:themeColor="text1" w:themeTint="A6"/>
          <w:kern w:val="28"/>
        </w:rPr>
        <w:t>Bottom</w:t>
      </w:r>
      <w:r w:rsidR="009403AD">
        <w:rPr>
          <w:rFonts w:ascii="Times New Roman" w:eastAsia="思源黑体" w:hAnsi="Times New Roman" w:cs="Times New Roman"/>
          <w:color w:val="595959" w:themeColor="text1" w:themeTint="A6"/>
          <w:kern w:val="28"/>
        </w:rPr>
        <w:t xml:space="preserve"> – 0.5 in</w:t>
      </w:r>
      <w:r w:rsidR="006E61EB">
        <w:rPr>
          <w:rFonts w:ascii="Times New Roman" w:eastAsia="思源黑体" w:hAnsi="Times New Roman" w:cs="Times New Roman"/>
          <w:color w:val="595959" w:themeColor="text1" w:themeTint="A6"/>
          <w:kern w:val="28"/>
        </w:rPr>
        <w:t xml:space="preserve"> / </w:t>
      </w:r>
      <w:r w:rsidR="009403AD">
        <w:rPr>
          <w:rFonts w:ascii="Times New Roman" w:eastAsia="思源黑体" w:hAnsi="Times New Roman" w:cs="Times New Roman"/>
          <w:color w:val="595959" w:themeColor="text1" w:themeTint="A6"/>
          <w:kern w:val="28"/>
        </w:rPr>
        <w:t>1.27 cm</w:t>
      </w:r>
    </w:p>
    <w:p w14:paraId="18A06942" w14:textId="77777777" w:rsidR="009403AD" w:rsidRDefault="009403AD" w:rsidP="00ED0FAE">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color w:val="595959" w:themeColor="text1" w:themeTint="A6"/>
          <w:kern w:val="28"/>
        </w:rPr>
        <w:tab/>
        <w:t xml:space="preserve">  </w:t>
      </w:r>
      <w:r w:rsidRPr="009403AD">
        <w:rPr>
          <w:rFonts w:ascii="Times New Roman" w:eastAsia="思源黑体" w:hAnsi="Times New Roman" w:cs="Times New Roman"/>
          <w:b/>
          <w:bCs/>
          <w:color w:val="595959" w:themeColor="text1" w:themeTint="A6"/>
          <w:kern w:val="28"/>
        </w:rPr>
        <w:t>Left</w:t>
      </w:r>
      <w:r>
        <w:rPr>
          <w:rFonts w:ascii="Times New Roman" w:eastAsia="思源黑体" w:hAnsi="Times New Roman" w:cs="Times New Roman"/>
          <w:color w:val="595959" w:themeColor="text1" w:themeTint="A6"/>
          <w:kern w:val="28"/>
        </w:rPr>
        <w:t xml:space="preserve"> – 0.5</w:t>
      </w:r>
      <w:r w:rsidR="006E61EB">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color w:val="595959" w:themeColor="text1" w:themeTint="A6"/>
          <w:kern w:val="28"/>
        </w:rPr>
        <w:t>in</w:t>
      </w:r>
      <w:r w:rsidR="006E61EB">
        <w:rPr>
          <w:rFonts w:ascii="Times New Roman" w:eastAsia="思源黑体" w:hAnsi="Times New Roman" w:cs="Times New Roman"/>
          <w:color w:val="595959" w:themeColor="text1" w:themeTint="A6"/>
          <w:kern w:val="28"/>
        </w:rPr>
        <w:t xml:space="preserve"> / 1.27 cm</w:t>
      </w:r>
      <w:r w:rsidR="006E61EB">
        <w:rPr>
          <w:rFonts w:ascii="Times New Roman" w:eastAsia="思源黑体" w:hAnsi="Times New Roman" w:cs="Times New Roman"/>
          <w:color w:val="595959" w:themeColor="text1" w:themeTint="A6"/>
          <w:kern w:val="28"/>
        </w:rPr>
        <w:tab/>
      </w:r>
      <w:r w:rsidR="006E61EB">
        <w:rPr>
          <w:rFonts w:ascii="Times New Roman" w:eastAsia="思源黑体" w:hAnsi="Times New Roman" w:cs="Times New Roman"/>
          <w:color w:val="595959" w:themeColor="text1" w:themeTint="A6"/>
          <w:kern w:val="28"/>
        </w:rPr>
        <w:tab/>
      </w:r>
      <w:r w:rsidR="006E61EB" w:rsidRPr="006E61EB">
        <w:rPr>
          <w:rFonts w:ascii="Times New Roman" w:eastAsia="思源黑体" w:hAnsi="Times New Roman" w:cs="Times New Roman"/>
          <w:b/>
          <w:bCs/>
          <w:color w:val="595959" w:themeColor="text1" w:themeTint="A6"/>
          <w:kern w:val="28"/>
        </w:rPr>
        <w:t>Right</w:t>
      </w:r>
      <w:r w:rsidR="006E61EB">
        <w:rPr>
          <w:rFonts w:ascii="Times New Roman" w:eastAsia="思源黑体" w:hAnsi="Times New Roman" w:cs="Times New Roman"/>
          <w:color w:val="595959" w:themeColor="text1" w:themeTint="A6"/>
          <w:kern w:val="28"/>
        </w:rPr>
        <w:t xml:space="preserve"> – </w:t>
      </w:r>
      <w:r w:rsidR="00913A03">
        <w:rPr>
          <w:rFonts w:ascii="Times New Roman" w:eastAsia="思源黑体" w:hAnsi="Times New Roman" w:cs="Times New Roman"/>
          <w:color w:val="595959" w:themeColor="text1" w:themeTint="A6"/>
          <w:kern w:val="28"/>
        </w:rPr>
        <w:t xml:space="preserve">   </w:t>
      </w:r>
      <w:r w:rsidR="006E61EB">
        <w:rPr>
          <w:rFonts w:ascii="Times New Roman" w:eastAsia="思源黑体" w:hAnsi="Times New Roman" w:cs="Times New Roman"/>
          <w:color w:val="595959" w:themeColor="text1" w:themeTint="A6"/>
          <w:kern w:val="28"/>
        </w:rPr>
        <w:t>0.5 in / 1.27 cm</w:t>
      </w:r>
    </w:p>
    <w:p w14:paraId="5CF2CDD6" w14:textId="77777777" w:rsidR="0052003C" w:rsidRDefault="0052003C" w:rsidP="00ED0FAE">
      <w:pPr>
        <w:spacing w:after="0" w:line="360" w:lineRule="auto"/>
        <w:rPr>
          <w:rFonts w:ascii="Times New Roman" w:eastAsia="思源黑体" w:hAnsi="Times New Roman" w:cs="Times New Roman"/>
          <w:color w:val="595959" w:themeColor="text1" w:themeTint="A6"/>
          <w:kern w:val="28"/>
        </w:rPr>
      </w:pPr>
    </w:p>
    <w:p w14:paraId="69CF61CE" w14:textId="77777777" w:rsidR="00DF14F2" w:rsidRPr="006E61EB" w:rsidRDefault="0052003C" w:rsidP="00ED0FAE">
      <w:pPr>
        <w:spacing w:after="0" w:line="360" w:lineRule="auto"/>
        <w:rPr>
          <w:rFonts w:ascii="Times New Roman" w:eastAsia="思源黑体" w:hAnsi="Times New Roman" w:cs="Times New Roman"/>
          <w:color w:val="595959" w:themeColor="text1" w:themeTint="A6"/>
          <w:kern w:val="28"/>
        </w:rPr>
      </w:pPr>
      <w:r w:rsidRPr="0052003C">
        <w:rPr>
          <w:rFonts w:ascii="Times New Roman" w:eastAsia="思源黑体" w:hAnsi="Times New Roman" w:cs="Times New Roman" w:hint="eastAsia"/>
          <w:b/>
          <w:bCs/>
          <w:color w:val="595959" w:themeColor="text1" w:themeTint="A6"/>
          <w:kern w:val="28"/>
        </w:rPr>
        <w:t>F</w:t>
      </w:r>
      <w:r w:rsidRPr="0052003C">
        <w:rPr>
          <w:rFonts w:ascii="Times New Roman" w:eastAsia="思源黑体" w:hAnsi="Times New Roman" w:cs="Times New Roman"/>
          <w:b/>
          <w:bCs/>
          <w:color w:val="595959" w:themeColor="text1" w:themeTint="A6"/>
          <w:kern w:val="28"/>
        </w:rPr>
        <w:t>ront Size:</w:t>
      </w:r>
      <w:r>
        <w:rPr>
          <w:rFonts w:ascii="Times New Roman" w:eastAsia="思源黑体" w:hAnsi="Times New Roman" w:cs="Times New Roman"/>
          <w:color w:val="595959" w:themeColor="text1" w:themeTint="A6"/>
          <w:kern w:val="28"/>
        </w:rPr>
        <w:t xml:space="preserve"> </w:t>
      </w:r>
      <w:r w:rsidRPr="0052003C">
        <w:rPr>
          <w:rFonts w:ascii="Times New Roman" w:eastAsia="思源黑体" w:hAnsi="Times New Roman" w:cs="Times New Roman"/>
          <w:b/>
          <w:bCs/>
          <w:color w:val="595959" w:themeColor="text1" w:themeTint="A6"/>
          <w:kern w:val="28"/>
        </w:rPr>
        <w:t>Mark Pro</w:t>
      </w:r>
      <w:r>
        <w:rPr>
          <w:rFonts w:ascii="Times New Roman" w:eastAsia="思源黑体" w:hAnsi="Times New Roman" w:cs="Times New Roman"/>
          <w:color w:val="595959" w:themeColor="text1" w:themeTint="A6"/>
          <w:kern w:val="28"/>
        </w:rPr>
        <w:t xml:space="preserve"> &amp; </w:t>
      </w:r>
      <w:r w:rsidRPr="0052003C">
        <w:rPr>
          <w:rFonts w:ascii="Times New Roman" w:eastAsia="思源黑体" w:hAnsi="Times New Roman" w:cs="Times New Roman"/>
          <w:b/>
          <w:bCs/>
          <w:color w:val="595959" w:themeColor="text1" w:themeTint="A6"/>
          <w:kern w:val="28"/>
        </w:rPr>
        <w:t xml:space="preserve">Mark </w:t>
      </w:r>
      <w:r w:rsidRPr="0052003C">
        <w:rPr>
          <w:rFonts w:ascii="Times New Roman" w:eastAsia="思源黑体" w:hAnsi="Times New Roman" w:cs="Times New Roman" w:hint="eastAsia"/>
          <w:b/>
          <w:bCs/>
          <w:color w:val="595959" w:themeColor="text1" w:themeTint="A6"/>
          <w:kern w:val="28"/>
        </w:rPr>
        <w:t>Pro</w:t>
      </w:r>
      <w:r w:rsidRPr="0052003C">
        <w:rPr>
          <w:rFonts w:ascii="Times New Roman" w:eastAsia="思源黑体" w:hAnsi="Times New Roman" w:cs="Times New Roman"/>
          <w:b/>
          <w:bCs/>
          <w:color w:val="595959" w:themeColor="text1" w:themeTint="A6"/>
          <w:kern w:val="28"/>
        </w:rPr>
        <w:t xml:space="preserve"> </w:t>
      </w:r>
      <w:r w:rsidRPr="0052003C">
        <w:rPr>
          <w:rFonts w:ascii="Times New Roman" w:eastAsia="思源黑体" w:hAnsi="Times New Roman" w:cs="Times New Roman" w:hint="eastAsia"/>
          <w:b/>
          <w:bCs/>
          <w:color w:val="595959" w:themeColor="text1" w:themeTint="A6"/>
          <w:kern w:val="28"/>
        </w:rPr>
        <w:t>Medium</w:t>
      </w:r>
    </w:p>
    <w:p w14:paraId="53E81E96" w14:textId="77777777" w:rsidR="00DF14F2" w:rsidRDefault="006D2EE4" w:rsidP="00ED0FAE">
      <w:pPr>
        <w:spacing w:after="0" w:line="360" w:lineRule="auto"/>
        <w:rPr>
          <w:rFonts w:ascii="Times New Roman" w:eastAsia="思源黑体" w:hAnsi="Times New Roman" w:cs="Times New Roman"/>
          <w:color w:val="595959" w:themeColor="text1" w:themeTint="A6"/>
          <w:kern w:val="28"/>
        </w:rPr>
      </w:pPr>
      <w:r w:rsidRPr="006D2EE4">
        <w:rPr>
          <w:rFonts w:ascii="Times New Roman" w:eastAsia="思源黑体" w:hAnsi="Times New Roman" w:cs="Times New Roman" w:hint="eastAsia"/>
          <w:b/>
          <w:bCs/>
          <w:color w:val="595959" w:themeColor="text1" w:themeTint="A6"/>
          <w:kern w:val="28"/>
        </w:rPr>
        <w:t>Title</w:t>
      </w:r>
      <w:r>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hint="eastAsia"/>
          <w:color w:val="595959" w:themeColor="text1" w:themeTint="A6"/>
          <w:kern w:val="28"/>
        </w:rPr>
        <w:t>(</w:t>
      </w:r>
      <w:proofErr w:type="gramStart"/>
      <w:r>
        <w:rPr>
          <w:rFonts w:ascii="Times New Roman" w:eastAsia="思源黑体" w:hAnsi="Times New Roman" w:cs="Times New Roman"/>
          <w:color w:val="595959" w:themeColor="text1" w:themeTint="A6"/>
          <w:kern w:val="28"/>
        </w:rPr>
        <w:t>e.g.</w:t>
      </w:r>
      <w:proofErr w:type="gramEnd"/>
      <w:r>
        <w:rPr>
          <w:rFonts w:ascii="Times New Roman" w:eastAsia="思源黑体" w:hAnsi="Times New Roman" w:cs="Times New Roman"/>
          <w:color w:val="595959" w:themeColor="text1" w:themeTint="A6"/>
          <w:kern w:val="28"/>
        </w:rPr>
        <w:t xml:space="preserve"> Lesson 4 Visualizing the Global Warming) – </w:t>
      </w:r>
      <w:r w:rsidRPr="006D2EE4">
        <w:rPr>
          <w:rFonts w:ascii="Times New Roman" w:eastAsia="思源黑体" w:hAnsi="Times New Roman" w:cs="Times New Roman" w:hint="eastAsia"/>
          <w:b/>
          <w:bCs/>
          <w:color w:val="595959" w:themeColor="text1" w:themeTint="A6"/>
          <w:kern w:val="28"/>
        </w:rPr>
        <w:t>18</w:t>
      </w:r>
      <w:r w:rsidRPr="006D2EE4">
        <w:rPr>
          <w:rFonts w:ascii="Times New Roman" w:eastAsia="思源黑体" w:hAnsi="Times New Roman" w:cs="Times New Roman"/>
          <w:b/>
          <w:bCs/>
          <w:color w:val="595959" w:themeColor="text1" w:themeTint="A6"/>
          <w:kern w:val="28"/>
        </w:rPr>
        <w:t xml:space="preserve"> </w:t>
      </w:r>
      <w:r w:rsidRPr="006D2EE4">
        <w:rPr>
          <w:rFonts w:ascii="Times New Roman" w:eastAsia="思源黑体" w:hAnsi="Times New Roman" w:cs="Times New Roman" w:hint="eastAsia"/>
          <w:b/>
          <w:bCs/>
          <w:color w:val="595959" w:themeColor="text1" w:themeTint="A6"/>
          <w:kern w:val="28"/>
        </w:rPr>
        <w:t>points</w:t>
      </w:r>
      <w:r w:rsidRPr="006D2EE4">
        <w:rPr>
          <w:rFonts w:ascii="Times New Roman" w:eastAsia="思源黑体" w:hAnsi="Times New Roman" w:cs="Times New Roman"/>
          <w:b/>
          <w:bCs/>
          <w:color w:val="595959" w:themeColor="text1" w:themeTint="A6"/>
          <w:kern w:val="28"/>
        </w:rPr>
        <w:t xml:space="preserve"> </w:t>
      </w:r>
      <w:r w:rsidRPr="006D2EE4">
        <w:rPr>
          <w:rFonts w:ascii="Times New Roman" w:eastAsia="思源黑体" w:hAnsi="Times New Roman" w:cs="Times New Roman" w:hint="eastAsia"/>
          <w:b/>
          <w:bCs/>
          <w:color w:val="595959" w:themeColor="text1" w:themeTint="A6"/>
          <w:kern w:val="28"/>
        </w:rPr>
        <w:t>Mark</w:t>
      </w:r>
      <w:r w:rsidRPr="006D2EE4">
        <w:rPr>
          <w:rFonts w:ascii="Times New Roman" w:eastAsia="思源黑体" w:hAnsi="Times New Roman" w:cs="Times New Roman"/>
          <w:b/>
          <w:bCs/>
          <w:color w:val="595959" w:themeColor="text1" w:themeTint="A6"/>
          <w:kern w:val="28"/>
        </w:rPr>
        <w:t xml:space="preserve"> </w:t>
      </w:r>
      <w:r w:rsidRPr="006D2EE4">
        <w:rPr>
          <w:rFonts w:ascii="Times New Roman" w:eastAsia="思源黑体" w:hAnsi="Times New Roman" w:cs="Times New Roman" w:hint="eastAsia"/>
          <w:b/>
          <w:bCs/>
          <w:color w:val="595959" w:themeColor="text1" w:themeTint="A6"/>
          <w:kern w:val="28"/>
        </w:rPr>
        <w:t>Pro</w:t>
      </w:r>
      <w:r w:rsidRPr="006D2EE4">
        <w:rPr>
          <w:rFonts w:ascii="Times New Roman" w:eastAsia="思源黑体" w:hAnsi="Times New Roman" w:cs="Times New Roman"/>
          <w:b/>
          <w:bCs/>
          <w:color w:val="595959" w:themeColor="text1" w:themeTint="A6"/>
          <w:kern w:val="28"/>
        </w:rPr>
        <w:t xml:space="preserve"> </w:t>
      </w:r>
      <w:r w:rsidRPr="006D2EE4">
        <w:rPr>
          <w:rFonts w:ascii="Times New Roman" w:eastAsia="思源黑体" w:hAnsi="Times New Roman" w:cs="Times New Roman" w:hint="eastAsia"/>
          <w:b/>
          <w:bCs/>
          <w:color w:val="595959" w:themeColor="text1" w:themeTint="A6"/>
          <w:kern w:val="28"/>
        </w:rPr>
        <w:t>Medium</w:t>
      </w:r>
      <w:r>
        <w:rPr>
          <w:rFonts w:ascii="Times New Roman" w:eastAsia="思源黑体" w:hAnsi="Times New Roman" w:cs="Times New Roman"/>
          <w:b/>
          <w:bCs/>
          <w:color w:val="595959" w:themeColor="text1" w:themeTint="A6"/>
          <w:kern w:val="28"/>
        </w:rPr>
        <w:t>, Bold Added</w:t>
      </w:r>
    </w:p>
    <w:p w14:paraId="0AEA38E9" w14:textId="77777777" w:rsidR="00DF14F2" w:rsidRDefault="006D2EE4" w:rsidP="00ED0FAE">
      <w:pPr>
        <w:spacing w:after="0" w:line="360" w:lineRule="auto"/>
        <w:rPr>
          <w:rFonts w:ascii="Times New Roman" w:eastAsia="思源黑体" w:hAnsi="Times New Roman" w:cs="Times New Roman"/>
          <w:color w:val="595959" w:themeColor="text1" w:themeTint="A6"/>
          <w:kern w:val="28"/>
        </w:rPr>
      </w:pPr>
      <w:r w:rsidRPr="00B46C92">
        <w:rPr>
          <w:rFonts w:ascii="Times New Roman" w:eastAsia="思源黑体" w:hAnsi="Times New Roman" w:cs="Times New Roman" w:hint="eastAsia"/>
          <w:b/>
          <w:bCs/>
          <w:color w:val="595959" w:themeColor="text1" w:themeTint="A6"/>
          <w:kern w:val="28"/>
        </w:rPr>
        <w:t>H</w:t>
      </w:r>
      <w:r w:rsidRPr="00B46C92">
        <w:rPr>
          <w:rFonts w:ascii="Times New Roman" w:eastAsia="思源黑体" w:hAnsi="Times New Roman" w:cs="Times New Roman"/>
          <w:b/>
          <w:bCs/>
          <w:color w:val="595959" w:themeColor="text1" w:themeTint="A6"/>
          <w:kern w:val="28"/>
        </w:rPr>
        <w:t>eading</w:t>
      </w:r>
      <w:r>
        <w:rPr>
          <w:rFonts w:ascii="Times New Roman" w:eastAsia="思源黑体" w:hAnsi="Times New Roman" w:cs="Times New Roman"/>
          <w:color w:val="595959" w:themeColor="text1" w:themeTint="A6"/>
          <w:kern w:val="28"/>
        </w:rPr>
        <w:t xml:space="preserve"> </w:t>
      </w:r>
      <w:r w:rsidR="00B46C92">
        <w:rPr>
          <w:rFonts w:ascii="Times New Roman" w:eastAsia="思源黑体" w:hAnsi="Times New Roman" w:cs="Times New Roman"/>
          <w:color w:val="595959" w:themeColor="text1" w:themeTint="A6"/>
          <w:kern w:val="28"/>
        </w:rPr>
        <w:t>(</w:t>
      </w:r>
      <w:proofErr w:type="gramStart"/>
      <w:r w:rsidR="00B46C92">
        <w:rPr>
          <w:rFonts w:ascii="Times New Roman" w:eastAsia="思源黑体" w:hAnsi="Times New Roman" w:cs="Times New Roman"/>
          <w:color w:val="595959" w:themeColor="text1" w:themeTint="A6"/>
          <w:kern w:val="28"/>
        </w:rPr>
        <w:t>e.g.</w:t>
      </w:r>
      <w:proofErr w:type="gramEnd"/>
      <w:r w:rsidR="00B46C92">
        <w:rPr>
          <w:rFonts w:ascii="Times New Roman" w:eastAsia="思源黑体" w:hAnsi="Times New Roman" w:cs="Times New Roman"/>
          <w:color w:val="595959" w:themeColor="text1" w:themeTint="A6"/>
          <w:kern w:val="28"/>
        </w:rPr>
        <w:t xml:space="preserve"> Objectives/Activities/Section 1 Introduction/…) – </w:t>
      </w:r>
      <w:r w:rsidR="00B46C92" w:rsidRPr="00B46C92">
        <w:rPr>
          <w:rFonts w:ascii="Times New Roman" w:eastAsia="思源黑体" w:hAnsi="Times New Roman" w:cs="Times New Roman"/>
          <w:b/>
          <w:bCs/>
          <w:color w:val="595959" w:themeColor="text1" w:themeTint="A6"/>
          <w:kern w:val="28"/>
        </w:rPr>
        <w:t>14 points Mark Pro Medium, Bold Added</w:t>
      </w:r>
    </w:p>
    <w:p w14:paraId="56960302" w14:textId="77777777" w:rsidR="00B46C92" w:rsidRDefault="00B46C92" w:rsidP="00ED0FAE">
      <w:pPr>
        <w:spacing w:after="0" w:line="360" w:lineRule="auto"/>
        <w:rPr>
          <w:rFonts w:ascii="Times New Roman" w:eastAsia="思源黑体" w:hAnsi="Times New Roman" w:cs="Times New Roman"/>
          <w:b/>
          <w:bCs/>
          <w:color w:val="595959" w:themeColor="text1" w:themeTint="A6"/>
          <w:kern w:val="28"/>
        </w:rPr>
      </w:pPr>
      <w:r w:rsidRPr="00F44037">
        <w:rPr>
          <w:rFonts w:ascii="Times New Roman" w:eastAsia="思源黑体" w:hAnsi="Times New Roman" w:cs="Times New Roman" w:hint="eastAsia"/>
          <w:b/>
          <w:bCs/>
          <w:color w:val="595959" w:themeColor="text1" w:themeTint="A6"/>
          <w:kern w:val="28"/>
        </w:rPr>
        <w:t>S</w:t>
      </w:r>
      <w:r w:rsidRPr="00F44037">
        <w:rPr>
          <w:rFonts w:ascii="Times New Roman" w:eastAsia="思源黑体" w:hAnsi="Times New Roman" w:cs="Times New Roman"/>
          <w:b/>
          <w:bCs/>
          <w:color w:val="595959" w:themeColor="text1" w:themeTint="A6"/>
          <w:kern w:val="28"/>
        </w:rPr>
        <w:t>ub-heading</w:t>
      </w:r>
      <w:r>
        <w:rPr>
          <w:rFonts w:ascii="Times New Roman" w:eastAsia="思源黑体" w:hAnsi="Times New Roman" w:cs="Times New Roman"/>
          <w:color w:val="595959" w:themeColor="text1" w:themeTint="A6"/>
          <w:kern w:val="28"/>
        </w:rPr>
        <w:t xml:space="preserve"> (</w:t>
      </w:r>
      <w:proofErr w:type="gramStart"/>
      <w:r>
        <w:rPr>
          <w:rFonts w:ascii="Times New Roman" w:eastAsia="思源黑体" w:hAnsi="Times New Roman" w:cs="Times New Roman"/>
          <w:color w:val="595959" w:themeColor="text1" w:themeTint="A6"/>
          <w:kern w:val="28"/>
        </w:rPr>
        <w:t>e.g.</w:t>
      </w:r>
      <w:proofErr w:type="gramEnd"/>
      <w:r>
        <w:rPr>
          <w:rFonts w:ascii="Times New Roman" w:eastAsia="思源黑体" w:hAnsi="Times New Roman" w:cs="Times New Roman"/>
          <w:color w:val="595959" w:themeColor="text1" w:themeTint="A6"/>
          <w:kern w:val="28"/>
        </w:rPr>
        <w:t xml:space="preserve"> Procedure/</w:t>
      </w:r>
      <w:r>
        <w:rPr>
          <w:rFonts w:ascii="Times New Roman" w:eastAsia="思源黑体" w:hAnsi="Times New Roman" w:cs="Times New Roman" w:hint="eastAsia"/>
          <w:color w:val="595959" w:themeColor="text1" w:themeTint="A6"/>
          <w:kern w:val="28"/>
        </w:rPr>
        <w:t>Step</w:t>
      </w:r>
      <w:r>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hint="eastAsia"/>
          <w:color w:val="595959" w:themeColor="text1" w:themeTint="A6"/>
          <w:kern w:val="28"/>
        </w:rPr>
        <w:t>1/</w:t>
      </w:r>
      <w:r w:rsidR="00F44037">
        <w:rPr>
          <w:rFonts w:ascii="Times New Roman" w:eastAsia="思源黑体" w:hAnsi="Times New Roman" w:cs="Times New Roman"/>
          <w:color w:val="595959" w:themeColor="text1" w:themeTint="A6"/>
          <w:kern w:val="28"/>
        </w:rPr>
        <w:t>…; headings within the main content</w:t>
      </w:r>
      <w:r>
        <w:rPr>
          <w:rFonts w:ascii="Times New Roman" w:eastAsia="思源黑体" w:hAnsi="Times New Roman" w:cs="Times New Roman"/>
          <w:color w:val="595959" w:themeColor="text1" w:themeTint="A6"/>
          <w:kern w:val="28"/>
        </w:rPr>
        <w:t xml:space="preserve">) – </w:t>
      </w:r>
      <w:r w:rsidRPr="00F44037">
        <w:rPr>
          <w:rFonts w:ascii="Times New Roman" w:eastAsia="思源黑体" w:hAnsi="Times New Roman" w:cs="Times New Roman"/>
          <w:b/>
          <w:bCs/>
          <w:color w:val="595959" w:themeColor="text1" w:themeTint="A6"/>
          <w:kern w:val="28"/>
        </w:rPr>
        <w:t>11 points Mark Pro Medium, Bold Added</w:t>
      </w:r>
    </w:p>
    <w:p w14:paraId="53FE3EB0" w14:textId="77777777" w:rsidR="00F44037" w:rsidRDefault="00F44037" w:rsidP="00ED0FAE">
      <w:pPr>
        <w:spacing w:after="0" w:line="360" w:lineRule="auto"/>
        <w:rPr>
          <w:rFonts w:ascii="Times New Roman" w:eastAsia="思源黑体" w:hAnsi="Times New Roman" w:cs="Times New Roman"/>
          <w:b/>
          <w:bCs/>
          <w:color w:val="595959" w:themeColor="text1" w:themeTint="A6"/>
          <w:kern w:val="28"/>
        </w:rPr>
      </w:pPr>
      <w:r w:rsidRPr="00F44037">
        <w:rPr>
          <w:rFonts w:ascii="Times New Roman" w:eastAsia="思源黑体" w:hAnsi="Times New Roman" w:cs="Times New Roman" w:hint="eastAsia"/>
          <w:b/>
          <w:bCs/>
          <w:color w:val="595959" w:themeColor="text1" w:themeTint="A6"/>
          <w:kern w:val="28"/>
        </w:rPr>
        <w:t>M</w:t>
      </w:r>
      <w:r w:rsidRPr="00F44037">
        <w:rPr>
          <w:rFonts w:ascii="Times New Roman" w:eastAsia="思源黑体" w:hAnsi="Times New Roman" w:cs="Times New Roman"/>
          <w:b/>
          <w:bCs/>
          <w:color w:val="595959" w:themeColor="text1" w:themeTint="A6"/>
          <w:kern w:val="28"/>
        </w:rPr>
        <w:t>ain content</w:t>
      </w:r>
      <w:r>
        <w:rPr>
          <w:rFonts w:ascii="Times New Roman" w:eastAsia="思源黑体" w:hAnsi="Times New Roman" w:cs="Times New Roman"/>
          <w:color w:val="595959" w:themeColor="text1" w:themeTint="A6"/>
          <w:kern w:val="28"/>
        </w:rPr>
        <w:t xml:space="preserve"> – </w:t>
      </w:r>
      <w:r w:rsidRPr="00F44037">
        <w:rPr>
          <w:rFonts w:ascii="Times New Roman" w:eastAsia="思源黑体" w:hAnsi="Times New Roman" w:cs="Times New Roman"/>
          <w:b/>
          <w:bCs/>
          <w:color w:val="595959" w:themeColor="text1" w:themeTint="A6"/>
          <w:kern w:val="28"/>
        </w:rPr>
        <w:t>11 points Mark Pro</w:t>
      </w:r>
    </w:p>
    <w:p w14:paraId="5BB7D368" w14:textId="77777777" w:rsidR="00FB57E7" w:rsidRPr="00FB57E7" w:rsidRDefault="00FB57E7" w:rsidP="00ED0FAE">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hint="eastAsia"/>
          <w:color w:val="595959" w:themeColor="text1" w:themeTint="A6"/>
          <w:kern w:val="28"/>
        </w:rPr>
        <w:t xml:space="preserve"> </w:t>
      </w:r>
      <w:r>
        <w:rPr>
          <w:rFonts w:ascii="Times New Roman" w:eastAsia="思源黑体" w:hAnsi="Times New Roman" w:cs="Times New Roman"/>
          <w:color w:val="595959" w:themeColor="text1" w:themeTint="A6"/>
          <w:kern w:val="28"/>
        </w:rPr>
        <w:t xml:space="preserve">                          Bold added for </w:t>
      </w:r>
      <w:r>
        <w:rPr>
          <w:rFonts w:ascii="Times New Roman" w:eastAsia="思源黑体" w:hAnsi="Times New Roman" w:cs="Times New Roman" w:hint="eastAsia"/>
          <w:color w:val="595959" w:themeColor="text1" w:themeTint="A6"/>
          <w:kern w:val="28"/>
        </w:rPr>
        <w:t>emphasis</w:t>
      </w:r>
      <w:r>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hint="eastAsia"/>
          <w:color w:val="595959" w:themeColor="text1" w:themeTint="A6"/>
          <w:kern w:val="28"/>
        </w:rPr>
        <w:t>when</w:t>
      </w:r>
      <w:r>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hint="eastAsia"/>
          <w:color w:val="595959" w:themeColor="text1" w:themeTint="A6"/>
          <w:kern w:val="28"/>
        </w:rPr>
        <w:t>necessary</w:t>
      </w:r>
    </w:p>
    <w:p w14:paraId="36362515" w14:textId="77777777" w:rsidR="00ED0FAE" w:rsidRPr="00ED0FAE" w:rsidRDefault="00ED0FAE" w:rsidP="00ED0FAE">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hint="eastAsia"/>
          <w:b/>
          <w:bCs/>
          <w:color w:val="595959" w:themeColor="text1" w:themeTint="A6"/>
          <w:kern w:val="28"/>
        </w:rPr>
        <w:t>I</w:t>
      </w:r>
      <w:r>
        <w:rPr>
          <w:rFonts w:ascii="Times New Roman" w:eastAsia="思源黑体" w:hAnsi="Times New Roman" w:cs="Times New Roman"/>
          <w:b/>
          <w:bCs/>
          <w:color w:val="595959" w:themeColor="text1" w:themeTint="A6"/>
          <w:kern w:val="28"/>
        </w:rPr>
        <w:t xml:space="preserve">ndentation: </w:t>
      </w:r>
      <w:r>
        <w:rPr>
          <w:rFonts w:ascii="Times New Roman" w:eastAsia="思源黑体" w:hAnsi="Times New Roman" w:cs="Times New Roman"/>
          <w:color w:val="595959" w:themeColor="text1" w:themeTint="A6"/>
          <w:kern w:val="28"/>
        </w:rPr>
        <w:t>not for the main content</w:t>
      </w:r>
    </w:p>
    <w:p w14:paraId="56396A79" w14:textId="77777777" w:rsidR="00F44037" w:rsidRDefault="00913A03" w:rsidP="00ED0FAE">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b/>
          <w:bCs/>
          <w:color w:val="595959" w:themeColor="text1" w:themeTint="A6"/>
          <w:kern w:val="28"/>
        </w:rPr>
        <w:t>Line</w:t>
      </w:r>
      <w:r w:rsidR="00F44037" w:rsidRPr="00F44037">
        <w:rPr>
          <w:rFonts w:ascii="Times New Roman" w:eastAsia="思源黑体" w:hAnsi="Times New Roman" w:cs="Times New Roman"/>
          <w:b/>
          <w:bCs/>
          <w:color w:val="595959" w:themeColor="text1" w:themeTint="A6"/>
          <w:kern w:val="28"/>
        </w:rPr>
        <w:t xml:space="preserve"> Spacing:</w:t>
      </w:r>
      <w:r w:rsidR="00F44037">
        <w:rPr>
          <w:rFonts w:ascii="Times New Roman" w:eastAsia="思源黑体" w:hAnsi="Times New Roman" w:cs="Times New Roman"/>
          <w:color w:val="595959" w:themeColor="text1" w:themeTint="A6"/>
          <w:kern w:val="28"/>
        </w:rPr>
        <w:t xml:space="preserve"> 1.5 lines</w:t>
      </w:r>
      <w:r>
        <w:rPr>
          <w:rFonts w:ascii="Times New Roman" w:eastAsia="思源黑体" w:hAnsi="Times New Roman" w:cs="Times New Roman"/>
          <w:color w:val="595959" w:themeColor="text1" w:themeTint="A6"/>
          <w:kern w:val="28"/>
        </w:rPr>
        <w:t xml:space="preserve"> (or 22 points at least)</w:t>
      </w:r>
    </w:p>
    <w:p w14:paraId="73B6879C" w14:textId="77777777" w:rsidR="00F44037" w:rsidRDefault="00F44037" w:rsidP="00ED0FAE">
      <w:pPr>
        <w:spacing w:after="0" w:line="360" w:lineRule="auto"/>
        <w:rPr>
          <w:rFonts w:ascii="Times New Roman" w:eastAsia="思源黑体" w:hAnsi="Times New Roman" w:cs="Times New Roman"/>
          <w:color w:val="595959" w:themeColor="text1" w:themeTint="A6"/>
          <w:kern w:val="28"/>
        </w:rPr>
      </w:pPr>
    </w:p>
    <w:p w14:paraId="3C7D5BD7" w14:textId="77777777" w:rsidR="000A04A5" w:rsidRPr="00FB57E7" w:rsidRDefault="000A04A5" w:rsidP="000A04A5">
      <w:pPr>
        <w:spacing w:after="0" w:line="360" w:lineRule="auto"/>
        <w:rPr>
          <w:rFonts w:ascii="Times New Roman" w:eastAsia="思源黑体" w:hAnsi="Times New Roman" w:cs="Times New Roman"/>
          <w:b/>
          <w:bCs/>
          <w:color w:val="595959" w:themeColor="text1" w:themeTint="A6"/>
          <w:kern w:val="28"/>
        </w:rPr>
      </w:pPr>
      <w:r w:rsidRPr="00FB57E7">
        <w:rPr>
          <w:rFonts w:ascii="Times New Roman" w:eastAsia="思源黑体" w:hAnsi="Times New Roman" w:cs="Times New Roman"/>
          <w:b/>
          <w:bCs/>
          <w:color w:val="595959" w:themeColor="text1" w:themeTint="A6"/>
          <w:kern w:val="28"/>
        </w:rPr>
        <w:t>Spelling and punctuation:</w:t>
      </w:r>
    </w:p>
    <w:p w14:paraId="30391DCC" w14:textId="77777777" w:rsidR="000A04A5" w:rsidRDefault="000A04A5" w:rsidP="000A04A5">
      <w:pPr>
        <w:spacing w:after="0" w:line="360" w:lineRule="auto"/>
        <w:rPr>
          <w:rFonts w:ascii="Times New Roman" w:eastAsia="思源黑体" w:hAnsi="Times New Roman" w:cs="Times New Roman"/>
          <w:color w:val="595959" w:themeColor="text1" w:themeTint="A6"/>
          <w:kern w:val="28"/>
        </w:rPr>
      </w:pPr>
      <w:r w:rsidRPr="00FB57E7">
        <w:rPr>
          <w:rFonts w:ascii="Times New Roman" w:eastAsia="思源黑体" w:hAnsi="Times New Roman" w:cs="Times New Roman"/>
          <w:color w:val="595959" w:themeColor="text1" w:themeTint="A6"/>
          <w:kern w:val="28"/>
        </w:rPr>
        <w:t>American English</w:t>
      </w:r>
      <w:r>
        <w:rPr>
          <w:rFonts w:ascii="Times New Roman" w:eastAsia="思源黑体" w:hAnsi="Times New Roman" w:cs="Times New Roman"/>
          <w:color w:val="595959" w:themeColor="text1" w:themeTint="A6"/>
          <w:kern w:val="28"/>
        </w:rPr>
        <w:t xml:space="preserve"> and rules for North America</w:t>
      </w:r>
    </w:p>
    <w:p w14:paraId="1A38FB05" w14:textId="77777777" w:rsidR="000A04A5" w:rsidRDefault="000A04A5" w:rsidP="000A04A5">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hint="eastAsia"/>
          <w:color w:val="595959" w:themeColor="text1" w:themeTint="A6"/>
          <w:kern w:val="28"/>
        </w:rPr>
        <w:t>B</w:t>
      </w:r>
      <w:r>
        <w:rPr>
          <w:rFonts w:ascii="Times New Roman" w:eastAsia="思源黑体" w:hAnsi="Times New Roman" w:cs="Times New Roman"/>
          <w:color w:val="595959" w:themeColor="text1" w:themeTint="A6"/>
          <w:kern w:val="28"/>
        </w:rPr>
        <w:t>ritish English and rules for the Commonwealth, and the EU</w:t>
      </w:r>
    </w:p>
    <w:p w14:paraId="1702B57A" w14:textId="77777777" w:rsidR="000A04A5" w:rsidRDefault="000A04A5" w:rsidP="000A04A5">
      <w:pPr>
        <w:spacing w:after="0" w:line="360" w:lineRule="auto"/>
        <w:rPr>
          <w:rFonts w:ascii="Times New Roman" w:eastAsia="思源黑体" w:hAnsi="Times New Roman" w:cs="Times New Roman"/>
          <w:color w:val="595959" w:themeColor="text1" w:themeTint="A6"/>
          <w:kern w:val="28"/>
        </w:rPr>
      </w:pPr>
    </w:p>
    <w:p w14:paraId="5DF8C7CF" w14:textId="77777777" w:rsidR="00ED0FAE" w:rsidRDefault="00ED0FAE" w:rsidP="00ED0FAE">
      <w:pPr>
        <w:spacing w:after="0" w:line="360" w:lineRule="auto"/>
        <w:rPr>
          <w:rFonts w:ascii="Times New Roman" w:eastAsia="思源黑体" w:hAnsi="Times New Roman" w:cs="Times New Roman"/>
          <w:color w:val="595959" w:themeColor="text1" w:themeTint="A6"/>
          <w:kern w:val="28"/>
        </w:rPr>
      </w:pPr>
      <w:r w:rsidRPr="00ED0FAE">
        <w:rPr>
          <w:rFonts w:ascii="Times New Roman" w:eastAsia="思源黑体" w:hAnsi="Times New Roman" w:cs="Times New Roman"/>
          <w:color w:val="595959" w:themeColor="text1" w:themeTint="A6"/>
          <w:kern w:val="28"/>
        </w:rPr>
        <w:t xml:space="preserve">Use </w:t>
      </w:r>
      <w:r w:rsidRPr="00FB57E7">
        <w:rPr>
          <w:rFonts w:ascii="Times New Roman" w:eastAsia="思源黑体" w:hAnsi="Times New Roman" w:cs="Times New Roman"/>
          <w:b/>
          <w:bCs/>
          <w:color w:val="595959" w:themeColor="text1" w:themeTint="A6"/>
          <w:kern w:val="28"/>
        </w:rPr>
        <w:t>endnotes</w:t>
      </w:r>
      <w:r w:rsidRPr="00ED0FAE">
        <w:rPr>
          <w:rFonts w:ascii="Times New Roman" w:eastAsia="思源黑体" w:hAnsi="Times New Roman" w:cs="Times New Roman"/>
          <w:color w:val="595959" w:themeColor="text1" w:themeTint="A6"/>
          <w:kern w:val="28"/>
        </w:rPr>
        <w:t xml:space="preserve"> rather than footnotes</w:t>
      </w:r>
    </w:p>
    <w:p w14:paraId="2C163CC6" w14:textId="77777777" w:rsidR="00FB57E7" w:rsidRDefault="00FB57E7" w:rsidP="00ED0FAE">
      <w:pPr>
        <w:spacing w:after="0" w:line="360" w:lineRule="auto"/>
        <w:rPr>
          <w:rFonts w:ascii="Times New Roman" w:eastAsia="思源黑体" w:hAnsi="Times New Roman" w:cs="Times New Roman"/>
          <w:color w:val="595959" w:themeColor="text1" w:themeTint="A6"/>
          <w:kern w:val="28"/>
        </w:rPr>
      </w:pPr>
      <w:r w:rsidRPr="00FB57E7">
        <w:rPr>
          <w:rFonts w:ascii="Times New Roman" w:eastAsia="思源黑体" w:hAnsi="Times New Roman" w:cs="Times New Roman"/>
          <w:b/>
          <w:bCs/>
          <w:color w:val="595959" w:themeColor="text1" w:themeTint="A6"/>
          <w:kern w:val="28"/>
        </w:rPr>
        <w:t>Works cited</w:t>
      </w:r>
      <w:r w:rsidRPr="00FB57E7">
        <w:rPr>
          <w:rFonts w:ascii="Times New Roman" w:eastAsia="思源黑体" w:hAnsi="Times New Roman" w:cs="Times New Roman" w:hint="eastAsia"/>
          <w:b/>
          <w:bCs/>
          <w:color w:val="595959" w:themeColor="text1" w:themeTint="A6"/>
          <w:kern w:val="28"/>
        </w:rPr>
        <w:t>:</w:t>
      </w:r>
      <w:r>
        <w:rPr>
          <w:rFonts w:ascii="Times New Roman" w:eastAsia="思源黑体" w:hAnsi="Times New Roman" w:cs="Times New Roman"/>
          <w:color w:val="595959" w:themeColor="text1" w:themeTint="A6"/>
          <w:kern w:val="28"/>
        </w:rPr>
        <w:t xml:space="preserve"> Harvard reference</w:t>
      </w:r>
      <w:r w:rsidR="007D72C9">
        <w:rPr>
          <w:rFonts w:ascii="Times New Roman" w:eastAsia="思源黑体" w:hAnsi="Times New Roman" w:cs="Times New Roman"/>
          <w:color w:val="595959" w:themeColor="text1" w:themeTint="A6"/>
          <w:kern w:val="28"/>
        </w:rPr>
        <w:t xml:space="preserve">, cf. </w:t>
      </w:r>
      <w:hyperlink r:id="rId11" w:history="1">
        <w:r w:rsidR="000A04A5" w:rsidRPr="00CE63FF">
          <w:rPr>
            <w:rStyle w:val="Hyperlink"/>
            <w:rFonts w:ascii="Times New Roman" w:eastAsia="思源黑体" w:hAnsi="Times New Roman" w:cs="Times New Roman"/>
            <w:kern w:val="28"/>
            <w14:textFill>
              <w14:solidFill>
                <w14:srgbClr w14:val="0000FF">
                  <w14:lumMod w14:val="65000"/>
                  <w14:lumOff w14:val="35000"/>
                </w14:srgbClr>
              </w14:solidFill>
            </w14:textFill>
          </w:rPr>
          <w:t>https://www.imperial.ac.uk/admin-services/library/learning-support/reference-management/harvard-style/</w:t>
        </w:r>
      </w:hyperlink>
    </w:p>
    <w:p w14:paraId="6C2632F9" w14:textId="77777777" w:rsidR="00ED0FAE" w:rsidRDefault="00ED0FAE" w:rsidP="00ED0FAE">
      <w:pPr>
        <w:spacing w:after="0" w:line="360" w:lineRule="auto"/>
        <w:rPr>
          <w:rFonts w:ascii="Times New Roman" w:eastAsia="思源黑体" w:hAnsi="Times New Roman" w:cs="Times New Roman"/>
          <w:color w:val="595959" w:themeColor="text1" w:themeTint="A6"/>
          <w:kern w:val="28"/>
        </w:rPr>
      </w:pPr>
    </w:p>
    <w:p w14:paraId="107E5965" w14:textId="77777777" w:rsidR="00FB57E7" w:rsidRPr="00F44037" w:rsidRDefault="000A04A5" w:rsidP="00ED0FAE">
      <w:pPr>
        <w:spacing w:after="0" w:line="360" w:lineRule="auto"/>
        <w:rPr>
          <w:rFonts w:ascii="Times New Roman" w:eastAsia="思源黑体" w:hAnsi="Times New Roman" w:cs="Times New Roman"/>
          <w:color w:val="595959" w:themeColor="text1" w:themeTint="A6"/>
          <w:kern w:val="28"/>
        </w:rPr>
      </w:pPr>
      <w:r w:rsidRPr="000A04A5">
        <w:rPr>
          <w:rFonts w:ascii="Times New Roman" w:eastAsia="思源黑体" w:hAnsi="Times New Roman" w:cs="Times New Roman" w:hint="eastAsia"/>
          <w:b/>
          <w:bCs/>
          <w:color w:val="595959" w:themeColor="text1" w:themeTint="A6"/>
          <w:kern w:val="28"/>
        </w:rPr>
        <w:t>D</w:t>
      </w:r>
      <w:r w:rsidRPr="000A04A5">
        <w:rPr>
          <w:rFonts w:ascii="Times New Roman" w:eastAsia="思源黑体" w:hAnsi="Times New Roman" w:cs="Times New Roman"/>
          <w:b/>
          <w:bCs/>
          <w:color w:val="595959" w:themeColor="text1" w:themeTint="A6"/>
          <w:kern w:val="28"/>
        </w:rPr>
        <w:t>elivery:</w:t>
      </w:r>
      <w:r>
        <w:rPr>
          <w:rFonts w:ascii="Times New Roman" w:eastAsia="思源黑体" w:hAnsi="Times New Roman" w:cs="Times New Roman"/>
          <w:color w:val="595959" w:themeColor="text1" w:themeTint="A6"/>
          <w:kern w:val="28"/>
        </w:rPr>
        <w:t xml:space="preserve"> PDF</w:t>
      </w:r>
    </w:p>
    <w:p w14:paraId="5A383090" w14:textId="77777777" w:rsidR="00A04052" w:rsidRDefault="00A04052" w:rsidP="00ED0FAE">
      <w:pPr>
        <w:spacing w:after="0" w:line="360" w:lineRule="auto"/>
        <w:rPr>
          <w:rFonts w:ascii="Mark Pro" w:eastAsia="思源黑体" w:hAnsi="Mark Pro"/>
          <w:color w:val="FFFFFF" w:themeColor="background1"/>
          <w:kern w:val="28"/>
        </w:rPr>
      </w:pPr>
      <w:r>
        <w:rPr>
          <w:rFonts w:ascii="Mark Pro" w:eastAsia="思源黑体" w:hAnsi="Mark Pro"/>
          <w:color w:val="FFFFFF" w:themeColor="background1"/>
          <w:kern w:val="28"/>
        </w:rPr>
        <w:br w:type="page"/>
      </w:r>
    </w:p>
    <w:p w14:paraId="59F084CA" w14:textId="22228C94" w:rsidR="0050073F" w:rsidRPr="00157F7F" w:rsidRDefault="001E5FFA" w:rsidP="00EA3D6E">
      <w:pPr>
        <w:spacing w:after="240"/>
        <w:jc w:val="center"/>
        <w:rPr>
          <w:rFonts w:ascii="Mark Pro" w:eastAsia="思源黑体" w:hAnsi="Mark Pro"/>
          <w:color w:val="FFFFFF" w:themeColor="background1"/>
          <w:kern w:val="28"/>
        </w:rPr>
      </w:pPr>
      <w:r w:rsidRPr="00157F7F">
        <w:rPr>
          <w:rFonts w:ascii="Mark Pro" w:eastAsia="思源黑体" w:hAnsi="Mark Pro"/>
          <w:noProof/>
          <w:color w:val="FFFFFF" w:themeColor="background1"/>
          <w:kern w:val="28"/>
        </w:rPr>
        <w:lastRenderedPageBreak/>
        <mc:AlternateContent>
          <mc:Choice Requires="wps">
            <w:drawing>
              <wp:inline distT="0" distB="0" distL="0" distR="0" wp14:anchorId="5211E61F" wp14:editId="78DD7776">
                <wp:extent cx="4572000" cy="984250"/>
                <wp:effectExtent l="0" t="0" r="0" b="0"/>
                <wp:docPr id="20" name="Rounded Rectangle 1"/>
                <wp:cNvGraphicFramePr/>
                <a:graphic xmlns:a="http://schemas.openxmlformats.org/drawingml/2006/main">
                  <a:graphicData uri="http://schemas.microsoft.com/office/word/2010/wordprocessingShape">
                    <wps:wsp>
                      <wps:cNvSpPr/>
                      <wps:spPr>
                        <a:xfrm>
                          <a:off x="0" y="0"/>
                          <a:ext cx="4572000" cy="98425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4FCBC2" w14:textId="77777777" w:rsidR="0036007F" w:rsidRPr="0036007F" w:rsidRDefault="0036007F" w:rsidP="0036007F">
                            <w:pPr>
                              <w:spacing w:after="0" w:line="360" w:lineRule="auto"/>
                              <w:jc w:val="center"/>
                              <w:rPr>
                                <w:rFonts w:ascii="Mark Pro Medium" w:hAnsi="Mark Pro Medium" w:cs="Arial"/>
                                <w:b/>
                                <w:bCs/>
                                <w:iCs/>
                                <w:color w:val="FFFFFF" w:themeColor="background1"/>
                                <w:sz w:val="36"/>
                                <w:szCs w:val="36"/>
                              </w:rPr>
                            </w:pPr>
                            <w:r w:rsidRPr="0036007F">
                              <w:rPr>
                                <w:rFonts w:ascii="Mark Pro Medium" w:hAnsi="Mark Pro Medium" w:cs="Arial"/>
                                <w:b/>
                                <w:bCs/>
                                <w:iCs/>
                                <w:color w:val="FFFFFF" w:themeColor="background1"/>
                                <w:sz w:val="36"/>
                                <w:szCs w:val="36"/>
                              </w:rPr>
                              <w:t>Lesson 1:</w:t>
                            </w:r>
                          </w:p>
                          <w:p w14:paraId="35385935" w14:textId="1448BA01" w:rsidR="001E5FFA" w:rsidRPr="007473FF" w:rsidRDefault="0036007F" w:rsidP="0036007F">
                            <w:pPr>
                              <w:spacing w:after="0" w:line="360" w:lineRule="auto"/>
                              <w:jc w:val="center"/>
                              <w:rPr>
                                <w:rFonts w:ascii="Mark Pro Medium" w:hAnsi="Mark Pro Medium"/>
                                <w:b/>
                                <w:bCs/>
                                <w:color w:val="FFFFFF" w:themeColor="background1"/>
                                <w:sz w:val="36"/>
                                <w:szCs w:val="36"/>
                              </w:rPr>
                            </w:pPr>
                            <w:r w:rsidRPr="0036007F">
                              <w:rPr>
                                <w:rFonts w:ascii="Mark Pro Medium" w:hAnsi="Mark Pro Medium" w:cs="Arial"/>
                                <w:b/>
                                <w:bCs/>
                                <w:iCs/>
                                <w:color w:val="FFFFFF" w:themeColor="background1"/>
                                <w:sz w:val="36"/>
                                <w:szCs w:val="36"/>
                              </w:rPr>
                              <w:t>Let's 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211E61F" id="Rounded Rectangle 1" o:spid="_x0000_s1026" style="width:5in;height:7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" filled="f" stroked="f" strokeweight="1pt">
                <v:stroke joinstyle="miter"/>
                <v:textbox>
                  <w:txbxContent>
                    <w:p w14:paraId="544FCBC2" w14:textId="77777777" w:rsidR="0036007F" w:rsidRPr="0036007F" w:rsidRDefault="0036007F" w:rsidP="0036007F">
                      <w:pPr>
                        <w:spacing w:after="0" w:line="360" w:lineRule="auto"/>
                        <w:jc w:val="center"/>
                        <w:rPr>
                          <w:rFonts w:ascii="Mark Pro Medium" w:hAnsi="Mark Pro Medium" w:cs="Arial"/>
                          <w:b/>
                          <w:bCs/>
                          <w:iCs/>
                          <w:color w:val="FFFFFF" w:themeColor="background1"/>
                          <w:sz w:val="36"/>
                          <w:szCs w:val="36"/>
                        </w:rPr>
                      </w:pPr>
                      <w:r w:rsidRPr="0036007F">
                        <w:rPr>
                          <w:rFonts w:ascii="Mark Pro Medium" w:hAnsi="Mark Pro Medium" w:cs="Arial"/>
                          <w:b/>
                          <w:bCs/>
                          <w:iCs/>
                          <w:color w:val="FFFFFF" w:themeColor="background1"/>
                          <w:sz w:val="36"/>
                          <w:szCs w:val="36"/>
                        </w:rPr>
                        <w:t>Lesson 1:</w:t>
                      </w:r>
                    </w:p>
                    <w:p w14:paraId="35385935" w14:textId="1448BA01" w:rsidR="001E5FFA" w:rsidRPr="007473FF" w:rsidRDefault="0036007F" w:rsidP="0036007F">
                      <w:pPr>
                        <w:spacing w:after="0" w:line="360" w:lineRule="auto"/>
                        <w:jc w:val="center"/>
                        <w:rPr>
                          <w:rFonts w:ascii="Mark Pro Medium" w:hAnsi="Mark Pro Medium"/>
                          <w:b/>
                          <w:bCs/>
                          <w:color w:val="FFFFFF" w:themeColor="background1"/>
                          <w:sz w:val="36"/>
                          <w:szCs w:val="36"/>
                        </w:rPr>
                      </w:pPr>
                      <w:r w:rsidRPr="0036007F">
                        <w:rPr>
                          <w:rFonts w:ascii="Mark Pro Medium" w:hAnsi="Mark Pro Medium" w:cs="Arial"/>
                          <w:b/>
                          <w:bCs/>
                          <w:iCs/>
                          <w:color w:val="FFFFFF" w:themeColor="background1"/>
                          <w:sz w:val="36"/>
                          <w:szCs w:val="36"/>
                        </w:rPr>
                        <w:t>Let's move!</w:t>
                      </w:r>
                    </w:p>
                  </w:txbxContent>
                </v:textbox>
                <w10:anchorlock/>
              </v:roundrect>
            </w:pict>
          </mc:Fallback>
        </mc:AlternateContent>
      </w:r>
      <w:r w:rsidR="003179E9">
        <w:rPr>
          <w:rFonts w:ascii="Mark Pro" w:eastAsia="思源黑体" w:hAnsi="Mark Pro"/>
          <w:noProof/>
          <w:color w:val="FFFFFF" w:themeColor="background1"/>
          <w:kern w:val="28"/>
        </w:rPr>
        <w:drawing>
          <wp:anchor distT="0" distB="0" distL="114300" distR="114300" simplePos="0" relativeHeight="251658240" behindDoc="1" locked="0" layoutInCell="1" allowOverlap="1" wp14:anchorId="5304ACBB" wp14:editId="3168B93A">
            <wp:simplePos x="0" y="0"/>
            <wp:positionH relativeFrom="margin">
              <wp:posOffset>1846580</wp:posOffset>
            </wp:positionH>
            <wp:positionV relativeFrom="paragraph">
              <wp:posOffset>-63500</wp:posOffset>
            </wp:positionV>
            <wp:extent cx="2948940" cy="1111250"/>
            <wp:effectExtent l="0" t="0" r="381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2">
                      <a:extLst>
                        <a:ext uri="{28A0092B-C50C-407E-A947-70E740481C1C}">
                          <a14:useLocalDpi xmlns:a14="http://schemas.microsoft.com/office/drawing/2010/main" val="0"/>
                        </a:ext>
                      </a:extLst>
                    </a:blip>
                    <a:srcRect l="3803" t="8946" r="3593" b="6853"/>
                    <a:stretch/>
                  </pic:blipFill>
                  <pic:spPr bwMode="auto">
                    <a:xfrm>
                      <a:off x="0" y="0"/>
                      <a:ext cx="2948940" cy="1111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407D65" w14:textId="77777777" w:rsidR="003179E9" w:rsidRDefault="003179E9" w:rsidP="008B2D83">
      <w:pPr>
        <w:spacing w:after="0"/>
        <w:jc w:val="center"/>
        <w:rPr>
          <w:rFonts w:ascii="Mark Pro Medium" w:eastAsia="思源黑体" w:hAnsi="Mark Pro Medium" w:cs="Arial"/>
          <w:b/>
          <w:bCs/>
          <w:color w:val="595959" w:themeColor="text1" w:themeTint="A6"/>
          <w:w w:val="105"/>
          <w:kern w:val="28"/>
        </w:rPr>
      </w:pPr>
    </w:p>
    <w:p w14:paraId="3B253AE2" w14:textId="36914020" w:rsidR="00FF443F" w:rsidRPr="00DA374F" w:rsidRDefault="00007380" w:rsidP="008B2D83">
      <w:pPr>
        <w:spacing w:after="0" w:line="360" w:lineRule="auto"/>
        <w:jc w:val="center"/>
        <w:rPr>
          <w:rFonts w:ascii="Mark Pro Medium" w:eastAsia="思源黑体" w:hAnsi="Mark Pro Medium" w:cs="Arial"/>
          <w:color w:val="595959" w:themeColor="text1" w:themeTint="A6"/>
          <w:w w:val="105"/>
          <w:kern w:val="28"/>
        </w:rPr>
      </w:pPr>
      <w:bookmarkStart w:id="0" w:name="_Hlk66189278"/>
      <w:r>
        <w:rPr>
          <w:rFonts w:ascii="Mark Pro Medium" w:eastAsia="思源黑体" w:hAnsi="Mark Pro Medium" w:cs="Arial"/>
          <w:b/>
          <w:bCs/>
          <w:color w:val="595959" w:themeColor="text1" w:themeTint="A6"/>
          <w:w w:val="105"/>
          <w:kern w:val="28"/>
        </w:rPr>
        <w:t>Subject</w:t>
      </w:r>
      <w:r w:rsidRPr="00B67A1A">
        <w:rPr>
          <w:rFonts w:ascii="Mark Pro Medium" w:eastAsia="思源黑体" w:hAnsi="Mark Pro Medium" w:cs="Arial"/>
          <w:b/>
          <w:bCs/>
          <w:color w:val="595959" w:themeColor="text1" w:themeTint="A6"/>
          <w:w w:val="105"/>
          <w:kern w:val="28"/>
        </w:rPr>
        <w:t>:</w:t>
      </w:r>
      <w:r w:rsidRPr="00B67A1A">
        <w:rPr>
          <w:rFonts w:ascii="Mark Pro" w:eastAsia="思源黑体" w:hAnsi="Mark Pro" w:cs="Arial"/>
          <w:color w:val="595959" w:themeColor="text1" w:themeTint="A6"/>
          <w:w w:val="105"/>
          <w:kern w:val="28"/>
        </w:rPr>
        <w:t xml:space="preserve"> </w:t>
      </w:r>
      <w:r w:rsidR="0036007F">
        <w:rPr>
          <w:rFonts w:ascii="Mark Pro" w:eastAsia="思源黑体" w:hAnsi="Mark Pro" w:cs="Arial"/>
          <w:color w:val="595959" w:themeColor="text1" w:themeTint="A6"/>
          <w:w w:val="105"/>
          <w:kern w:val="28"/>
        </w:rPr>
        <w:t>STEAM</w:t>
      </w:r>
      <w:r w:rsidRPr="006F4DC4">
        <w:rPr>
          <w:rFonts w:ascii="Mark Pro Medium" w:eastAsia="思源黑体" w:hAnsi="Mark Pro Medium" w:cs="Arial"/>
          <w:b/>
          <w:bCs/>
          <w:color w:val="595959" w:themeColor="text1" w:themeTint="A6"/>
          <w:w w:val="105"/>
          <w:kern w:val="28"/>
        </w:rPr>
        <w:tab/>
      </w:r>
      <w:r w:rsidR="00FF443F">
        <w:rPr>
          <w:rFonts w:ascii="Mark Pro Medium" w:eastAsia="思源黑体" w:hAnsi="Mark Pro Medium" w:cs="Arial"/>
          <w:b/>
          <w:bCs/>
          <w:color w:val="595959" w:themeColor="text1" w:themeTint="A6"/>
          <w:w w:val="105"/>
          <w:kern w:val="28"/>
        </w:rPr>
        <w:t xml:space="preserve">                        </w:t>
      </w:r>
      <w:r w:rsidRPr="00B67A1A">
        <w:rPr>
          <w:rFonts w:ascii="Mark Pro Medium" w:eastAsia="思源黑体" w:hAnsi="Mark Pro Medium" w:cs="Arial"/>
          <w:b/>
          <w:bCs/>
          <w:color w:val="595959" w:themeColor="text1" w:themeTint="A6"/>
          <w:w w:val="105"/>
          <w:kern w:val="28"/>
        </w:rPr>
        <w:t>Grade</w:t>
      </w:r>
      <w:r w:rsidR="009F003A">
        <w:rPr>
          <w:rFonts w:ascii="Mark Pro Medium" w:eastAsia="思源黑体" w:hAnsi="Mark Pro Medium" w:cs="Arial"/>
          <w:b/>
          <w:bCs/>
          <w:color w:val="595959" w:themeColor="text1" w:themeTint="A6"/>
          <w:w w:val="105"/>
          <w:kern w:val="28"/>
        </w:rPr>
        <w:t>(s)</w:t>
      </w:r>
      <w:r w:rsidRPr="00B67A1A">
        <w:rPr>
          <w:rFonts w:ascii="Mark Pro Medium" w:eastAsia="思源黑体" w:hAnsi="Mark Pro Medium" w:cs="Arial"/>
          <w:b/>
          <w:bCs/>
          <w:color w:val="595959" w:themeColor="text1" w:themeTint="A6"/>
          <w:w w:val="105"/>
          <w:kern w:val="28"/>
        </w:rPr>
        <w:t>:</w:t>
      </w:r>
      <w:r w:rsidR="00DA374F">
        <w:rPr>
          <w:rFonts w:ascii="Mark Pro" w:eastAsia="思源黑体" w:hAnsi="Mark Pro" w:cs="Arial"/>
          <w:color w:val="595959" w:themeColor="text1" w:themeTint="A6"/>
          <w:w w:val="105"/>
          <w:kern w:val="28"/>
        </w:rPr>
        <w:t xml:space="preserve"> </w:t>
      </w:r>
      <w:r w:rsidR="0036007F">
        <w:rPr>
          <w:rFonts w:ascii="Mark Pro" w:eastAsia="思源黑体" w:hAnsi="Mark Pro" w:cs="Arial"/>
          <w:color w:val="595959" w:themeColor="text1" w:themeTint="A6"/>
          <w:w w:val="105"/>
          <w:kern w:val="28"/>
        </w:rPr>
        <w:t>5</w:t>
      </w:r>
      <w:r w:rsidR="0036007F" w:rsidRPr="0036007F">
        <w:rPr>
          <w:rFonts w:ascii="Mark Pro" w:eastAsia="思源黑体" w:hAnsi="Mark Pro" w:cs="Arial"/>
          <w:color w:val="595959" w:themeColor="text1" w:themeTint="A6"/>
          <w:w w:val="105"/>
          <w:kern w:val="28"/>
          <w:vertAlign w:val="superscript"/>
        </w:rPr>
        <w:t>th</w:t>
      </w:r>
      <w:r w:rsidR="0036007F">
        <w:rPr>
          <w:rFonts w:ascii="Mark Pro" w:eastAsia="思源黑体" w:hAnsi="Mark Pro" w:cs="Arial"/>
          <w:color w:val="595959" w:themeColor="text1" w:themeTint="A6"/>
          <w:w w:val="105"/>
          <w:kern w:val="28"/>
        </w:rPr>
        <w:t xml:space="preserve"> and up</w:t>
      </w:r>
    </w:p>
    <w:p w14:paraId="00E73A0B" w14:textId="5AFD9D93" w:rsidR="008E24FD" w:rsidRDefault="00FF443F" w:rsidP="008B2D83">
      <w:pPr>
        <w:spacing w:after="0" w:line="360" w:lineRule="auto"/>
        <w:jc w:val="center"/>
        <w:rPr>
          <w:rFonts w:ascii="Mark Pro" w:eastAsia="思源黑体" w:hAnsi="Mark Pro" w:cs="Arial"/>
          <w:color w:val="595959" w:themeColor="text1" w:themeTint="A6"/>
          <w:w w:val="105"/>
          <w:kern w:val="28"/>
        </w:rPr>
      </w:pPr>
      <w:r>
        <w:rPr>
          <w:rFonts w:ascii="Mark Pro Medium" w:eastAsia="思源黑体" w:hAnsi="Mark Pro Medium" w:cs="Arial"/>
          <w:b/>
          <w:bCs/>
          <w:color w:val="595959" w:themeColor="text1" w:themeTint="A6"/>
          <w:w w:val="105"/>
          <w:kern w:val="28"/>
        </w:rPr>
        <w:t>Duration:</w:t>
      </w:r>
      <w:r w:rsidR="0036007F">
        <w:rPr>
          <w:rFonts w:ascii="Mark Pro Medium" w:eastAsia="思源黑体" w:hAnsi="Mark Pro Medium" w:cs="Arial"/>
          <w:b/>
          <w:bCs/>
          <w:color w:val="595959" w:themeColor="text1" w:themeTint="A6"/>
          <w:w w:val="105"/>
          <w:kern w:val="28"/>
        </w:rPr>
        <w:t xml:space="preserve"> </w:t>
      </w:r>
      <w:r w:rsidR="0036007F" w:rsidRPr="0036007F">
        <w:rPr>
          <w:rFonts w:ascii="Mark Pro" w:eastAsia="思源黑体" w:hAnsi="Mark Pro" w:cs="Arial"/>
          <w:color w:val="595959" w:themeColor="text1" w:themeTint="A6"/>
          <w:w w:val="105"/>
          <w:kern w:val="28"/>
        </w:rPr>
        <w:t>45 minutes</w:t>
      </w:r>
      <w:r>
        <w:rPr>
          <w:rFonts w:ascii="Mark Pro" w:eastAsia="思源黑体" w:hAnsi="Mark Pro" w:cs="Arial"/>
          <w:color w:val="595959" w:themeColor="text1" w:themeTint="A6"/>
          <w:w w:val="105"/>
          <w:kern w:val="28"/>
        </w:rPr>
        <w:t xml:space="preserve">                       </w:t>
      </w:r>
      <w:r w:rsidR="009F003A">
        <w:rPr>
          <w:rFonts w:ascii="Mark Pro Medium" w:eastAsia="思源黑体" w:hAnsi="Mark Pro Medium" w:cs="Arial"/>
          <w:b/>
          <w:bCs/>
          <w:color w:val="595959" w:themeColor="text1" w:themeTint="A6"/>
          <w:w w:val="105"/>
          <w:kern w:val="28"/>
        </w:rPr>
        <w:t>Difficulty</w:t>
      </w:r>
      <w:r w:rsidR="008E24FD">
        <w:rPr>
          <w:rFonts w:ascii="Mark Pro Medium" w:eastAsia="思源黑体" w:hAnsi="Mark Pro Medium" w:cs="Arial"/>
          <w:b/>
          <w:bCs/>
          <w:color w:val="595959" w:themeColor="text1" w:themeTint="A6"/>
          <w:w w:val="105"/>
          <w:kern w:val="28"/>
        </w:rPr>
        <w:t>:</w:t>
      </w:r>
      <w:r w:rsidR="0036007F">
        <w:rPr>
          <w:rFonts w:ascii="Mark Pro Medium" w:eastAsia="思源黑体" w:hAnsi="Mark Pro Medium" w:cs="Arial"/>
          <w:b/>
          <w:bCs/>
          <w:color w:val="595959" w:themeColor="text1" w:themeTint="A6"/>
          <w:w w:val="105"/>
          <w:kern w:val="28"/>
        </w:rPr>
        <w:t xml:space="preserve"> </w:t>
      </w:r>
      <w:r w:rsidR="0036007F" w:rsidRPr="0036007F">
        <w:rPr>
          <w:rFonts w:ascii="Mark Pro" w:eastAsia="思源黑体" w:hAnsi="Mark Pro" w:cs="Arial"/>
          <w:color w:val="595959" w:themeColor="text1" w:themeTint="A6"/>
          <w:w w:val="105"/>
          <w:kern w:val="28"/>
        </w:rPr>
        <w:t>Beginner</w:t>
      </w:r>
    </w:p>
    <w:p w14:paraId="1EEE0662" w14:textId="77777777" w:rsidR="0036007F" w:rsidRPr="008E24FD" w:rsidRDefault="0036007F" w:rsidP="008B2D83">
      <w:pPr>
        <w:spacing w:after="0" w:line="360" w:lineRule="auto"/>
        <w:jc w:val="center"/>
        <w:rPr>
          <w:rFonts w:ascii="Mark Pro" w:eastAsia="思源黑体" w:hAnsi="Mark Pro" w:cs="Arial"/>
          <w:color w:val="595959" w:themeColor="text1" w:themeTint="A6"/>
          <w:w w:val="105"/>
          <w:kern w:val="28"/>
        </w:rPr>
      </w:pPr>
    </w:p>
    <w:bookmarkEnd w:id="0"/>
    <w:p w14:paraId="41AA6C5F" w14:textId="1BE69B2D" w:rsidR="008A0169" w:rsidRPr="00157F7F" w:rsidRDefault="008A0169" w:rsidP="007473FF">
      <w:pPr>
        <w:spacing w:line="360" w:lineRule="auto"/>
        <w:rPr>
          <w:rFonts w:ascii="Mark Pro" w:eastAsia="思源黑体" w:hAnsi="Mark Pro"/>
          <w:b/>
          <w:kern w:val="28"/>
          <w:sz w:val="28"/>
          <w:szCs w:val="28"/>
        </w:rPr>
      </w:pPr>
      <w:r w:rsidRPr="00157F7F">
        <w:rPr>
          <w:rFonts w:ascii="Mark Pro" w:eastAsia="思源黑体" w:hAnsi="Mark Pro"/>
          <w:b/>
          <w:noProof/>
          <w:color w:val="FCC800"/>
          <w:kern w:val="28"/>
          <w:sz w:val="28"/>
          <w:szCs w:val="28"/>
        </w:rPr>
        <w:drawing>
          <wp:inline distT="0" distB="0" distL="0" distR="0" wp14:anchorId="30905579" wp14:editId="25F37D1D">
            <wp:extent cx="180000" cy="169091"/>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资源 11@4x.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0000" cy="169091"/>
                    </a:xfrm>
                    <a:prstGeom prst="rect">
                      <a:avLst/>
                    </a:prstGeom>
                  </pic:spPr>
                </pic:pic>
              </a:graphicData>
            </a:graphic>
          </wp:inline>
        </w:drawing>
      </w:r>
      <w:r w:rsidR="00F7693C">
        <w:rPr>
          <w:rFonts w:ascii="Mark Pro" w:eastAsia="思源黑体" w:hAnsi="Mark Pro"/>
          <w:b/>
          <w:color w:val="FCC800"/>
          <w:kern w:val="28"/>
          <w:sz w:val="28"/>
          <w:szCs w:val="28"/>
        </w:rPr>
        <w:t xml:space="preserve"> </w:t>
      </w:r>
      <w:r w:rsidR="0036007F" w:rsidRPr="0036007F">
        <w:rPr>
          <w:rFonts w:ascii="Mark Pro" w:eastAsia="思源黑体" w:hAnsi="Mark Pro"/>
          <w:b/>
          <w:color w:val="FCC800"/>
          <w:kern w:val="28"/>
          <w:sz w:val="28"/>
          <w:szCs w:val="28"/>
        </w:rPr>
        <w:t>Lesson Objectives</w:t>
      </w:r>
    </w:p>
    <w:p w14:paraId="5CB8D9C2" w14:textId="24101B6A" w:rsidR="00537744" w:rsidRPr="00537744" w:rsidRDefault="00537744" w:rsidP="00537744">
      <w:pPr>
        <w:pStyle w:val="NormalWeb"/>
        <w:spacing w:line="360" w:lineRule="auto"/>
        <w:textAlignment w:val="baseline"/>
        <w:rPr>
          <w:rFonts w:ascii="Mark Pro" w:eastAsia="思源黑体" w:hAnsi="Mark Pro" w:cs="Arial"/>
          <w:i/>
          <w:iCs/>
          <w:color w:val="595959" w:themeColor="text1" w:themeTint="A6"/>
          <w:w w:val="105"/>
          <w:kern w:val="28"/>
          <w:sz w:val="22"/>
          <w:szCs w:val="22"/>
        </w:rPr>
      </w:pPr>
      <w:r w:rsidRPr="00537744">
        <w:rPr>
          <w:rFonts w:ascii="Mark Pro" w:eastAsia="思源黑体" w:hAnsi="Mark Pro" w:cs="Arial"/>
          <w:i/>
          <w:iCs/>
          <w:color w:val="595959" w:themeColor="text1" w:themeTint="A6"/>
          <w:w w:val="105"/>
          <w:kern w:val="28"/>
          <w:sz w:val="22"/>
          <w:szCs w:val="22"/>
        </w:rPr>
        <w:t xml:space="preserve">By the end of this lesson, </w:t>
      </w:r>
      <w:r w:rsidR="00AD338A">
        <w:rPr>
          <w:rFonts w:ascii="Mark Pro" w:eastAsia="思源黑体" w:hAnsi="Mark Pro" w:cs="Arial"/>
          <w:i/>
          <w:iCs/>
          <w:color w:val="595959" w:themeColor="text1" w:themeTint="A6"/>
          <w:w w:val="105"/>
          <w:kern w:val="28"/>
          <w:sz w:val="22"/>
          <w:szCs w:val="22"/>
        </w:rPr>
        <w:t>students</w:t>
      </w:r>
      <w:r w:rsidRPr="00537744">
        <w:rPr>
          <w:rFonts w:ascii="Mark Pro" w:eastAsia="思源黑体" w:hAnsi="Mark Pro" w:cs="Arial"/>
          <w:i/>
          <w:iCs/>
          <w:color w:val="595959" w:themeColor="text1" w:themeTint="A6"/>
          <w:w w:val="105"/>
          <w:kern w:val="28"/>
          <w:sz w:val="22"/>
          <w:szCs w:val="22"/>
        </w:rPr>
        <w:t xml:space="preserve"> will be able to:</w:t>
      </w:r>
    </w:p>
    <w:p w14:paraId="4BA406BD" w14:textId="7348A601" w:rsidR="0036007F" w:rsidRPr="00537744" w:rsidRDefault="00537744" w:rsidP="00537744">
      <w:pPr>
        <w:pStyle w:val="NormalWeb"/>
        <w:numPr>
          <w:ilvl w:val="0"/>
          <w:numId w:val="12"/>
        </w:numPr>
        <w:spacing w:before="0" w:beforeAutospacing="0" w:after="160" w:afterAutospacing="0" w:line="360" w:lineRule="auto"/>
        <w:ind w:left="714" w:hanging="357"/>
        <w:textAlignment w:val="baseline"/>
        <w:rPr>
          <w:rFonts w:ascii="Mark Pro" w:eastAsia="思源黑体" w:hAnsi="Mark Pro" w:cs="Arial"/>
          <w:color w:val="595959" w:themeColor="text1" w:themeTint="A6"/>
          <w:w w:val="105"/>
          <w:kern w:val="28"/>
          <w:sz w:val="22"/>
          <w:szCs w:val="22"/>
        </w:rPr>
      </w:pPr>
      <w:r w:rsidRPr="0036007F">
        <w:rPr>
          <w:rFonts w:ascii="Mark Pro" w:eastAsia="思源黑体" w:hAnsi="Mark Pro" w:cs="Arial" w:hint="eastAsia"/>
          <w:color w:val="595959" w:themeColor="text1" w:themeTint="A6"/>
          <w:w w:val="105"/>
          <w:kern w:val="28"/>
          <w:sz w:val="22"/>
          <w:szCs w:val="22"/>
        </w:rPr>
        <w:t>Drive the mBot2 with precision.</w:t>
      </w:r>
    </w:p>
    <w:p w14:paraId="7AEE13AF" w14:textId="3D974CE4" w:rsidR="005415A4" w:rsidRDefault="005415A4" w:rsidP="005415A4">
      <w:pPr>
        <w:spacing w:line="360" w:lineRule="auto"/>
        <w:textAlignment w:val="baseline"/>
        <w:rPr>
          <w:rFonts w:ascii="Mark Pro" w:eastAsia="Mark Pro" w:hAnsi="Mark Pro" w:cs="Mark Pro"/>
          <w:color w:val="595959" w:themeColor="text1" w:themeTint="A6"/>
          <w:w w:val="105"/>
          <w:kern w:val="28"/>
          <w:sz w:val="28"/>
          <w:szCs w:val="28"/>
        </w:rPr>
      </w:pPr>
      <w:r>
        <w:rPr>
          <w:noProof/>
        </w:rPr>
        <w:drawing>
          <wp:inline distT="0" distB="0" distL="0" distR="0" wp14:anchorId="3F93F7E6" wp14:editId="35EDD1FF">
            <wp:extent cx="171450" cy="171450"/>
            <wp:effectExtent l="0" t="0" r="0" b="0"/>
            <wp:docPr id="1441396272" name="Picture 1441396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Pr="23E7D017">
        <w:rPr>
          <w:rFonts w:ascii="Mark Pro" w:eastAsia="Mark Pro" w:hAnsi="Mark Pro" w:cs="Mark Pro"/>
          <w:b/>
          <w:bCs/>
          <w:color w:val="FCC800"/>
          <w:sz w:val="28"/>
          <w:szCs w:val="28"/>
        </w:rPr>
        <w:t xml:space="preserve"> Overview</w:t>
      </w:r>
    </w:p>
    <w:p w14:paraId="2AE18566" w14:textId="0886B9F0" w:rsidR="005415A4" w:rsidRDefault="00640390" w:rsidP="005415A4">
      <w:pPr>
        <w:pStyle w:val="NormalWeb"/>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r>
        <w:rPr>
          <w:rFonts w:ascii="Mark Pro" w:eastAsia="思源黑体" w:hAnsi="Mark Pro" w:cs="Arial"/>
          <w:noProof/>
          <w:color w:val="595959" w:themeColor="text1" w:themeTint="A6"/>
          <w:w w:val="105"/>
          <w:kern w:val="28"/>
          <w:sz w:val="22"/>
          <w:szCs w:val="22"/>
        </w:rPr>
        <w:drawing>
          <wp:anchor distT="0" distB="0" distL="114300" distR="114300" simplePos="0" relativeHeight="251659264" behindDoc="1" locked="0" layoutInCell="1" allowOverlap="1" wp14:anchorId="693D0769" wp14:editId="7DF78EAE">
            <wp:simplePos x="0" y="0"/>
            <wp:positionH relativeFrom="margin">
              <wp:posOffset>3330713</wp:posOffset>
            </wp:positionH>
            <wp:positionV relativeFrom="paragraph">
              <wp:posOffset>1727945</wp:posOffset>
            </wp:positionV>
            <wp:extent cx="3028950" cy="2243455"/>
            <wp:effectExtent l="0" t="0" r="0" b="4445"/>
            <wp:wrapTight wrapText="bothSides">
              <wp:wrapPolygon edited="0">
                <wp:start x="0" y="0"/>
                <wp:lineTo x="0" y="21459"/>
                <wp:lineTo x="21464" y="21459"/>
                <wp:lineTo x="2146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28950" cy="2243455"/>
                    </a:xfrm>
                    <a:prstGeom prst="rect">
                      <a:avLst/>
                    </a:prstGeom>
                  </pic:spPr>
                </pic:pic>
              </a:graphicData>
            </a:graphic>
            <wp14:sizeRelH relativeFrom="page">
              <wp14:pctWidth>0</wp14:pctWidth>
            </wp14:sizeRelH>
            <wp14:sizeRelV relativeFrom="page">
              <wp14:pctHeight>0</wp14:pctHeight>
            </wp14:sizeRelV>
          </wp:anchor>
        </w:drawing>
      </w:r>
      <w:r w:rsidR="0036007F" w:rsidRPr="0036007F">
        <w:rPr>
          <w:rFonts w:ascii="Mark Pro" w:eastAsia="思源黑体" w:hAnsi="Mark Pro" w:cs="Arial"/>
          <w:color w:val="595959" w:themeColor="text1" w:themeTint="A6"/>
          <w:w w:val="105"/>
          <w:kern w:val="28"/>
          <w:sz w:val="22"/>
          <w:szCs w:val="22"/>
        </w:rPr>
        <w:t>Robots are autonomous machines that replace human effort; they can perceive their environment and perform computer programs to make decisions and take actions. A computer program is a set of instructions and conditions run by a computer to perform a task. You may think you have never seen or used a robot, but that chance is slim. Robots can take many different shapes and have different capabilities depending on their context. For example, robots are present in households, such as the vacuum cleaner robot or a lawn mowing robot; you can also find them in factories assembling products. We have even sent robots to other planets.</w:t>
      </w:r>
    </w:p>
    <w:p w14:paraId="47092B3A" w14:textId="77777777" w:rsidR="0036007F" w:rsidRPr="00157F7F" w:rsidRDefault="0036007F" w:rsidP="005415A4">
      <w:pPr>
        <w:pStyle w:val="NormalWeb"/>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p>
    <w:p w14:paraId="28C7595F" w14:textId="76ED733D" w:rsidR="005415A4" w:rsidRPr="00157F7F" w:rsidRDefault="005415A4" w:rsidP="005415A4">
      <w:pPr>
        <w:pStyle w:val="NormalWeb"/>
        <w:spacing w:before="0" w:beforeAutospacing="0" w:after="160" w:afterAutospacing="0" w:line="360" w:lineRule="auto"/>
        <w:textAlignment w:val="baseline"/>
        <w:rPr>
          <w:rFonts w:ascii="Mark Pro" w:eastAsia="思源黑体" w:hAnsi="Mark Pro" w:cs="Arial"/>
          <w:b/>
          <w:color w:val="1EB9EE"/>
          <w:kern w:val="28"/>
          <w:sz w:val="28"/>
          <w:szCs w:val="28"/>
        </w:rPr>
      </w:pPr>
      <w:r w:rsidRPr="00157F7F">
        <w:rPr>
          <w:rFonts w:ascii="Mark Pro" w:eastAsia="思源黑体" w:hAnsi="Mark Pro" w:cs="Arial"/>
          <w:b/>
          <w:noProof/>
          <w:color w:val="1EB9EE"/>
          <w:kern w:val="28"/>
          <w:sz w:val="28"/>
          <w:szCs w:val="28"/>
        </w:rPr>
        <w:drawing>
          <wp:inline distT="0" distB="0" distL="0" distR="0" wp14:anchorId="70F48637" wp14:editId="352AB3AC">
            <wp:extent cx="180000" cy="168923"/>
            <wp:effectExtent l="0" t="0" r="0" b="254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资源 3@4x.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0000" cy="168923"/>
                    </a:xfrm>
                    <a:prstGeom prst="rect">
                      <a:avLst/>
                    </a:prstGeom>
                  </pic:spPr>
                </pic:pic>
              </a:graphicData>
            </a:graphic>
          </wp:inline>
        </w:drawing>
      </w:r>
      <w:r w:rsidRPr="27A1703B">
        <w:rPr>
          <w:rFonts w:ascii="Mark Pro" w:eastAsia="思源黑体" w:hAnsi="Mark Pro" w:cs="Arial"/>
          <w:b/>
          <w:bCs/>
          <w:color w:val="1EB9EE"/>
          <w:kern w:val="28"/>
          <w:sz w:val="28"/>
          <w:szCs w:val="28"/>
        </w:rPr>
        <w:t xml:space="preserve"> </w:t>
      </w:r>
      <w:r w:rsidRPr="23E7D017">
        <w:rPr>
          <w:rFonts w:ascii="Mark Pro" w:eastAsia="思源黑体" w:hAnsi="Mark Pro" w:cs="Arial"/>
          <w:b/>
          <w:bCs/>
          <w:color w:val="1EB9EE"/>
          <w:sz w:val="28"/>
          <w:szCs w:val="28"/>
        </w:rPr>
        <w:t>Focus</w:t>
      </w:r>
    </w:p>
    <w:p w14:paraId="4515776A" w14:textId="28070EF0" w:rsidR="00537744" w:rsidRPr="00F7693C" w:rsidRDefault="00537744" w:rsidP="00537744">
      <w:pPr>
        <w:pStyle w:val="NormalWeb"/>
        <w:spacing w:before="0" w:beforeAutospacing="0" w:after="0" w:afterAutospacing="0" w:line="360" w:lineRule="auto"/>
        <w:rPr>
          <w:rFonts w:ascii="Mark Pro" w:eastAsia="思源黑体" w:hAnsi="Mark Pro"/>
          <w:i/>
          <w:iCs/>
          <w:color w:val="595959" w:themeColor="text1" w:themeTint="A6"/>
          <w:w w:val="105"/>
          <w:kern w:val="28"/>
          <w:sz w:val="22"/>
          <w:szCs w:val="22"/>
        </w:rPr>
      </w:pPr>
      <w:r w:rsidRPr="00F7693C">
        <w:rPr>
          <w:rFonts w:ascii="Mark Pro" w:eastAsia="思源黑体" w:hAnsi="Mark Pro" w:cs="Arial"/>
          <w:i/>
          <w:iCs/>
          <w:color w:val="595959" w:themeColor="text1" w:themeTint="A6"/>
          <w:w w:val="105"/>
          <w:kern w:val="28"/>
          <w:sz w:val="22"/>
          <w:szCs w:val="22"/>
        </w:rPr>
        <w:t xml:space="preserve">By the end of </w:t>
      </w:r>
      <w:r w:rsidR="00AD338A">
        <w:rPr>
          <w:rFonts w:ascii="Mark Pro" w:eastAsia="思源黑体" w:hAnsi="Mark Pro" w:cs="Arial"/>
          <w:i/>
          <w:iCs/>
          <w:color w:val="595959" w:themeColor="text1" w:themeTint="A6"/>
          <w:w w:val="105"/>
          <w:kern w:val="28"/>
          <w:sz w:val="22"/>
          <w:szCs w:val="22"/>
        </w:rPr>
        <w:t xml:space="preserve">the </w:t>
      </w:r>
      <w:r>
        <w:rPr>
          <w:rFonts w:ascii="Mark Pro" w:eastAsia="思源黑体" w:hAnsi="Mark Pro" w:cs="Arial"/>
          <w:i/>
          <w:iCs/>
          <w:color w:val="595959" w:themeColor="text1" w:themeTint="A6"/>
          <w:w w:val="105"/>
          <w:kern w:val="28"/>
          <w:sz w:val="22"/>
          <w:szCs w:val="22"/>
        </w:rPr>
        <w:t>lesson</w:t>
      </w:r>
      <w:r w:rsidRPr="00F7693C">
        <w:rPr>
          <w:rFonts w:ascii="Mark Pro" w:eastAsia="思源黑体" w:hAnsi="Mark Pro" w:cs="Arial"/>
          <w:i/>
          <w:iCs/>
          <w:color w:val="595959" w:themeColor="text1" w:themeTint="A6"/>
          <w:w w:val="105"/>
          <w:kern w:val="28"/>
          <w:sz w:val="22"/>
          <w:szCs w:val="22"/>
        </w:rPr>
        <w:t xml:space="preserve">, students </w:t>
      </w:r>
      <w:r>
        <w:rPr>
          <w:rFonts w:ascii="Mark Pro" w:eastAsia="思源黑体" w:hAnsi="Mark Pro" w:cs="Arial"/>
          <w:i/>
          <w:iCs/>
          <w:color w:val="595959" w:themeColor="text1" w:themeTint="A6"/>
          <w:w w:val="105"/>
          <w:kern w:val="28"/>
          <w:sz w:val="22"/>
          <w:szCs w:val="22"/>
        </w:rPr>
        <w:t>will know:</w:t>
      </w:r>
    </w:p>
    <w:p w14:paraId="6392EB82" w14:textId="77777777" w:rsidR="00537744" w:rsidRPr="0036007F" w:rsidRDefault="00537744" w:rsidP="00537744">
      <w:pPr>
        <w:pStyle w:val="NormalWeb"/>
        <w:numPr>
          <w:ilvl w:val="0"/>
          <w:numId w:val="1"/>
        </w:numPr>
        <w:spacing w:after="0" w:line="360" w:lineRule="auto"/>
        <w:textAlignment w:val="baseline"/>
        <w:rPr>
          <w:rFonts w:ascii="Mark Pro" w:eastAsia="思源黑体" w:hAnsi="Mark Pro" w:cs="Arial"/>
          <w:color w:val="595959" w:themeColor="text1" w:themeTint="A6"/>
          <w:w w:val="105"/>
          <w:kern w:val="28"/>
          <w:sz w:val="22"/>
          <w:szCs w:val="22"/>
        </w:rPr>
      </w:pPr>
      <w:r w:rsidRPr="0036007F">
        <w:rPr>
          <w:rFonts w:ascii="Mark Pro" w:eastAsia="思源黑体" w:hAnsi="Mark Pro" w:cs="Arial"/>
          <w:color w:val="595959" w:themeColor="text1" w:themeTint="A6"/>
          <w:w w:val="105"/>
          <w:kern w:val="28"/>
          <w:sz w:val="22"/>
          <w:szCs w:val="22"/>
        </w:rPr>
        <w:t>What movements can mBot2 do</w:t>
      </w:r>
    </w:p>
    <w:p w14:paraId="1661B771" w14:textId="77777777" w:rsidR="00537744" w:rsidRDefault="00537744" w:rsidP="00537744">
      <w:pPr>
        <w:pStyle w:val="NormalWeb"/>
        <w:numPr>
          <w:ilvl w:val="0"/>
          <w:numId w:val="1"/>
        </w:numPr>
        <w:spacing w:before="0" w:beforeAutospacing="0" w:after="0" w:afterAutospacing="0" w:line="360" w:lineRule="auto"/>
        <w:ind w:left="714" w:hanging="357"/>
        <w:textAlignment w:val="baseline"/>
        <w:rPr>
          <w:rFonts w:ascii="Mark Pro" w:eastAsia="思源黑体" w:hAnsi="Mark Pro" w:cs="Arial"/>
          <w:color w:val="595959" w:themeColor="text1" w:themeTint="A6"/>
          <w:w w:val="105"/>
          <w:kern w:val="28"/>
          <w:sz w:val="22"/>
          <w:szCs w:val="22"/>
        </w:rPr>
      </w:pPr>
      <w:r w:rsidRPr="0036007F">
        <w:rPr>
          <w:rFonts w:ascii="Mark Pro" w:eastAsia="思源黑体" w:hAnsi="Mark Pro" w:cs="Arial" w:hint="eastAsia"/>
          <w:color w:val="595959" w:themeColor="text1" w:themeTint="A6"/>
          <w:w w:val="105"/>
          <w:kern w:val="28"/>
          <w:sz w:val="22"/>
          <w:szCs w:val="22"/>
        </w:rPr>
        <w:t>What different programming blocks you can use to make the mBot2 move</w:t>
      </w:r>
    </w:p>
    <w:p w14:paraId="0B742F26" w14:textId="77A6EF88" w:rsidR="0036007F" w:rsidRDefault="0036007F" w:rsidP="0036007F">
      <w:pPr>
        <w:pStyle w:val="NormalWeb"/>
        <w:spacing w:before="0" w:beforeAutospacing="0" w:after="160" w:afterAutospacing="0" w:line="360" w:lineRule="auto"/>
        <w:textAlignment w:val="baseline"/>
        <w:rPr>
          <w:rFonts w:ascii="Mark Pro" w:eastAsia="思源黑体" w:hAnsi="Mark Pro" w:cs="Arial"/>
          <w:color w:val="595959" w:themeColor="text1" w:themeTint="A6"/>
          <w:w w:val="105"/>
          <w:kern w:val="28"/>
          <w:sz w:val="22"/>
          <w:szCs w:val="22"/>
        </w:rPr>
      </w:pPr>
    </w:p>
    <w:p w14:paraId="5A40392E" w14:textId="6CDE6E74" w:rsidR="0036007F" w:rsidRDefault="0036007F" w:rsidP="0036007F">
      <w:pPr>
        <w:pStyle w:val="NormalWeb"/>
        <w:spacing w:before="0" w:beforeAutospacing="0" w:after="160" w:afterAutospacing="0" w:line="360" w:lineRule="auto"/>
        <w:textAlignment w:val="baseline"/>
        <w:rPr>
          <w:rFonts w:ascii="Mark Pro" w:eastAsia="思源黑体" w:hAnsi="Mark Pro" w:cs="Arial"/>
          <w:color w:val="595959" w:themeColor="text1" w:themeTint="A6"/>
          <w:w w:val="105"/>
          <w:kern w:val="28"/>
          <w:sz w:val="22"/>
          <w:szCs w:val="22"/>
        </w:rPr>
      </w:pPr>
    </w:p>
    <w:p w14:paraId="2C4042B1" w14:textId="77777777" w:rsidR="0036007F" w:rsidRPr="0036007F" w:rsidRDefault="0036007F" w:rsidP="0036007F">
      <w:pPr>
        <w:pStyle w:val="NormalWeb"/>
        <w:spacing w:before="0" w:beforeAutospacing="0" w:after="160" w:afterAutospacing="0" w:line="360" w:lineRule="auto"/>
        <w:textAlignment w:val="baseline"/>
        <w:rPr>
          <w:rFonts w:ascii="Mark Pro" w:eastAsia="思源黑体" w:hAnsi="Mark Pro" w:cs="Arial"/>
          <w:color w:val="595959" w:themeColor="text1" w:themeTint="A6"/>
          <w:w w:val="105"/>
          <w:kern w:val="28"/>
          <w:sz w:val="22"/>
          <w:szCs w:val="22"/>
        </w:rPr>
      </w:pPr>
    </w:p>
    <w:p w14:paraId="67815608" w14:textId="77777777" w:rsidR="005415A4" w:rsidRDefault="005415A4" w:rsidP="005415A4">
      <w:pPr>
        <w:pStyle w:val="NormalWeb"/>
        <w:spacing w:before="0" w:beforeAutospacing="0" w:after="160" w:afterAutospacing="0" w:line="360" w:lineRule="auto"/>
        <w:textAlignment w:val="baseline"/>
        <w:rPr>
          <w:rFonts w:ascii="Mark Pro" w:eastAsia="思源黑体" w:hAnsi="Mark Pro" w:cs="Arial"/>
          <w:b/>
          <w:bCs/>
          <w:color w:val="FCC800"/>
          <w:sz w:val="28"/>
          <w:szCs w:val="28"/>
        </w:rPr>
      </w:pPr>
      <w:r w:rsidRPr="00304ABC">
        <w:rPr>
          <w:noProof/>
        </w:rPr>
        <w:lastRenderedPageBreak/>
        <w:drawing>
          <wp:inline distT="0" distB="0" distL="0" distR="0" wp14:anchorId="4ABC6F4E" wp14:editId="3A06E2DF">
            <wp:extent cx="174625" cy="2057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4625" cy="205740"/>
                    </a:xfrm>
                    <a:prstGeom prst="rect">
                      <a:avLst/>
                    </a:prstGeom>
                    <a:noFill/>
                    <a:ln>
                      <a:noFill/>
                    </a:ln>
                  </pic:spPr>
                </pic:pic>
              </a:graphicData>
            </a:graphic>
          </wp:inline>
        </w:drawing>
      </w:r>
      <w:r>
        <w:t xml:space="preserve"> </w:t>
      </w:r>
      <w:r w:rsidRPr="23E7D017">
        <w:rPr>
          <w:rFonts w:ascii="Mark Pro" w:eastAsia="思源黑体" w:hAnsi="Mark Pro" w:cs="Arial"/>
          <w:b/>
          <w:bCs/>
          <w:color w:val="FCC800"/>
          <w:kern w:val="28"/>
          <w:sz w:val="28"/>
          <w:szCs w:val="28"/>
        </w:rPr>
        <w:t>Pre-lesson Checklist</w:t>
      </w:r>
    </w:p>
    <w:p w14:paraId="72C27E0D" w14:textId="77777777" w:rsidR="0036007F" w:rsidRPr="0036007F" w:rsidRDefault="0036007F" w:rsidP="0036007F">
      <w:pPr>
        <w:spacing w:line="360" w:lineRule="auto"/>
        <w:textAlignment w:val="baseline"/>
        <w:rPr>
          <w:rFonts w:ascii="Mark Pro" w:eastAsia="思源黑体" w:hAnsi="Mark Pro" w:cs="Arial"/>
          <w:b/>
          <w:color w:val="767171" w:themeColor="background2" w:themeShade="80"/>
          <w:kern w:val="28"/>
        </w:rPr>
      </w:pPr>
      <w:r w:rsidRPr="0036007F">
        <w:rPr>
          <w:rFonts w:ascii="Mark Pro" w:eastAsia="思源黑体" w:hAnsi="Mark Pro" w:cs="Arial"/>
          <w:b/>
          <w:color w:val="767171" w:themeColor="background2" w:themeShade="80"/>
          <w:kern w:val="28"/>
        </w:rPr>
        <w:t>What do you need?</w:t>
      </w:r>
    </w:p>
    <w:p w14:paraId="4C4C3425" w14:textId="6B2AF255" w:rsidR="0036007F" w:rsidRPr="00C17A2A" w:rsidRDefault="0036007F" w:rsidP="00C17A2A">
      <w:pPr>
        <w:pStyle w:val="ListParagraph"/>
        <w:numPr>
          <w:ilvl w:val="0"/>
          <w:numId w:val="4"/>
        </w:numPr>
        <w:spacing w:line="360" w:lineRule="auto"/>
        <w:textAlignment w:val="baseline"/>
        <w:rPr>
          <w:rFonts w:ascii="Mark Pro" w:eastAsia="思源黑体" w:hAnsi="Mark Pro" w:cs="Arial"/>
          <w:color w:val="595959" w:themeColor="text1" w:themeTint="A6"/>
          <w:w w:val="105"/>
          <w:kern w:val="28"/>
        </w:rPr>
      </w:pPr>
      <w:r w:rsidRPr="0036007F">
        <w:rPr>
          <w:rFonts w:ascii="Mark Pro" w:eastAsia="思源黑体" w:hAnsi="Mark Pro" w:cs="Arial"/>
          <w:color w:val="595959" w:themeColor="text1" w:themeTint="A6"/>
          <w:w w:val="105"/>
          <w:kern w:val="28"/>
        </w:rPr>
        <w:t xml:space="preserve">PC or laptop (with USB output) with the </w:t>
      </w:r>
      <w:proofErr w:type="spellStart"/>
      <w:r w:rsidRPr="0036007F">
        <w:rPr>
          <w:rFonts w:ascii="Mark Pro" w:eastAsia="思源黑体" w:hAnsi="Mark Pro" w:cs="Arial"/>
          <w:color w:val="595959" w:themeColor="text1" w:themeTint="A6"/>
          <w:w w:val="105"/>
          <w:kern w:val="28"/>
        </w:rPr>
        <w:t>mBlock</w:t>
      </w:r>
      <w:proofErr w:type="spellEnd"/>
      <w:r w:rsidRPr="0036007F">
        <w:rPr>
          <w:rFonts w:ascii="Mark Pro" w:eastAsia="思源黑体" w:hAnsi="Mark Pro" w:cs="Arial"/>
          <w:color w:val="595959" w:themeColor="text1" w:themeTint="A6"/>
          <w:w w:val="105"/>
          <w:kern w:val="28"/>
        </w:rPr>
        <w:t xml:space="preserve"> software installed, the web version (also for </w:t>
      </w:r>
      <w:proofErr w:type="spellStart"/>
      <w:r w:rsidRPr="0036007F">
        <w:rPr>
          <w:rFonts w:ascii="Mark Pro" w:eastAsia="思源黑体" w:hAnsi="Mark Pro" w:cs="Arial"/>
          <w:color w:val="595959" w:themeColor="text1" w:themeTint="A6"/>
          <w:w w:val="105"/>
          <w:kern w:val="28"/>
        </w:rPr>
        <w:t>ChromeBook</w:t>
      </w:r>
      <w:proofErr w:type="spellEnd"/>
      <w:r w:rsidRPr="0036007F">
        <w:rPr>
          <w:rFonts w:ascii="Mark Pro" w:eastAsia="思源黑体" w:hAnsi="Mark Pro" w:cs="Arial"/>
          <w:color w:val="595959" w:themeColor="text1" w:themeTint="A6"/>
          <w:w w:val="105"/>
          <w:kern w:val="28"/>
        </w:rPr>
        <w:t>), or</w:t>
      </w:r>
      <w:r w:rsidR="00C17A2A">
        <w:rPr>
          <w:rFonts w:ascii="Mark Pro" w:eastAsia="思源黑体" w:hAnsi="Mark Pro" w:cs="Arial"/>
          <w:color w:val="595959" w:themeColor="text1" w:themeTint="A6"/>
          <w:w w:val="105"/>
          <w:kern w:val="28"/>
        </w:rPr>
        <w:t xml:space="preserve"> a</w:t>
      </w:r>
      <w:r w:rsidRPr="00C17A2A">
        <w:rPr>
          <w:rFonts w:ascii="Mark Pro" w:eastAsia="思源黑体" w:hAnsi="Mark Pro" w:cs="Arial" w:hint="eastAsia"/>
          <w:color w:val="595959" w:themeColor="text1" w:themeTint="A6"/>
          <w:w w:val="105"/>
          <w:kern w:val="28"/>
        </w:rPr>
        <w:t xml:space="preserve"> tablet with the </w:t>
      </w:r>
      <w:proofErr w:type="spellStart"/>
      <w:r w:rsidRPr="00C17A2A">
        <w:rPr>
          <w:rFonts w:ascii="Mark Pro" w:eastAsia="思源黑体" w:hAnsi="Mark Pro" w:cs="Arial" w:hint="eastAsia"/>
          <w:color w:val="595959" w:themeColor="text1" w:themeTint="A6"/>
          <w:w w:val="105"/>
          <w:kern w:val="28"/>
        </w:rPr>
        <w:t>mBlock</w:t>
      </w:r>
      <w:proofErr w:type="spellEnd"/>
      <w:r w:rsidRPr="00C17A2A">
        <w:rPr>
          <w:rFonts w:ascii="Mark Pro" w:eastAsia="思源黑体" w:hAnsi="Mark Pro" w:cs="Arial" w:hint="eastAsia"/>
          <w:color w:val="595959" w:themeColor="text1" w:themeTint="A6"/>
          <w:w w:val="105"/>
          <w:kern w:val="28"/>
        </w:rPr>
        <w:t xml:space="preserve"> app installed</w:t>
      </w:r>
    </w:p>
    <w:p w14:paraId="2279428A" w14:textId="5417AC0A" w:rsidR="0036007F" w:rsidRPr="0036007F" w:rsidRDefault="0036007F" w:rsidP="0036007F">
      <w:pPr>
        <w:pStyle w:val="ListParagraph"/>
        <w:numPr>
          <w:ilvl w:val="0"/>
          <w:numId w:val="4"/>
        </w:numPr>
        <w:spacing w:line="360" w:lineRule="auto"/>
        <w:textAlignment w:val="baseline"/>
        <w:rPr>
          <w:rFonts w:ascii="Mark Pro" w:eastAsia="思源黑体" w:hAnsi="Mark Pro" w:cs="Arial"/>
          <w:color w:val="595959" w:themeColor="text1" w:themeTint="A6"/>
          <w:w w:val="105"/>
          <w:kern w:val="28"/>
        </w:rPr>
      </w:pPr>
      <w:r w:rsidRPr="0036007F">
        <w:rPr>
          <w:rFonts w:ascii="Mark Pro" w:eastAsia="思源黑体" w:hAnsi="Mark Pro" w:cs="Arial" w:hint="eastAsia"/>
          <w:color w:val="595959" w:themeColor="text1" w:themeTint="A6"/>
          <w:w w:val="105"/>
          <w:kern w:val="28"/>
        </w:rPr>
        <w:t xml:space="preserve">The mBot2 with a </w:t>
      </w:r>
      <w:proofErr w:type="spellStart"/>
      <w:r w:rsidRPr="0036007F">
        <w:rPr>
          <w:rFonts w:ascii="Mark Pro" w:eastAsia="思源黑体" w:hAnsi="Mark Pro" w:cs="Arial" w:hint="eastAsia"/>
          <w:color w:val="595959" w:themeColor="text1" w:themeTint="A6"/>
          <w:w w:val="105"/>
          <w:kern w:val="28"/>
        </w:rPr>
        <w:t>CyberPi</w:t>
      </w:r>
      <w:proofErr w:type="spellEnd"/>
      <w:r w:rsidRPr="0036007F">
        <w:rPr>
          <w:rFonts w:ascii="Mark Pro" w:eastAsia="思源黑体" w:hAnsi="Mark Pro" w:cs="Arial" w:hint="eastAsia"/>
          <w:color w:val="595959" w:themeColor="text1" w:themeTint="A6"/>
          <w:w w:val="105"/>
          <w:kern w:val="28"/>
        </w:rPr>
        <w:t xml:space="preserve"> </w:t>
      </w:r>
    </w:p>
    <w:p w14:paraId="20FA6C78" w14:textId="63D2C380" w:rsidR="0036007F" w:rsidRPr="0036007F" w:rsidRDefault="0036007F" w:rsidP="0036007F">
      <w:pPr>
        <w:pStyle w:val="ListParagraph"/>
        <w:numPr>
          <w:ilvl w:val="0"/>
          <w:numId w:val="4"/>
        </w:numPr>
        <w:spacing w:line="360" w:lineRule="auto"/>
        <w:textAlignment w:val="baseline"/>
        <w:rPr>
          <w:rFonts w:ascii="Mark Pro" w:eastAsia="思源黑体" w:hAnsi="Mark Pro" w:cs="Arial"/>
          <w:color w:val="595959" w:themeColor="text1" w:themeTint="A6"/>
          <w:w w:val="105"/>
          <w:kern w:val="28"/>
        </w:rPr>
      </w:pPr>
      <w:r w:rsidRPr="0036007F">
        <w:rPr>
          <w:rFonts w:ascii="Mark Pro" w:eastAsia="思源黑体" w:hAnsi="Mark Pro" w:cs="Arial" w:hint="eastAsia"/>
          <w:color w:val="595959" w:themeColor="text1" w:themeTint="A6"/>
          <w:w w:val="105"/>
          <w:kern w:val="28"/>
        </w:rPr>
        <w:t>A USB-C cable or Makeblock Bluetooth dongle</w:t>
      </w:r>
    </w:p>
    <w:p w14:paraId="4220043F" w14:textId="3055E7A6" w:rsidR="0036007F" w:rsidRPr="0036007F" w:rsidRDefault="0036007F" w:rsidP="0036007F">
      <w:pPr>
        <w:pStyle w:val="ListParagraph"/>
        <w:numPr>
          <w:ilvl w:val="0"/>
          <w:numId w:val="4"/>
        </w:numPr>
        <w:spacing w:line="360" w:lineRule="auto"/>
        <w:textAlignment w:val="baseline"/>
        <w:rPr>
          <w:rFonts w:ascii="Mark Pro" w:eastAsia="思源黑体" w:hAnsi="Mark Pro" w:cs="Arial"/>
          <w:color w:val="595959" w:themeColor="text1" w:themeTint="A6"/>
          <w:w w:val="105"/>
          <w:kern w:val="28"/>
        </w:rPr>
      </w:pPr>
      <w:r w:rsidRPr="0036007F">
        <w:rPr>
          <w:rFonts w:ascii="Mark Pro" w:eastAsia="思源黑体" w:hAnsi="Mark Pro" w:cs="Arial" w:hint="eastAsia"/>
          <w:color w:val="595959" w:themeColor="text1" w:themeTint="A6"/>
          <w:w w:val="105"/>
          <w:kern w:val="28"/>
        </w:rPr>
        <w:t>A3 paper</w:t>
      </w:r>
    </w:p>
    <w:p w14:paraId="30FA37DB" w14:textId="44B763C9" w:rsidR="004D1E5C" w:rsidRPr="0036007F" w:rsidRDefault="0036007F" w:rsidP="002812CE">
      <w:pPr>
        <w:pStyle w:val="ListParagraph"/>
        <w:numPr>
          <w:ilvl w:val="0"/>
          <w:numId w:val="4"/>
        </w:numPr>
        <w:spacing w:line="360" w:lineRule="auto"/>
        <w:textAlignment w:val="baseline"/>
        <w:rPr>
          <w:rFonts w:ascii="Mark Pro" w:eastAsia="思源黑体" w:hAnsi="Mark Pro" w:cs="Arial"/>
          <w:color w:val="595959" w:themeColor="text1" w:themeTint="A6"/>
          <w:w w:val="105"/>
          <w:kern w:val="28"/>
        </w:rPr>
      </w:pPr>
      <w:r w:rsidRPr="0036007F">
        <w:rPr>
          <w:rFonts w:ascii="Mark Pro" w:eastAsia="思源黑体" w:hAnsi="Mark Pro" w:cs="Arial" w:hint="eastAsia"/>
          <w:color w:val="595959" w:themeColor="text1" w:themeTint="A6"/>
          <w:w w:val="105"/>
          <w:kern w:val="28"/>
        </w:rPr>
        <w:t>Pens</w:t>
      </w:r>
    </w:p>
    <w:p w14:paraId="6D13291C" w14:textId="397ED15B" w:rsidR="00D76C98" w:rsidRPr="00157F7F" w:rsidRDefault="0052328E" w:rsidP="00492893">
      <w:pPr>
        <w:spacing w:line="360" w:lineRule="auto"/>
        <w:rPr>
          <w:rFonts w:ascii="Mark Pro" w:eastAsia="思源黑体" w:hAnsi="Mark Pro" w:cs="Arial"/>
          <w:bCs/>
          <w:color w:val="595959" w:themeColor="text1" w:themeTint="A6"/>
          <w:w w:val="105"/>
          <w:kern w:val="28"/>
        </w:rPr>
      </w:pPr>
      <w:r>
        <w:pict w14:anchorId="059C9B1C">
          <v:shape id="Picture 13" o:spid="_x0000_i1027" type="#_x0000_t75" style="width:15.55pt;height:15.55pt;visibility:visible;mso-wrap-style:square">
            <v:imagedata r:id="rId18" o:title=""/>
          </v:shape>
        </w:pict>
      </w:r>
      <w:bookmarkStart w:id="1" w:name="_Hlk23869305"/>
      <w:r w:rsidR="00492893">
        <w:t xml:space="preserve"> </w:t>
      </w:r>
      <w:r w:rsidR="0036007F" w:rsidRPr="0036007F">
        <w:rPr>
          <w:rFonts w:ascii="Mark Pro" w:eastAsia="思源黑体" w:hAnsi="Mark Pro"/>
          <w:b/>
          <w:color w:val="1EB9EE"/>
          <w:kern w:val="28"/>
          <w:sz w:val="28"/>
          <w:szCs w:val="28"/>
        </w:rPr>
        <w:t>Lesson plan</w:t>
      </w:r>
      <w:bookmarkEnd w:id="1"/>
    </w:p>
    <w:tbl>
      <w:tblPr>
        <w:tblStyle w:val="TableGrid"/>
        <w:tblW w:w="10216" w:type="dxa"/>
        <w:jc w:val="center"/>
        <w:tblLook w:val="04A0" w:firstRow="1" w:lastRow="0" w:firstColumn="1" w:lastColumn="0" w:noHBand="0" w:noVBand="1"/>
      </w:tblPr>
      <w:tblGrid>
        <w:gridCol w:w="1888"/>
        <w:gridCol w:w="8328"/>
      </w:tblGrid>
      <w:tr w:rsidR="008F20F5" w:rsidRPr="00157F7F" w14:paraId="3EE4B783" w14:textId="77777777" w:rsidTr="00492893">
        <w:trPr>
          <w:trHeight w:val="454"/>
          <w:jc w:val="center"/>
        </w:trPr>
        <w:tc>
          <w:tcPr>
            <w:tcW w:w="1888" w:type="dxa"/>
            <w:vAlign w:val="center"/>
          </w:tcPr>
          <w:p w14:paraId="131CF8F5" w14:textId="77777777" w:rsidR="00DB23A7" w:rsidRPr="00157F7F" w:rsidRDefault="00896B5E" w:rsidP="00B13300">
            <w:pPr>
              <w:jc w:val="center"/>
              <w:rPr>
                <w:rFonts w:ascii="Mark Pro" w:eastAsia="思源黑体" w:hAnsi="Mark Pro"/>
                <w:b/>
                <w:color w:val="595959" w:themeColor="text1" w:themeTint="A6"/>
                <w:w w:val="105"/>
                <w:kern w:val="28"/>
              </w:rPr>
            </w:pPr>
            <w:r>
              <w:rPr>
                <w:rFonts w:ascii="Mark Pro" w:eastAsia="思源黑体" w:hAnsi="Mark Pro" w:cs="Arial"/>
                <w:b/>
                <w:color w:val="595959" w:themeColor="text1" w:themeTint="A6"/>
                <w:w w:val="105"/>
                <w:kern w:val="28"/>
              </w:rPr>
              <w:t>Duration</w:t>
            </w:r>
          </w:p>
        </w:tc>
        <w:tc>
          <w:tcPr>
            <w:tcW w:w="8328" w:type="dxa"/>
            <w:vAlign w:val="center"/>
          </w:tcPr>
          <w:p w14:paraId="59878420" w14:textId="77777777" w:rsidR="00DB23A7" w:rsidRPr="00157F7F" w:rsidRDefault="00DB23A7" w:rsidP="00B13300">
            <w:pPr>
              <w:jc w:val="center"/>
              <w:rPr>
                <w:rFonts w:ascii="Mark Pro" w:eastAsia="思源黑体" w:hAnsi="Mark Pro"/>
                <w:b/>
                <w:color w:val="595959" w:themeColor="text1" w:themeTint="A6"/>
                <w:w w:val="105"/>
                <w:kern w:val="28"/>
              </w:rPr>
            </w:pPr>
            <w:r w:rsidRPr="00157F7F">
              <w:rPr>
                <w:rFonts w:ascii="Mark Pro" w:eastAsia="思源黑体" w:hAnsi="Mark Pro" w:cs="Arial"/>
                <w:b/>
                <w:color w:val="595959" w:themeColor="text1" w:themeTint="A6"/>
                <w:w w:val="105"/>
                <w:kern w:val="28"/>
              </w:rPr>
              <w:t>Content</w:t>
            </w:r>
          </w:p>
        </w:tc>
      </w:tr>
      <w:tr w:rsidR="008F20F5" w:rsidRPr="00157F7F" w14:paraId="6705D4D1" w14:textId="77777777" w:rsidTr="0036007F">
        <w:trPr>
          <w:trHeight w:val="1203"/>
          <w:jc w:val="center"/>
        </w:trPr>
        <w:tc>
          <w:tcPr>
            <w:tcW w:w="1888" w:type="dxa"/>
            <w:vAlign w:val="center"/>
          </w:tcPr>
          <w:p w14:paraId="6760E80A" w14:textId="12977673" w:rsidR="00DB23A7" w:rsidRPr="00157F7F" w:rsidRDefault="0036007F" w:rsidP="00B13300">
            <w:pPr>
              <w:jc w:val="center"/>
              <w:rPr>
                <w:rFonts w:ascii="Mark Pro" w:eastAsia="思源黑体" w:hAnsi="Mark Pro"/>
                <w:color w:val="595959" w:themeColor="text1" w:themeTint="A6"/>
                <w:w w:val="105"/>
                <w:kern w:val="28"/>
              </w:rPr>
            </w:pPr>
            <w:r>
              <w:rPr>
                <w:rFonts w:ascii="Mark Pro" w:eastAsia="思源黑体" w:hAnsi="Mark Pro" w:cs="Arial"/>
                <w:color w:val="595959" w:themeColor="text1" w:themeTint="A6"/>
                <w:w w:val="105"/>
                <w:kern w:val="28"/>
              </w:rPr>
              <w:t>5</w:t>
            </w:r>
            <w:r w:rsidR="00437C35" w:rsidRPr="00157F7F">
              <w:rPr>
                <w:rFonts w:ascii="Mark Pro" w:eastAsia="思源黑体" w:hAnsi="Mark Pro" w:cs="Arial"/>
                <w:color w:val="595959" w:themeColor="text1" w:themeTint="A6"/>
                <w:w w:val="105"/>
                <w:kern w:val="28"/>
              </w:rPr>
              <w:t xml:space="preserve"> minutes</w:t>
            </w:r>
          </w:p>
        </w:tc>
        <w:tc>
          <w:tcPr>
            <w:tcW w:w="8328" w:type="dxa"/>
          </w:tcPr>
          <w:p w14:paraId="0BB2C478" w14:textId="5457F281" w:rsidR="003A56D8" w:rsidRPr="00157F7F" w:rsidRDefault="0036007F" w:rsidP="008B530A">
            <w:pPr>
              <w:spacing w:line="300" w:lineRule="auto"/>
              <w:jc w:val="both"/>
              <w:textAlignment w:val="baseline"/>
              <w:rPr>
                <w:rFonts w:ascii="Mark Pro" w:eastAsia="思源黑体" w:hAnsi="Mark Pro" w:cs="Arial"/>
                <w:b/>
                <w:bCs/>
                <w:color w:val="595959" w:themeColor="text1" w:themeTint="A6"/>
                <w:w w:val="105"/>
                <w:kern w:val="28"/>
              </w:rPr>
            </w:pPr>
            <w:r>
              <w:rPr>
                <w:rFonts w:ascii="Mark Pro" w:eastAsia="思源黑体" w:hAnsi="Mark Pro" w:cs="Arial"/>
                <w:b/>
                <w:bCs/>
                <w:color w:val="595959" w:themeColor="text1" w:themeTint="A6"/>
                <w:w w:val="105"/>
                <w:kern w:val="28"/>
              </w:rPr>
              <w:t>1.</w:t>
            </w:r>
            <w:r w:rsidR="008B2D83">
              <w:rPr>
                <w:rFonts w:ascii="Mark Pro" w:eastAsia="思源黑体" w:hAnsi="Mark Pro" w:cs="Arial"/>
                <w:b/>
                <w:bCs/>
                <w:color w:val="595959" w:themeColor="text1" w:themeTint="A6"/>
                <w:w w:val="105"/>
                <w:kern w:val="28"/>
              </w:rPr>
              <w:t xml:space="preserve"> </w:t>
            </w:r>
            <w:r w:rsidR="002636A5">
              <w:rPr>
                <w:rFonts w:ascii="Mark Pro" w:eastAsia="思源黑体" w:hAnsi="Mark Pro" w:cs="Arial"/>
                <w:b/>
                <w:bCs/>
                <w:color w:val="595959" w:themeColor="text1" w:themeTint="A6"/>
                <w:w w:val="105"/>
                <w:kern w:val="28"/>
              </w:rPr>
              <w:t>Warm</w:t>
            </w:r>
            <w:r w:rsidR="00FB26A7">
              <w:rPr>
                <w:rFonts w:ascii="Mark Pro" w:eastAsia="思源黑体" w:hAnsi="Mark Pro" w:cs="Arial"/>
                <w:b/>
                <w:bCs/>
                <w:color w:val="595959" w:themeColor="text1" w:themeTint="A6"/>
                <w:w w:val="105"/>
                <w:kern w:val="28"/>
              </w:rPr>
              <w:t xml:space="preserve">ing </w:t>
            </w:r>
            <w:r w:rsidR="002636A5">
              <w:rPr>
                <w:rFonts w:ascii="Mark Pro" w:eastAsia="思源黑体" w:hAnsi="Mark Pro" w:cs="Arial"/>
                <w:b/>
                <w:bCs/>
                <w:color w:val="595959" w:themeColor="text1" w:themeTint="A6"/>
                <w:w w:val="105"/>
                <w:kern w:val="28"/>
              </w:rPr>
              <w:t>up</w:t>
            </w:r>
          </w:p>
          <w:p w14:paraId="20500A9B" w14:textId="77777777" w:rsidR="0036007F" w:rsidRPr="0043043B" w:rsidRDefault="0036007F" w:rsidP="0036007F">
            <w:pPr>
              <w:numPr>
                <w:ilvl w:val="0"/>
                <w:numId w:val="5"/>
              </w:numPr>
              <w:spacing w:line="300" w:lineRule="auto"/>
              <w:jc w:val="both"/>
              <w:textAlignment w:val="baseline"/>
              <w:rPr>
                <w:rFonts w:ascii="Mark Pro" w:eastAsia="思源黑体" w:hAnsi="Mark Pro" w:cs="Arial"/>
                <w:color w:val="595959" w:themeColor="text1" w:themeTint="A6"/>
                <w:w w:val="105"/>
                <w:kern w:val="28"/>
              </w:rPr>
            </w:pPr>
            <w:r w:rsidRPr="0043043B">
              <w:rPr>
                <w:rFonts w:ascii="Mark Pro" w:eastAsia="思源黑体" w:hAnsi="Mark Pro" w:cs="Arial"/>
                <w:color w:val="595959" w:themeColor="text1" w:themeTint="A6"/>
                <w:w w:val="105"/>
                <w:kern w:val="28"/>
              </w:rPr>
              <w:t>Sensors and data in everyday life.</w:t>
            </w:r>
          </w:p>
          <w:p w14:paraId="6427D43B" w14:textId="39B398A0" w:rsidR="002636A5" w:rsidRPr="00157F7F" w:rsidRDefault="0036007F" w:rsidP="0036007F">
            <w:pPr>
              <w:numPr>
                <w:ilvl w:val="0"/>
                <w:numId w:val="5"/>
              </w:numPr>
              <w:spacing w:line="300" w:lineRule="auto"/>
              <w:jc w:val="both"/>
              <w:textAlignment w:val="baseline"/>
              <w:rPr>
                <w:rFonts w:ascii="Mark Pro" w:eastAsia="思源黑体" w:hAnsi="Mark Pro" w:cs="Arial"/>
                <w:color w:val="595959" w:themeColor="text1" w:themeTint="A6"/>
                <w:w w:val="105"/>
                <w:kern w:val="28"/>
              </w:rPr>
            </w:pPr>
            <w:r w:rsidRPr="0043043B">
              <w:rPr>
                <w:rFonts w:ascii="Mark Pro" w:eastAsia="思源黑体" w:hAnsi="Mark Pro" w:cs="Arial" w:hint="eastAsia"/>
                <w:color w:val="595959" w:themeColor="text1" w:themeTint="A6"/>
                <w:w w:val="105"/>
                <w:kern w:val="28"/>
              </w:rPr>
              <w:t xml:space="preserve">What is the </w:t>
            </w:r>
            <w:proofErr w:type="spellStart"/>
            <w:r w:rsidRPr="0043043B">
              <w:rPr>
                <w:rFonts w:ascii="Mark Pro" w:eastAsia="思源黑体" w:hAnsi="Mark Pro" w:cs="Arial" w:hint="eastAsia"/>
                <w:color w:val="595959" w:themeColor="text1" w:themeTint="A6"/>
                <w:w w:val="105"/>
                <w:kern w:val="28"/>
              </w:rPr>
              <w:t>CyberPi</w:t>
            </w:r>
            <w:proofErr w:type="spellEnd"/>
            <w:r w:rsidRPr="0043043B">
              <w:rPr>
                <w:rFonts w:ascii="Mark Pro" w:eastAsia="思源黑体" w:hAnsi="Mark Pro" w:cs="Arial" w:hint="eastAsia"/>
                <w:color w:val="595959" w:themeColor="text1" w:themeTint="A6"/>
                <w:w w:val="105"/>
                <w:kern w:val="28"/>
              </w:rPr>
              <w:t>?</w:t>
            </w:r>
          </w:p>
        </w:tc>
      </w:tr>
      <w:tr w:rsidR="008F20F5" w:rsidRPr="00157F7F" w14:paraId="4A2EA531" w14:textId="77777777" w:rsidTr="0036007F">
        <w:trPr>
          <w:trHeight w:val="1277"/>
          <w:jc w:val="center"/>
        </w:trPr>
        <w:tc>
          <w:tcPr>
            <w:tcW w:w="1888" w:type="dxa"/>
            <w:vAlign w:val="center"/>
          </w:tcPr>
          <w:p w14:paraId="65C239A7" w14:textId="6572A9B6" w:rsidR="00DB23A7" w:rsidRPr="00157F7F" w:rsidRDefault="0036007F" w:rsidP="00B13300">
            <w:pPr>
              <w:jc w:val="center"/>
              <w:rPr>
                <w:rFonts w:ascii="Mark Pro" w:eastAsia="思源黑体" w:hAnsi="Mark Pro"/>
                <w:color w:val="595959" w:themeColor="text1" w:themeTint="A6"/>
                <w:w w:val="105"/>
                <w:kern w:val="28"/>
              </w:rPr>
            </w:pPr>
            <w:r>
              <w:rPr>
                <w:rFonts w:ascii="Mark Pro" w:eastAsia="思源黑体" w:hAnsi="Mark Pro" w:cs="Arial"/>
                <w:color w:val="595959" w:themeColor="text1" w:themeTint="A6"/>
                <w:w w:val="105"/>
                <w:kern w:val="28"/>
              </w:rPr>
              <w:t>10</w:t>
            </w:r>
            <w:r w:rsidR="00DB23A7" w:rsidRPr="00157F7F">
              <w:rPr>
                <w:rFonts w:ascii="Mark Pro" w:eastAsia="思源黑体" w:hAnsi="Mark Pro" w:cs="Arial"/>
                <w:color w:val="595959" w:themeColor="text1" w:themeTint="A6"/>
                <w:w w:val="105"/>
                <w:kern w:val="28"/>
              </w:rPr>
              <w:t xml:space="preserve"> minutes</w:t>
            </w:r>
          </w:p>
        </w:tc>
        <w:tc>
          <w:tcPr>
            <w:tcW w:w="8328" w:type="dxa"/>
          </w:tcPr>
          <w:p w14:paraId="672AB2CD" w14:textId="3C372EF0" w:rsidR="00B715AF" w:rsidRPr="00157F7F" w:rsidRDefault="0036007F" w:rsidP="008B530A">
            <w:pPr>
              <w:spacing w:line="300" w:lineRule="auto"/>
              <w:jc w:val="both"/>
              <w:textAlignment w:val="baseline"/>
              <w:rPr>
                <w:rFonts w:ascii="Mark Pro" w:eastAsia="思源黑体" w:hAnsi="Mark Pro" w:cs="Arial"/>
                <w:b/>
                <w:bCs/>
                <w:color w:val="595959" w:themeColor="text1" w:themeTint="A6"/>
                <w:w w:val="105"/>
                <w:kern w:val="28"/>
              </w:rPr>
            </w:pPr>
            <w:r>
              <w:rPr>
                <w:rFonts w:ascii="Mark Pro" w:eastAsia="思源黑体" w:hAnsi="Mark Pro" w:cs="Arial"/>
                <w:b/>
                <w:bCs/>
                <w:color w:val="595959" w:themeColor="text1" w:themeTint="A6"/>
                <w:w w:val="105"/>
                <w:kern w:val="28"/>
              </w:rPr>
              <w:t>2.</w:t>
            </w:r>
            <w:r w:rsidR="002636A5">
              <w:rPr>
                <w:rFonts w:ascii="Mark Pro" w:eastAsia="思源黑体" w:hAnsi="Mark Pro" w:cs="Arial"/>
                <w:b/>
                <w:bCs/>
                <w:color w:val="595959" w:themeColor="text1" w:themeTint="A6"/>
                <w:w w:val="105"/>
                <w:kern w:val="28"/>
              </w:rPr>
              <w:t xml:space="preserve"> Hands-on</w:t>
            </w:r>
          </w:p>
          <w:p w14:paraId="6C1A5B54" w14:textId="0607DC8B" w:rsidR="002636A5" w:rsidRPr="00157F7F" w:rsidRDefault="0036007F" w:rsidP="008B530A">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36007F">
              <w:rPr>
                <w:rFonts w:ascii="Mark Pro" w:eastAsia="思源黑体" w:hAnsi="Mark Pro" w:cs="Arial"/>
                <w:color w:val="595959" w:themeColor="text1" w:themeTint="A6"/>
                <w:w w:val="105"/>
                <w:kern w:val="28"/>
              </w:rPr>
              <w:t>Getting acquainted with the different programming blocks of the mBot2.</w:t>
            </w:r>
          </w:p>
        </w:tc>
      </w:tr>
      <w:tr w:rsidR="008F20F5" w:rsidRPr="00157F7F" w14:paraId="19B67E14" w14:textId="77777777" w:rsidTr="0036007F">
        <w:trPr>
          <w:trHeight w:val="982"/>
          <w:jc w:val="center"/>
        </w:trPr>
        <w:tc>
          <w:tcPr>
            <w:tcW w:w="1888" w:type="dxa"/>
            <w:vAlign w:val="center"/>
          </w:tcPr>
          <w:p w14:paraId="7A84366B" w14:textId="2AB5C457" w:rsidR="00DB23A7" w:rsidRPr="00157F7F" w:rsidRDefault="0036007F" w:rsidP="00B13300">
            <w:pPr>
              <w:jc w:val="center"/>
              <w:rPr>
                <w:rFonts w:ascii="Mark Pro" w:eastAsia="思源黑体" w:hAnsi="Mark Pro"/>
                <w:color w:val="595959" w:themeColor="text1" w:themeTint="A6"/>
                <w:w w:val="105"/>
                <w:kern w:val="28"/>
              </w:rPr>
            </w:pPr>
            <w:r>
              <w:rPr>
                <w:rFonts w:ascii="Mark Pro" w:eastAsia="思源黑体" w:hAnsi="Mark Pro" w:cs="Arial"/>
                <w:color w:val="595959" w:themeColor="text1" w:themeTint="A6"/>
                <w:w w:val="105"/>
                <w:kern w:val="28"/>
              </w:rPr>
              <w:t>25</w:t>
            </w:r>
            <w:r w:rsidR="00DB23A7" w:rsidRPr="00157F7F">
              <w:rPr>
                <w:rFonts w:ascii="Mark Pro" w:eastAsia="思源黑体" w:hAnsi="Mark Pro" w:cs="Arial"/>
                <w:color w:val="595959" w:themeColor="text1" w:themeTint="A6"/>
                <w:w w:val="105"/>
                <w:kern w:val="28"/>
              </w:rPr>
              <w:t xml:space="preserve"> minutes</w:t>
            </w:r>
          </w:p>
        </w:tc>
        <w:tc>
          <w:tcPr>
            <w:tcW w:w="8328" w:type="dxa"/>
          </w:tcPr>
          <w:p w14:paraId="3D289D1C" w14:textId="700AC585" w:rsidR="00B715AF" w:rsidRPr="00157F7F" w:rsidRDefault="0036007F" w:rsidP="008B530A">
            <w:pPr>
              <w:spacing w:line="300" w:lineRule="auto"/>
              <w:jc w:val="both"/>
              <w:textAlignment w:val="baseline"/>
              <w:rPr>
                <w:rFonts w:ascii="Mark Pro" w:eastAsia="思源黑体" w:hAnsi="Mark Pro" w:cs="Arial"/>
                <w:b/>
                <w:bCs/>
                <w:color w:val="595959" w:themeColor="text1" w:themeTint="A6"/>
                <w:w w:val="105"/>
                <w:kern w:val="28"/>
              </w:rPr>
            </w:pPr>
            <w:r>
              <w:rPr>
                <w:rFonts w:ascii="Mark Pro" w:eastAsia="思源黑体" w:hAnsi="Mark Pro" w:cs="Arial"/>
                <w:b/>
                <w:bCs/>
                <w:color w:val="595959" w:themeColor="text1" w:themeTint="A6"/>
                <w:w w:val="105"/>
                <w:kern w:val="28"/>
              </w:rPr>
              <w:t>3.</w:t>
            </w:r>
            <w:r w:rsidR="0090572F" w:rsidRPr="0090572F">
              <w:rPr>
                <w:rFonts w:ascii="Mark Pro" w:eastAsia="思源黑体" w:hAnsi="Mark Pro" w:cs="Arial"/>
                <w:b/>
                <w:bCs/>
                <w:color w:val="595959" w:themeColor="text1" w:themeTint="A6"/>
                <w:w w:val="105"/>
                <w:kern w:val="28"/>
              </w:rPr>
              <w:t xml:space="preserve"> </w:t>
            </w:r>
            <w:r w:rsidR="002636A5">
              <w:rPr>
                <w:rFonts w:ascii="Mark Pro" w:eastAsia="思源黑体" w:hAnsi="Mark Pro" w:cs="Arial"/>
                <w:b/>
                <w:bCs/>
                <w:color w:val="595959" w:themeColor="text1" w:themeTint="A6"/>
                <w:w w:val="105"/>
                <w:kern w:val="28"/>
              </w:rPr>
              <w:t>Try</w:t>
            </w:r>
            <w:r>
              <w:rPr>
                <w:rFonts w:ascii="Mark Pro" w:eastAsia="思源黑体" w:hAnsi="Mark Pro" w:cs="Arial"/>
                <w:b/>
                <w:bCs/>
                <w:color w:val="595959" w:themeColor="text1" w:themeTint="A6"/>
                <w:w w:val="105"/>
                <w:kern w:val="28"/>
              </w:rPr>
              <w:t>ing</w:t>
            </w:r>
            <w:r w:rsidR="002636A5">
              <w:rPr>
                <w:rFonts w:ascii="Mark Pro" w:eastAsia="思源黑体" w:hAnsi="Mark Pro" w:cs="Arial"/>
                <w:b/>
                <w:bCs/>
                <w:color w:val="595959" w:themeColor="text1" w:themeTint="A6"/>
                <w:w w:val="105"/>
                <w:kern w:val="28"/>
              </w:rPr>
              <w:t xml:space="preserve"> </w:t>
            </w:r>
            <w:r w:rsidR="00FB26A7">
              <w:rPr>
                <w:rFonts w:ascii="Mark Pro" w:eastAsia="思源黑体" w:hAnsi="Mark Pro" w:cs="Arial"/>
                <w:b/>
                <w:bCs/>
                <w:color w:val="595959" w:themeColor="text1" w:themeTint="A6"/>
                <w:w w:val="105"/>
                <w:kern w:val="28"/>
              </w:rPr>
              <w:t>out</w:t>
            </w:r>
          </w:p>
          <w:p w14:paraId="5A2006EC" w14:textId="66C889F4" w:rsidR="002636A5" w:rsidRPr="00157F7F" w:rsidRDefault="0036007F" w:rsidP="008B530A">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36007F">
              <w:rPr>
                <w:rFonts w:ascii="Mark Pro" w:eastAsia="思源黑体" w:hAnsi="Mark Pro" w:cs="Arial"/>
                <w:color w:val="595959" w:themeColor="text1" w:themeTint="A6"/>
                <w:w w:val="105"/>
                <w:kern w:val="28"/>
              </w:rPr>
              <w:t>Programming your own robot through a self-made maze.</w:t>
            </w:r>
          </w:p>
        </w:tc>
      </w:tr>
      <w:tr w:rsidR="00481C1B" w:rsidRPr="00157F7F" w14:paraId="3C6E7A5F" w14:textId="77777777" w:rsidTr="0036007F">
        <w:trPr>
          <w:trHeight w:val="1678"/>
          <w:jc w:val="center"/>
        </w:trPr>
        <w:tc>
          <w:tcPr>
            <w:tcW w:w="1888" w:type="dxa"/>
            <w:vAlign w:val="center"/>
          </w:tcPr>
          <w:p w14:paraId="090F7FCA" w14:textId="3E8605E9" w:rsidR="00481C1B" w:rsidRPr="00157F7F" w:rsidRDefault="0036007F" w:rsidP="00481C1B">
            <w:pPr>
              <w:jc w:val="center"/>
              <w:rPr>
                <w:rFonts w:ascii="Mark Pro" w:eastAsia="思源黑体" w:hAnsi="Mark Pro" w:cs="Arial"/>
                <w:color w:val="595959" w:themeColor="text1" w:themeTint="A6"/>
                <w:w w:val="105"/>
                <w:kern w:val="28"/>
              </w:rPr>
            </w:pPr>
            <w:r>
              <w:rPr>
                <w:rFonts w:ascii="Mark Pro" w:eastAsia="思源黑体" w:hAnsi="Mark Pro" w:cs="Arial"/>
                <w:color w:val="595959" w:themeColor="text1" w:themeTint="A6"/>
                <w:w w:val="105"/>
                <w:kern w:val="28"/>
              </w:rPr>
              <w:t>5</w:t>
            </w:r>
            <w:r w:rsidR="00481C1B" w:rsidRPr="00157F7F">
              <w:rPr>
                <w:rFonts w:ascii="Mark Pro" w:eastAsia="思源黑体" w:hAnsi="Mark Pro" w:cs="Arial"/>
                <w:color w:val="595959" w:themeColor="text1" w:themeTint="A6"/>
                <w:w w:val="105"/>
                <w:kern w:val="28"/>
              </w:rPr>
              <w:t xml:space="preserve"> minutes</w:t>
            </w:r>
          </w:p>
        </w:tc>
        <w:tc>
          <w:tcPr>
            <w:tcW w:w="8328" w:type="dxa"/>
          </w:tcPr>
          <w:p w14:paraId="44313FE9" w14:textId="2CFCFCE6" w:rsidR="00134A3D" w:rsidRPr="00157F7F" w:rsidRDefault="0036007F" w:rsidP="008B530A">
            <w:pPr>
              <w:spacing w:line="300" w:lineRule="auto"/>
              <w:jc w:val="both"/>
              <w:textAlignment w:val="baseline"/>
              <w:rPr>
                <w:rFonts w:ascii="Mark Pro" w:eastAsia="思源黑体" w:hAnsi="Mark Pro" w:cs="Arial"/>
                <w:b/>
                <w:color w:val="595959" w:themeColor="text1" w:themeTint="A6"/>
                <w:w w:val="105"/>
                <w:kern w:val="28"/>
              </w:rPr>
            </w:pPr>
            <w:r>
              <w:rPr>
                <w:rFonts w:ascii="Mark Pro" w:eastAsia="思源黑体" w:hAnsi="Mark Pro" w:cs="Arial"/>
                <w:b/>
                <w:color w:val="595959" w:themeColor="text1" w:themeTint="A6"/>
                <w:w w:val="105"/>
                <w:kern w:val="28"/>
              </w:rPr>
              <w:t>4.</w:t>
            </w:r>
            <w:r w:rsidR="0090572F" w:rsidRPr="0090572F">
              <w:rPr>
                <w:rFonts w:ascii="Mark Pro" w:eastAsia="思源黑体" w:hAnsi="Mark Pro" w:cs="Arial"/>
                <w:b/>
                <w:color w:val="595959" w:themeColor="text1" w:themeTint="A6"/>
                <w:w w:val="105"/>
                <w:kern w:val="28"/>
              </w:rPr>
              <w:t xml:space="preserve"> </w:t>
            </w:r>
            <w:r w:rsidR="00134A3D">
              <w:rPr>
                <w:rFonts w:ascii="Mark Pro" w:eastAsia="思源黑体" w:hAnsi="Mark Pro" w:cs="Arial"/>
                <w:b/>
                <w:color w:val="595959" w:themeColor="text1" w:themeTint="A6"/>
                <w:w w:val="105"/>
                <w:kern w:val="28"/>
              </w:rPr>
              <w:t>Wrap-up</w:t>
            </w:r>
          </w:p>
          <w:p w14:paraId="267BC6F4" w14:textId="77777777" w:rsidR="0094705E" w:rsidRPr="0094705E" w:rsidRDefault="0094705E" w:rsidP="0094705E">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94705E">
              <w:rPr>
                <w:rFonts w:ascii="Mark Pro" w:eastAsia="思源黑体" w:hAnsi="Mark Pro" w:cs="Arial"/>
                <w:color w:val="595959" w:themeColor="text1" w:themeTint="A6"/>
                <w:w w:val="105"/>
                <w:kern w:val="28"/>
              </w:rPr>
              <w:t>Showtime: show what you did with your robot in a fun, short movie for later discussion.</w:t>
            </w:r>
          </w:p>
          <w:p w14:paraId="7C475117" w14:textId="44FE2D74" w:rsidR="0094705E" w:rsidRDefault="0094705E" w:rsidP="0094705E">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94705E">
              <w:rPr>
                <w:rFonts w:ascii="Mark Pro" w:eastAsia="思源黑体" w:hAnsi="Mark Pro" w:cs="Arial" w:hint="eastAsia"/>
                <w:color w:val="595959" w:themeColor="text1" w:themeTint="A6"/>
                <w:w w:val="105"/>
                <w:kern w:val="28"/>
              </w:rPr>
              <w:t xml:space="preserve">If your teacher allows, share </w:t>
            </w:r>
            <w:proofErr w:type="gramStart"/>
            <w:r w:rsidRPr="0094705E">
              <w:rPr>
                <w:rFonts w:ascii="Mark Pro" w:eastAsia="思源黑体" w:hAnsi="Mark Pro" w:cs="Arial" w:hint="eastAsia"/>
                <w:color w:val="595959" w:themeColor="text1" w:themeTint="A6"/>
                <w:w w:val="105"/>
                <w:kern w:val="28"/>
              </w:rPr>
              <w:t>the end result</w:t>
            </w:r>
            <w:proofErr w:type="gramEnd"/>
            <w:r w:rsidRPr="0094705E">
              <w:rPr>
                <w:rFonts w:ascii="Mark Pro" w:eastAsia="思源黑体" w:hAnsi="Mark Pro" w:cs="Arial" w:hint="eastAsia"/>
                <w:color w:val="595959" w:themeColor="text1" w:themeTint="A6"/>
                <w:w w:val="105"/>
                <w:kern w:val="28"/>
              </w:rPr>
              <w:t xml:space="preserve"> on social media with the hashtag #mBot2</w:t>
            </w:r>
            <w:r>
              <w:rPr>
                <w:rFonts w:ascii="Mark Pro" w:eastAsia="思源黑体" w:hAnsi="Mark Pro" w:cs="Arial"/>
                <w:color w:val="595959" w:themeColor="text1" w:themeTint="A6"/>
                <w:w w:val="105"/>
                <w:kern w:val="28"/>
              </w:rPr>
              <w:t>moves</w:t>
            </w:r>
          </w:p>
          <w:p w14:paraId="28BB81C7" w14:textId="2170B7C9" w:rsidR="00134A3D" w:rsidRPr="00157F7F" w:rsidRDefault="0036007F" w:rsidP="0094705E">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36007F">
              <w:rPr>
                <w:rFonts w:ascii="Mark Pro" w:eastAsia="思源黑体" w:hAnsi="Mark Pro" w:cs="Arial" w:hint="eastAsia"/>
                <w:color w:val="595959" w:themeColor="text1" w:themeTint="A6"/>
                <w:w w:val="105"/>
                <w:kern w:val="28"/>
              </w:rPr>
              <w:t>Reflection: What are you most proud of? What would you like to improve about your robot?</w:t>
            </w:r>
          </w:p>
        </w:tc>
      </w:tr>
    </w:tbl>
    <w:p w14:paraId="1CD07BFE" w14:textId="77777777" w:rsidR="008E4A74" w:rsidRPr="00157F7F" w:rsidRDefault="008E4A74">
      <w:pPr>
        <w:rPr>
          <w:rFonts w:ascii="Mark Pro" w:eastAsia="思源黑体" w:hAnsi="Mark Pro"/>
          <w:kern w:val="28"/>
        </w:rPr>
      </w:pPr>
      <w:r w:rsidRPr="00157F7F">
        <w:rPr>
          <w:rFonts w:ascii="Mark Pro" w:eastAsia="思源黑体" w:hAnsi="Mark Pro"/>
          <w:kern w:val="28"/>
        </w:rPr>
        <w:br w:type="page"/>
      </w:r>
    </w:p>
    <w:p w14:paraId="0531864F" w14:textId="77777777" w:rsidR="00D76C98" w:rsidRPr="00B46C92" w:rsidRDefault="00A608C9">
      <w:pPr>
        <w:rPr>
          <w:rFonts w:ascii="Mark Pro Medium" w:eastAsia="思源黑体" w:hAnsi="Mark Pro Medium"/>
          <w:b/>
          <w:kern w:val="28"/>
          <w:sz w:val="28"/>
          <w:szCs w:val="28"/>
        </w:rPr>
      </w:pPr>
      <w:r w:rsidRPr="00157F7F">
        <w:rPr>
          <w:rFonts w:ascii="Mark Pro" w:eastAsia="思源黑体" w:hAnsi="Mark Pro"/>
          <w:b/>
          <w:noProof/>
          <w:kern w:val="28"/>
          <w:sz w:val="28"/>
          <w:szCs w:val="28"/>
        </w:rPr>
        <w:lastRenderedPageBreak/>
        <w:drawing>
          <wp:inline distT="0" distB="0" distL="0" distR="0" wp14:anchorId="63F72ECD" wp14:editId="1CCB6011">
            <wp:extent cx="203200" cy="142875"/>
            <wp:effectExtent l="0" t="0" r="635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资源 8@4x.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3200" cy="142875"/>
                    </a:xfrm>
                    <a:prstGeom prst="rect">
                      <a:avLst/>
                    </a:prstGeom>
                  </pic:spPr>
                </pic:pic>
              </a:graphicData>
            </a:graphic>
          </wp:inline>
        </w:drawing>
      </w:r>
      <w:r w:rsidRPr="00157F7F">
        <w:rPr>
          <w:rFonts w:ascii="Mark Pro" w:eastAsia="思源黑体" w:hAnsi="Mark Pro"/>
          <w:b/>
          <w:color w:val="EC6D56"/>
          <w:kern w:val="28"/>
          <w:sz w:val="28"/>
          <w:szCs w:val="28"/>
        </w:rPr>
        <w:t xml:space="preserve"> </w:t>
      </w:r>
      <w:r w:rsidRPr="00B46C92">
        <w:rPr>
          <w:rFonts w:ascii="Mark Pro Medium" w:eastAsia="思源黑体" w:hAnsi="Mark Pro Medium"/>
          <w:b/>
          <w:color w:val="EC6D56"/>
          <w:kern w:val="28"/>
          <w:sz w:val="28"/>
          <w:szCs w:val="28"/>
        </w:rPr>
        <w:t>Activities</w:t>
      </w:r>
    </w:p>
    <w:tbl>
      <w:tblPr>
        <w:tblStyle w:val="TableGrid"/>
        <w:tblW w:w="10343" w:type="dxa"/>
        <w:tblCellMar>
          <w:top w:w="115" w:type="dxa"/>
          <w:left w:w="115" w:type="dxa"/>
          <w:bottom w:w="115" w:type="dxa"/>
          <w:right w:w="115" w:type="dxa"/>
        </w:tblCellMar>
        <w:tblLook w:val="04A0" w:firstRow="1" w:lastRow="0" w:firstColumn="1" w:lastColumn="0" w:noHBand="0" w:noVBand="1"/>
      </w:tblPr>
      <w:tblGrid>
        <w:gridCol w:w="10343"/>
      </w:tblGrid>
      <w:tr w:rsidR="00A608C9" w:rsidRPr="00157F7F" w14:paraId="02D83E47" w14:textId="77777777" w:rsidTr="00DE36B8">
        <w:trPr>
          <w:trHeight w:val="850"/>
        </w:trPr>
        <w:tc>
          <w:tcPr>
            <w:tcW w:w="10343" w:type="dxa"/>
            <w:tcBorders>
              <w:top w:val="nil"/>
              <w:left w:val="nil"/>
              <w:bottom w:val="nil"/>
              <w:right w:val="nil"/>
            </w:tcBorders>
            <w:shd w:val="clear" w:color="auto" w:fill="00B0F0"/>
            <w:vAlign w:val="center"/>
          </w:tcPr>
          <w:p w14:paraId="638EAA12" w14:textId="77777777" w:rsidR="00FB26A7" w:rsidRPr="00FB26A7" w:rsidRDefault="00FB26A7" w:rsidP="00FB26A7">
            <w:pPr>
              <w:spacing w:line="276" w:lineRule="auto"/>
              <w:jc w:val="center"/>
              <w:rPr>
                <w:rFonts w:ascii="Mark Pro Medium" w:eastAsia="思源黑体" w:hAnsi="Mark Pro Medium"/>
                <w:b/>
                <w:bCs/>
                <w:color w:val="FFFFFF" w:themeColor="background1"/>
                <w:kern w:val="28"/>
                <w:sz w:val="28"/>
                <w:szCs w:val="28"/>
              </w:rPr>
            </w:pPr>
            <w:r w:rsidRPr="00FB26A7">
              <w:rPr>
                <w:rFonts w:ascii="Mark Pro Medium" w:eastAsia="思源黑体" w:hAnsi="Mark Pro Medium"/>
                <w:b/>
                <w:bCs/>
                <w:color w:val="FFFFFF" w:themeColor="background1"/>
                <w:kern w:val="28"/>
                <w:sz w:val="28"/>
                <w:szCs w:val="28"/>
              </w:rPr>
              <w:t>1. Warming up</w:t>
            </w:r>
          </w:p>
          <w:p w14:paraId="36695B16" w14:textId="731F50EC" w:rsidR="00A608C9" w:rsidRPr="00157F7F" w:rsidRDefault="00FB26A7" w:rsidP="00FB26A7">
            <w:pPr>
              <w:spacing w:line="276" w:lineRule="auto"/>
              <w:jc w:val="center"/>
              <w:rPr>
                <w:rFonts w:ascii="Mark Pro Medium" w:eastAsia="思源黑体" w:hAnsi="Mark Pro Medium"/>
                <w:b/>
                <w:bCs/>
                <w:color w:val="1EB9EE"/>
                <w:kern w:val="28"/>
                <w:sz w:val="28"/>
                <w:szCs w:val="28"/>
              </w:rPr>
            </w:pPr>
            <w:r w:rsidRPr="00FB26A7">
              <w:rPr>
                <w:rFonts w:ascii="Mark Pro Medium" w:eastAsia="思源黑体" w:hAnsi="Mark Pro Medium"/>
                <w:b/>
                <w:bCs/>
                <w:color w:val="FFFFFF" w:themeColor="background1"/>
                <w:kern w:val="28"/>
                <w:sz w:val="28"/>
                <w:szCs w:val="28"/>
              </w:rPr>
              <w:t>(5 min)</w:t>
            </w:r>
          </w:p>
        </w:tc>
      </w:tr>
      <w:tr w:rsidR="00A608C9" w:rsidRPr="00157F7F" w14:paraId="0306AC01" w14:textId="77777777" w:rsidTr="00DE36B8">
        <w:trPr>
          <w:trHeight w:val="7388"/>
        </w:trPr>
        <w:tc>
          <w:tcPr>
            <w:tcW w:w="10343" w:type="dxa"/>
            <w:tcBorders>
              <w:top w:val="nil"/>
              <w:left w:val="nil"/>
              <w:bottom w:val="nil"/>
              <w:right w:val="nil"/>
            </w:tcBorders>
          </w:tcPr>
          <w:p w14:paraId="3CD9D0C2" w14:textId="7369A39F" w:rsidR="00A608C9" w:rsidRPr="0079217A" w:rsidRDefault="00FB26A7" w:rsidP="004E5761">
            <w:pPr>
              <w:spacing w:line="360" w:lineRule="auto"/>
              <w:rPr>
                <w:rFonts w:ascii="Mark Pro Medium" w:eastAsia="思源黑体" w:hAnsi="Mark Pro Medium"/>
                <w:b/>
                <w:bCs/>
                <w:color w:val="595959" w:themeColor="text1" w:themeTint="A6"/>
                <w:w w:val="105"/>
                <w:kern w:val="28"/>
              </w:rPr>
            </w:pPr>
            <w:r w:rsidRPr="00FB26A7">
              <w:rPr>
                <w:rFonts w:ascii="Mark Pro Medium" w:eastAsia="思源黑体" w:hAnsi="Mark Pro Medium"/>
                <w:b/>
                <w:bCs/>
                <w:color w:val="595959" w:themeColor="text1" w:themeTint="A6"/>
                <w:kern w:val="28"/>
              </w:rPr>
              <w:t>Step 1: Warming up</w:t>
            </w:r>
            <w:r w:rsidR="006655AA" w:rsidRPr="0079217A">
              <w:rPr>
                <w:rFonts w:ascii="Mark Pro Medium" w:eastAsia="思源黑体" w:hAnsi="Mark Pro Medium"/>
                <w:b/>
                <w:bCs/>
                <w:color w:val="595959" w:themeColor="text1" w:themeTint="A6"/>
                <w:kern w:val="28"/>
              </w:rPr>
              <w:t xml:space="preserve"> </w:t>
            </w:r>
          </w:p>
          <w:p w14:paraId="6496A61B" w14:textId="77777777" w:rsidR="00FB26A7" w:rsidRPr="00FB26A7" w:rsidRDefault="00FB26A7" w:rsidP="00FB26A7">
            <w:pPr>
              <w:spacing w:line="360" w:lineRule="auto"/>
              <w:rPr>
                <w:rFonts w:ascii="Mark Pro" w:eastAsia="思源黑体" w:hAnsi="Mark Pro"/>
                <w:color w:val="595959" w:themeColor="text1" w:themeTint="A6"/>
                <w:kern w:val="28"/>
              </w:rPr>
            </w:pPr>
            <w:r w:rsidRPr="00FB26A7">
              <w:rPr>
                <w:rFonts w:ascii="Mark Pro" w:eastAsia="思源黑体" w:hAnsi="Mark Pro"/>
                <w:color w:val="595959" w:themeColor="text1" w:themeTint="A6"/>
                <w:kern w:val="28"/>
              </w:rPr>
              <w:t>This step consists of two parts:</w:t>
            </w:r>
          </w:p>
          <w:p w14:paraId="026F4E7A" w14:textId="5B4A9FC1" w:rsidR="00FB26A7" w:rsidRPr="00FB26A7" w:rsidRDefault="00FB26A7" w:rsidP="00FB26A7">
            <w:pPr>
              <w:pStyle w:val="ListParagraph"/>
              <w:numPr>
                <w:ilvl w:val="0"/>
                <w:numId w:val="30"/>
              </w:numPr>
              <w:spacing w:line="360" w:lineRule="auto"/>
              <w:rPr>
                <w:rFonts w:ascii="Mark Pro" w:eastAsia="思源黑体" w:hAnsi="Mark Pro"/>
                <w:color w:val="595959" w:themeColor="text1" w:themeTint="A6"/>
                <w:kern w:val="28"/>
              </w:rPr>
            </w:pPr>
            <w:r w:rsidRPr="00FB26A7">
              <w:rPr>
                <w:rFonts w:ascii="Mark Pro" w:eastAsia="思源黑体" w:hAnsi="Mark Pro"/>
                <w:color w:val="595959" w:themeColor="text1" w:themeTint="A6"/>
                <w:kern w:val="28"/>
              </w:rPr>
              <w:t>Robots in everyday life</w:t>
            </w:r>
          </w:p>
          <w:p w14:paraId="0B2A6757" w14:textId="485097E3" w:rsidR="00EA66FE" w:rsidRPr="00FB26A7" w:rsidRDefault="00FB26A7" w:rsidP="00FB26A7">
            <w:pPr>
              <w:pStyle w:val="ListParagraph"/>
              <w:numPr>
                <w:ilvl w:val="0"/>
                <w:numId w:val="30"/>
              </w:numPr>
              <w:spacing w:line="360" w:lineRule="auto"/>
              <w:rPr>
                <w:rFonts w:ascii="Mark Pro" w:eastAsia="思源黑体" w:hAnsi="Mark Pro"/>
                <w:color w:val="595959" w:themeColor="text1" w:themeTint="A6"/>
                <w:kern w:val="28"/>
              </w:rPr>
            </w:pPr>
            <w:r w:rsidRPr="00FB26A7">
              <w:rPr>
                <w:rFonts w:ascii="Mark Pro" w:eastAsia="思源黑体" w:hAnsi="Mark Pro"/>
                <w:color w:val="595959" w:themeColor="text1" w:themeTint="A6"/>
                <w:kern w:val="28"/>
              </w:rPr>
              <w:t>Getting to know the mBot2</w:t>
            </w:r>
          </w:p>
          <w:p w14:paraId="74CB3C4F" w14:textId="77777777" w:rsidR="00403AD1" w:rsidRPr="00157F7F" w:rsidRDefault="00403AD1" w:rsidP="004E5761">
            <w:pPr>
              <w:spacing w:line="360" w:lineRule="auto"/>
              <w:rPr>
                <w:rFonts w:ascii="Mark Pro" w:eastAsia="思源黑体" w:hAnsi="Mark Pro"/>
                <w:color w:val="595959" w:themeColor="text1" w:themeTint="A6"/>
                <w:kern w:val="28"/>
              </w:rPr>
            </w:pPr>
          </w:p>
          <w:p w14:paraId="33D59C62" w14:textId="7FFD679D" w:rsidR="00A608C9" w:rsidRPr="0079217A" w:rsidRDefault="00FB26A7" w:rsidP="004E5761">
            <w:pPr>
              <w:spacing w:line="360" w:lineRule="auto"/>
              <w:rPr>
                <w:rFonts w:ascii="Mark Pro Medium" w:eastAsia="思源黑体" w:hAnsi="Mark Pro Medium"/>
                <w:b/>
                <w:bCs/>
                <w:color w:val="595959" w:themeColor="text1" w:themeTint="A6"/>
                <w:kern w:val="28"/>
              </w:rPr>
            </w:pPr>
            <w:r w:rsidRPr="00FB26A7">
              <w:rPr>
                <w:rFonts w:ascii="Mark Pro Medium" w:eastAsia="思源黑体" w:hAnsi="Mark Pro Medium"/>
                <w:b/>
                <w:bCs/>
                <w:color w:val="595959" w:themeColor="text1" w:themeTint="A6"/>
                <w:kern w:val="28"/>
              </w:rPr>
              <w:t>1. Robots in everyday life</w:t>
            </w:r>
          </w:p>
          <w:p w14:paraId="44E3BF07" w14:textId="531100EC" w:rsidR="00444A6E" w:rsidRDefault="00444A6E" w:rsidP="008B530A">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60288" behindDoc="1" locked="0" layoutInCell="1" allowOverlap="1" wp14:anchorId="27C10038" wp14:editId="6A783512">
                  <wp:simplePos x="0" y="0"/>
                  <wp:positionH relativeFrom="column">
                    <wp:posOffset>3537585</wp:posOffset>
                  </wp:positionH>
                  <wp:positionV relativeFrom="paragraph">
                    <wp:posOffset>8890</wp:posOffset>
                  </wp:positionV>
                  <wp:extent cx="2840355" cy="1894205"/>
                  <wp:effectExtent l="0" t="0" r="0" b="0"/>
                  <wp:wrapTight wrapText="bothSides">
                    <wp:wrapPolygon edited="0">
                      <wp:start x="0" y="0"/>
                      <wp:lineTo x="0" y="21289"/>
                      <wp:lineTo x="21441" y="21289"/>
                      <wp:lineTo x="2144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40355" cy="1894205"/>
                          </a:xfrm>
                          <a:prstGeom prst="rect">
                            <a:avLst/>
                          </a:prstGeom>
                        </pic:spPr>
                      </pic:pic>
                    </a:graphicData>
                  </a:graphic>
                  <wp14:sizeRelH relativeFrom="page">
                    <wp14:pctWidth>0</wp14:pctWidth>
                  </wp14:sizeRelH>
                  <wp14:sizeRelV relativeFrom="page">
                    <wp14:pctHeight>0</wp14:pctHeight>
                  </wp14:sizeRelV>
                </wp:anchor>
              </w:drawing>
            </w:r>
            <w:r w:rsidR="00FB26A7" w:rsidRPr="00FB26A7">
              <w:rPr>
                <w:rFonts w:ascii="Mark Pro" w:eastAsia="思源黑体" w:hAnsi="Mark Pro"/>
                <w:color w:val="595959" w:themeColor="text1" w:themeTint="A6"/>
                <w:kern w:val="28"/>
              </w:rPr>
              <w:t xml:space="preserve">We have robots in many different places. Some people have them in their homes and others work with them every day. Robots can take many different shapes and have different capabilities depending on their context. Can you think of three robots that you have to deal with (regularly) in everyday life? </w:t>
            </w:r>
          </w:p>
          <w:p w14:paraId="4E5D52B2" w14:textId="77777777" w:rsidR="00444A6E" w:rsidRDefault="00444A6E" w:rsidP="008B530A">
            <w:pPr>
              <w:spacing w:line="360" w:lineRule="auto"/>
              <w:rPr>
                <w:rFonts w:ascii="Mark Pro" w:eastAsia="思源黑体" w:hAnsi="Mark Pro"/>
                <w:color w:val="595959" w:themeColor="text1" w:themeTint="A6"/>
                <w:kern w:val="28"/>
              </w:rPr>
            </w:pPr>
          </w:p>
          <w:p w14:paraId="744B72B6" w14:textId="77777777" w:rsidR="00134A3D" w:rsidRDefault="00FB26A7" w:rsidP="008B530A">
            <w:pPr>
              <w:spacing w:line="360" w:lineRule="auto"/>
              <w:rPr>
                <w:rFonts w:ascii="Mark Pro" w:eastAsia="思源黑体" w:hAnsi="Mark Pro"/>
                <w:color w:val="595959" w:themeColor="text1" w:themeTint="A6"/>
                <w:kern w:val="28"/>
              </w:rPr>
            </w:pPr>
            <w:r w:rsidRPr="00FB26A7">
              <w:rPr>
                <w:rFonts w:ascii="Mark Pro" w:eastAsia="思源黑体" w:hAnsi="Mark Pro"/>
                <w:color w:val="595959" w:themeColor="text1" w:themeTint="A6"/>
                <w:kern w:val="28"/>
              </w:rPr>
              <w:t>There are probably many more robots that have been developed that you have never seen. Search the Internet for three more robots that you can use in everyday life.</w:t>
            </w:r>
          </w:p>
          <w:p w14:paraId="7F1E3E3A" w14:textId="77777777" w:rsidR="00444A6E" w:rsidRDefault="00444A6E" w:rsidP="008B530A">
            <w:pPr>
              <w:spacing w:line="360" w:lineRule="auto"/>
              <w:rPr>
                <w:rFonts w:ascii="Mark Pro" w:eastAsia="思源黑体" w:hAnsi="Mark Pro"/>
                <w:color w:val="595959" w:themeColor="text1" w:themeTint="A6"/>
                <w:kern w:val="28"/>
              </w:rPr>
            </w:pPr>
          </w:p>
          <w:p w14:paraId="11F69970" w14:textId="469061CF" w:rsidR="00444A6E" w:rsidRDefault="00444A6E" w:rsidP="008B530A">
            <w:pPr>
              <w:spacing w:line="360" w:lineRule="auto"/>
              <w:rPr>
                <w:rFonts w:ascii="Mark Pro" w:eastAsia="思源黑体" w:hAnsi="Mark Pro"/>
                <w:color w:val="595959" w:themeColor="text1" w:themeTint="A6"/>
                <w:kern w:val="28"/>
              </w:rPr>
            </w:pPr>
            <w:r w:rsidRPr="00444A6E">
              <w:rPr>
                <w:rFonts w:ascii="Mark Pro" w:eastAsia="思源黑体" w:hAnsi="Mark Pro"/>
                <w:color w:val="595959" w:themeColor="text1" w:themeTint="A6"/>
                <w:kern w:val="28"/>
              </w:rPr>
              <w:t xml:space="preserve">There is a good chance that you will have to deal with robots </w:t>
            </w:r>
            <w:proofErr w:type="gramStart"/>
            <w:r w:rsidRPr="00444A6E">
              <w:rPr>
                <w:rFonts w:ascii="Mark Pro" w:eastAsia="思源黑体" w:hAnsi="Mark Pro"/>
                <w:color w:val="595959" w:themeColor="text1" w:themeTint="A6"/>
                <w:kern w:val="28"/>
              </w:rPr>
              <w:t>later on</w:t>
            </w:r>
            <w:proofErr w:type="gramEnd"/>
            <w:r w:rsidRPr="00444A6E">
              <w:rPr>
                <w:rFonts w:ascii="Mark Pro" w:eastAsia="思源黑体" w:hAnsi="Mark Pro"/>
                <w:color w:val="595959" w:themeColor="text1" w:themeTint="A6"/>
                <w:kern w:val="28"/>
              </w:rPr>
              <w:t xml:space="preserve"> </w:t>
            </w:r>
            <w:r w:rsidR="00537744">
              <w:rPr>
                <w:rFonts w:ascii="Mark Pro" w:eastAsia="思源黑体" w:hAnsi="Mark Pro"/>
                <w:color w:val="595959" w:themeColor="text1" w:themeTint="A6"/>
                <w:kern w:val="28"/>
              </w:rPr>
              <w:t>you professional or personal life</w:t>
            </w:r>
            <w:r w:rsidRPr="00444A6E">
              <w:rPr>
                <w:rFonts w:ascii="Mark Pro" w:eastAsia="思源黑体" w:hAnsi="Mark Pro"/>
                <w:color w:val="595959" w:themeColor="text1" w:themeTint="A6"/>
                <w:kern w:val="28"/>
              </w:rPr>
              <w:t>. There are robots working in many different companies. Usually, these robots perform tasks that are repetitive, that need to be done with great accuracy, or that are dangerous. In this lesson we will be working mainly on programming a robot to move accurately. Can you think of three professions or businesses where it is very important for a robot to work very accurately?</w:t>
            </w:r>
          </w:p>
          <w:p w14:paraId="24BBD5D4" w14:textId="77777777" w:rsidR="00444A6E" w:rsidRDefault="00444A6E" w:rsidP="008B530A">
            <w:pPr>
              <w:spacing w:line="360" w:lineRule="auto"/>
              <w:rPr>
                <w:rFonts w:ascii="Mark Pro" w:eastAsia="思源黑体" w:hAnsi="Mark Pro"/>
                <w:color w:val="595959" w:themeColor="text1" w:themeTint="A6"/>
                <w:kern w:val="28"/>
              </w:rPr>
            </w:pPr>
          </w:p>
          <w:p w14:paraId="07D48EC5" w14:textId="77777777" w:rsidR="00444A6E" w:rsidRDefault="00444A6E" w:rsidP="008B530A">
            <w:pPr>
              <w:spacing w:line="360" w:lineRule="auto"/>
              <w:rPr>
                <w:rFonts w:ascii="Mark Pro" w:eastAsia="思源黑体" w:hAnsi="Mark Pro"/>
                <w:color w:val="595959" w:themeColor="text1" w:themeTint="A6"/>
                <w:kern w:val="28"/>
              </w:rPr>
            </w:pPr>
          </w:p>
          <w:p w14:paraId="4307A57F" w14:textId="77777777" w:rsidR="00444A6E" w:rsidRDefault="00444A6E" w:rsidP="008B530A">
            <w:pPr>
              <w:spacing w:line="360" w:lineRule="auto"/>
              <w:rPr>
                <w:rFonts w:ascii="Mark Pro" w:eastAsia="思源黑体" w:hAnsi="Mark Pro"/>
                <w:color w:val="595959" w:themeColor="text1" w:themeTint="A6"/>
                <w:kern w:val="28"/>
              </w:rPr>
            </w:pPr>
          </w:p>
          <w:p w14:paraId="10387265" w14:textId="77777777" w:rsidR="00444A6E" w:rsidRDefault="00444A6E" w:rsidP="008B530A">
            <w:pPr>
              <w:spacing w:line="360" w:lineRule="auto"/>
              <w:rPr>
                <w:rFonts w:ascii="Mark Pro" w:eastAsia="思源黑体" w:hAnsi="Mark Pro"/>
                <w:color w:val="595959" w:themeColor="text1" w:themeTint="A6"/>
                <w:kern w:val="28"/>
              </w:rPr>
            </w:pPr>
          </w:p>
          <w:p w14:paraId="0B0273B9" w14:textId="77777777" w:rsidR="00444A6E" w:rsidRDefault="00444A6E" w:rsidP="008B530A">
            <w:pPr>
              <w:spacing w:line="360" w:lineRule="auto"/>
              <w:rPr>
                <w:rFonts w:ascii="Mark Pro" w:eastAsia="思源黑体" w:hAnsi="Mark Pro"/>
                <w:color w:val="595959" w:themeColor="text1" w:themeTint="A6"/>
                <w:kern w:val="28"/>
              </w:rPr>
            </w:pPr>
          </w:p>
          <w:p w14:paraId="37924AB1" w14:textId="77777777" w:rsidR="00444A6E" w:rsidRDefault="00444A6E" w:rsidP="008B530A">
            <w:pPr>
              <w:spacing w:line="360" w:lineRule="auto"/>
              <w:rPr>
                <w:rFonts w:ascii="Mark Pro" w:eastAsia="思源黑体" w:hAnsi="Mark Pro"/>
                <w:color w:val="595959" w:themeColor="text1" w:themeTint="A6"/>
                <w:kern w:val="28"/>
              </w:rPr>
            </w:pPr>
          </w:p>
          <w:p w14:paraId="250D9F91" w14:textId="77777777" w:rsidR="00444A6E" w:rsidRDefault="00444A6E" w:rsidP="008B530A">
            <w:pPr>
              <w:spacing w:line="360" w:lineRule="auto"/>
              <w:rPr>
                <w:rFonts w:ascii="Mark Pro" w:eastAsia="思源黑体" w:hAnsi="Mark Pro"/>
                <w:color w:val="595959" w:themeColor="text1" w:themeTint="A6"/>
                <w:kern w:val="28"/>
              </w:rPr>
            </w:pPr>
          </w:p>
          <w:p w14:paraId="5F0553E7" w14:textId="77777777" w:rsidR="00444A6E" w:rsidRDefault="00444A6E" w:rsidP="008B530A">
            <w:pPr>
              <w:spacing w:line="360" w:lineRule="auto"/>
              <w:rPr>
                <w:rFonts w:ascii="Mark Pro" w:eastAsia="思源黑体" w:hAnsi="Mark Pro"/>
                <w:color w:val="595959" w:themeColor="text1" w:themeTint="A6"/>
                <w:kern w:val="28"/>
              </w:rPr>
            </w:pPr>
          </w:p>
          <w:p w14:paraId="3ED12452" w14:textId="77777777" w:rsidR="00444A6E" w:rsidRPr="00444A6E" w:rsidRDefault="00444A6E" w:rsidP="00444A6E">
            <w:pPr>
              <w:spacing w:line="360" w:lineRule="auto"/>
              <w:rPr>
                <w:rFonts w:ascii="Mark Pro Medium" w:eastAsia="思源黑体" w:hAnsi="Mark Pro Medium" w:cs="Arial"/>
                <w:b/>
                <w:bCs/>
                <w:color w:val="595959" w:themeColor="text1" w:themeTint="A6"/>
                <w:kern w:val="28"/>
              </w:rPr>
            </w:pPr>
            <w:r w:rsidRPr="00444A6E">
              <w:rPr>
                <w:rFonts w:ascii="Mark Pro Medium" w:eastAsia="思源黑体" w:hAnsi="Mark Pro Medium" w:cs="Arial"/>
                <w:b/>
                <w:bCs/>
                <w:color w:val="595959" w:themeColor="text1" w:themeTint="A6"/>
                <w:kern w:val="28"/>
              </w:rPr>
              <w:t>2. Getting to know the mBot2</w:t>
            </w:r>
          </w:p>
          <w:p w14:paraId="786B408B" w14:textId="77777777" w:rsidR="00444A6E" w:rsidRPr="00444A6E" w:rsidRDefault="00444A6E" w:rsidP="00444A6E">
            <w:pPr>
              <w:spacing w:line="360" w:lineRule="auto"/>
              <w:rPr>
                <w:rFonts w:ascii="Mark Pro" w:eastAsia="思源黑体" w:hAnsi="Mark Pro"/>
                <w:color w:val="595959" w:themeColor="text1" w:themeTint="A6"/>
                <w:kern w:val="28"/>
              </w:rPr>
            </w:pPr>
            <w:r w:rsidRPr="00444A6E">
              <w:rPr>
                <w:rFonts w:ascii="Mark Pro" w:eastAsia="思源黑体" w:hAnsi="Mark Pro"/>
                <w:color w:val="595959" w:themeColor="text1" w:themeTint="A6"/>
                <w:kern w:val="28"/>
              </w:rPr>
              <w:t xml:space="preserve">The mBot2 is a programmable robot equipped with different components that allow it to sense, act and communicate with its environment. The mBot2 is intended for students to learn about Computer Science and Technology, including ways that you can use a robot in real life. </w:t>
            </w:r>
          </w:p>
          <w:p w14:paraId="1E000D30" w14:textId="58E0F686" w:rsidR="00444A6E" w:rsidRPr="008B530A" w:rsidRDefault="001A3F1E" w:rsidP="00444A6E">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61312" behindDoc="1" locked="0" layoutInCell="1" allowOverlap="1" wp14:anchorId="38F66A05" wp14:editId="78D29061">
                  <wp:simplePos x="0" y="0"/>
                  <wp:positionH relativeFrom="column">
                    <wp:posOffset>3062605</wp:posOffset>
                  </wp:positionH>
                  <wp:positionV relativeFrom="paragraph">
                    <wp:posOffset>887095</wp:posOffset>
                  </wp:positionV>
                  <wp:extent cx="3255010" cy="2411245"/>
                  <wp:effectExtent l="0" t="0" r="2540" b="8255"/>
                  <wp:wrapTight wrapText="bothSides">
                    <wp:wrapPolygon edited="0">
                      <wp:start x="0" y="0"/>
                      <wp:lineTo x="0" y="21503"/>
                      <wp:lineTo x="21490" y="21503"/>
                      <wp:lineTo x="21490"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55010" cy="2411245"/>
                          </a:xfrm>
                          <a:prstGeom prst="rect">
                            <a:avLst/>
                          </a:prstGeom>
                        </pic:spPr>
                      </pic:pic>
                    </a:graphicData>
                  </a:graphic>
                  <wp14:sizeRelH relativeFrom="margin">
                    <wp14:pctWidth>0</wp14:pctWidth>
                  </wp14:sizeRelH>
                  <wp14:sizeRelV relativeFrom="margin">
                    <wp14:pctHeight>0</wp14:pctHeight>
                  </wp14:sizeRelV>
                </wp:anchor>
              </w:drawing>
            </w:r>
            <w:r w:rsidR="00444A6E" w:rsidRPr="00444A6E">
              <w:rPr>
                <w:rFonts w:ascii="Mark Pro" w:eastAsia="思源黑体" w:hAnsi="Mark Pro"/>
                <w:color w:val="595959" w:themeColor="text1" w:themeTint="A6"/>
                <w:kern w:val="28"/>
              </w:rPr>
              <w:t xml:space="preserve">The mBot2 can be programmed with the help of </w:t>
            </w:r>
            <w:proofErr w:type="spellStart"/>
            <w:r w:rsidR="00444A6E" w:rsidRPr="00444A6E">
              <w:rPr>
                <w:rFonts w:ascii="Mark Pro" w:eastAsia="思源黑体" w:hAnsi="Mark Pro"/>
                <w:color w:val="595959" w:themeColor="text1" w:themeTint="A6"/>
                <w:kern w:val="28"/>
              </w:rPr>
              <w:t>mBlock</w:t>
            </w:r>
            <w:proofErr w:type="spellEnd"/>
            <w:r w:rsidR="00444A6E" w:rsidRPr="00444A6E">
              <w:rPr>
                <w:rFonts w:ascii="Mark Pro" w:eastAsia="思源黑体" w:hAnsi="Mark Pro"/>
                <w:color w:val="595959" w:themeColor="text1" w:themeTint="A6"/>
                <w:kern w:val="28"/>
              </w:rPr>
              <w:t xml:space="preserve">. In </w:t>
            </w:r>
            <w:proofErr w:type="spellStart"/>
            <w:r w:rsidR="00444A6E" w:rsidRPr="00444A6E">
              <w:rPr>
                <w:rFonts w:ascii="Mark Pro" w:eastAsia="思源黑体" w:hAnsi="Mark Pro"/>
                <w:color w:val="595959" w:themeColor="text1" w:themeTint="A6"/>
                <w:kern w:val="28"/>
              </w:rPr>
              <w:t>mBlock</w:t>
            </w:r>
            <w:proofErr w:type="spellEnd"/>
            <w:r w:rsidR="00444A6E" w:rsidRPr="00444A6E">
              <w:rPr>
                <w:rFonts w:ascii="Mark Pro" w:eastAsia="思源黑体" w:hAnsi="Mark Pro"/>
                <w:color w:val="595959" w:themeColor="text1" w:themeTint="A6"/>
                <w:kern w:val="28"/>
              </w:rPr>
              <w:t>, programming can be as easy as dragging and assembling blocks. As you will see in this lesson, you can, for instance, program the mBot2 to drive through a maze - with your help (not autonomously). mBot2 comes with a pair of special motors, which can record the rotation of the axle and therefore the speed and distance the robot has travelled. They are called encoder motors due to the sensor that is buil</w:t>
            </w:r>
            <w:r w:rsidR="00537744">
              <w:rPr>
                <w:rFonts w:ascii="Mark Pro" w:eastAsia="思源黑体" w:hAnsi="Mark Pro"/>
                <w:color w:val="595959" w:themeColor="text1" w:themeTint="A6"/>
                <w:kern w:val="28"/>
              </w:rPr>
              <w:t>t</w:t>
            </w:r>
            <w:r w:rsidR="00444A6E" w:rsidRPr="00444A6E">
              <w:rPr>
                <w:rFonts w:ascii="Mark Pro" w:eastAsia="思源黑体" w:hAnsi="Mark Pro"/>
                <w:color w:val="595959" w:themeColor="text1" w:themeTint="A6"/>
                <w:kern w:val="28"/>
              </w:rPr>
              <w:t>-in (encoder).</w:t>
            </w:r>
            <w:r w:rsidR="00444A6E">
              <w:rPr>
                <w:rFonts w:ascii="Mark Pro" w:eastAsia="思源黑体" w:hAnsi="Mark Pro"/>
                <w:color w:val="595959" w:themeColor="text1" w:themeTint="A6"/>
                <w:kern w:val="28"/>
              </w:rPr>
              <w:t xml:space="preserve"> </w:t>
            </w:r>
            <w:r w:rsidR="00444A6E" w:rsidRPr="00444A6E">
              <w:rPr>
                <w:rFonts w:ascii="Mark Pro" w:eastAsia="思源黑体" w:hAnsi="Mark Pro"/>
                <w:color w:val="595959" w:themeColor="text1" w:themeTint="A6"/>
                <w:kern w:val="28"/>
              </w:rPr>
              <w:t>This type of motors allows to control specific parameters such as the rotation angle and speed of the motors. You will learn how to make use of these motors in the following steps.</w:t>
            </w:r>
          </w:p>
        </w:tc>
      </w:tr>
      <w:tr w:rsidR="00654227" w:rsidRPr="00784D0C" w14:paraId="1C961E4C" w14:textId="77777777" w:rsidTr="00DE36B8">
        <w:trPr>
          <w:trHeight w:val="850"/>
        </w:trPr>
        <w:tc>
          <w:tcPr>
            <w:tcW w:w="10343" w:type="dxa"/>
            <w:tcBorders>
              <w:top w:val="nil"/>
              <w:left w:val="nil"/>
              <w:bottom w:val="nil"/>
              <w:right w:val="nil"/>
            </w:tcBorders>
            <w:shd w:val="clear" w:color="auto" w:fill="00B0F0"/>
            <w:vAlign w:val="center"/>
          </w:tcPr>
          <w:p w14:paraId="58BC5595" w14:textId="77777777" w:rsidR="001A3F1E" w:rsidRPr="001A3F1E" w:rsidRDefault="001A3F1E" w:rsidP="001A3F1E">
            <w:pPr>
              <w:spacing w:line="276" w:lineRule="auto"/>
              <w:jc w:val="center"/>
              <w:rPr>
                <w:rFonts w:ascii="Mark Pro Medium" w:eastAsia="思源黑体" w:hAnsi="Mark Pro Medium"/>
                <w:b/>
                <w:bCs/>
                <w:color w:val="FFFFFF" w:themeColor="background1"/>
                <w:kern w:val="28"/>
                <w:sz w:val="28"/>
                <w:szCs w:val="28"/>
              </w:rPr>
            </w:pPr>
            <w:r w:rsidRPr="001A3F1E">
              <w:rPr>
                <w:rFonts w:ascii="Mark Pro Medium" w:eastAsia="思源黑体" w:hAnsi="Mark Pro Medium"/>
                <w:b/>
                <w:bCs/>
                <w:color w:val="FFFFFF" w:themeColor="background1"/>
                <w:kern w:val="28"/>
                <w:sz w:val="28"/>
                <w:szCs w:val="28"/>
              </w:rPr>
              <w:lastRenderedPageBreak/>
              <w:t>2. Hands-on</w:t>
            </w:r>
          </w:p>
          <w:p w14:paraId="77E80F0B" w14:textId="4C2C0ED1" w:rsidR="00654227" w:rsidRPr="00784D0C" w:rsidRDefault="001A3F1E" w:rsidP="001A3F1E">
            <w:pPr>
              <w:spacing w:line="276" w:lineRule="auto"/>
              <w:jc w:val="center"/>
              <w:rPr>
                <w:rFonts w:ascii="Mark Pro Medium" w:eastAsia="思源黑体" w:hAnsi="Mark Pro Medium"/>
                <w:b/>
                <w:bCs/>
                <w:color w:val="FFFFFF" w:themeColor="background1"/>
                <w:kern w:val="28"/>
                <w:sz w:val="28"/>
                <w:szCs w:val="28"/>
              </w:rPr>
            </w:pPr>
            <w:r w:rsidRPr="001A3F1E">
              <w:rPr>
                <w:rFonts w:ascii="Mark Pro Medium" w:eastAsia="思源黑体" w:hAnsi="Mark Pro Medium"/>
                <w:b/>
                <w:bCs/>
                <w:color w:val="FFFFFF" w:themeColor="background1"/>
                <w:kern w:val="28"/>
                <w:sz w:val="28"/>
                <w:szCs w:val="28"/>
              </w:rPr>
              <w:t>(10 min)</w:t>
            </w:r>
          </w:p>
        </w:tc>
      </w:tr>
      <w:tr w:rsidR="001A3F1E" w:rsidRPr="00784D0C" w14:paraId="2E8AA60A" w14:textId="77777777" w:rsidTr="00DE36B8">
        <w:trPr>
          <w:trHeight w:val="850"/>
        </w:trPr>
        <w:tc>
          <w:tcPr>
            <w:tcW w:w="10343" w:type="dxa"/>
            <w:tcBorders>
              <w:top w:val="nil"/>
              <w:left w:val="nil"/>
              <w:bottom w:val="nil"/>
              <w:right w:val="nil"/>
            </w:tcBorders>
            <w:shd w:val="clear" w:color="auto" w:fill="auto"/>
            <w:vAlign w:val="center"/>
          </w:tcPr>
          <w:p w14:paraId="2A9FCF58" w14:textId="77777777" w:rsidR="001A3F1E" w:rsidRDefault="001A3F1E" w:rsidP="001A3F1E">
            <w:pPr>
              <w:spacing w:line="360" w:lineRule="auto"/>
              <w:rPr>
                <w:rFonts w:ascii="Mark Pro Medium" w:eastAsia="思源黑体" w:hAnsi="Mark Pro Medium" w:cs="Arial"/>
                <w:b/>
                <w:bCs/>
                <w:color w:val="595959" w:themeColor="text1" w:themeTint="A6"/>
                <w:kern w:val="28"/>
              </w:rPr>
            </w:pPr>
            <w:r w:rsidRPr="001A3F1E">
              <w:rPr>
                <w:rFonts w:ascii="Mark Pro Medium" w:eastAsia="思源黑体" w:hAnsi="Mark Pro Medium" w:cs="Arial"/>
                <w:b/>
                <w:bCs/>
                <w:color w:val="595959" w:themeColor="text1" w:themeTint="A6"/>
                <w:kern w:val="28"/>
              </w:rPr>
              <w:t xml:space="preserve">Step 2: Hands-on </w:t>
            </w:r>
          </w:p>
          <w:p w14:paraId="0F540E33" w14:textId="77777777" w:rsidR="001A3F1E" w:rsidRPr="001A3F1E" w:rsidRDefault="001A3F1E" w:rsidP="001A3F1E">
            <w:pPr>
              <w:spacing w:line="360" w:lineRule="auto"/>
              <w:rPr>
                <w:rFonts w:ascii="Mark Pro" w:eastAsia="思源黑体" w:hAnsi="Mark Pro"/>
                <w:color w:val="595959" w:themeColor="text1" w:themeTint="A6"/>
                <w:kern w:val="28"/>
              </w:rPr>
            </w:pPr>
            <w:r w:rsidRPr="001A3F1E">
              <w:rPr>
                <w:rFonts w:ascii="Mark Pro" w:eastAsia="思源黑体" w:hAnsi="Mark Pro"/>
                <w:color w:val="595959" w:themeColor="text1" w:themeTint="A6"/>
                <w:kern w:val="28"/>
              </w:rPr>
              <w:t>This step consists of two parts:</w:t>
            </w:r>
          </w:p>
          <w:p w14:paraId="38AFDCD6" w14:textId="77777777" w:rsidR="001A3F1E" w:rsidRDefault="001A3F1E" w:rsidP="001A3F1E">
            <w:pPr>
              <w:pStyle w:val="ListParagraph"/>
              <w:numPr>
                <w:ilvl w:val="0"/>
                <w:numId w:val="31"/>
              </w:numPr>
              <w:spacing w:line="360" w:lineRule="auto"/>
              <w:rPr>
                <w:rFonts w:ascii="Mark Pro" w:eastAsia="思源黑体" w:hAnsi="Mark Pro"/>
                <w:color w:val="595959" w:themeColor="text1" w:themeTint="A6"/>
                <w:kern w:val="28"/>
              </w:rPr>
            </w:pPr>
            <w:r w:rsidRPr="001A3F1E">
              <w:rPr>
                <w:rFonts w:ascii="Mark Pro" w:eastAsia="思源黑体" w:hAnsi="Mark Pro"/>
                <w:color w:val="595959" w:themeColor="text1" w:themeTint="A6"/>
                <w:kern w:val="28"/>
              </w:rPr>
              <w:t>Getting acquainted with the different programming blocks of the mBot2.</w:t>
            </w:r>
          </w:p>
          <w:p w14:paraId="1DABA546" w14:textId="77777777" w:rsidR="001A3F1E" w:rsidRDefault="001A3F1E" w:rsidP="001A3F1E">
            <w:pPr>
              <w:pStyle w:val="ListParagraph"/>
              <w:numPr>
                <w:ilvl w:val="0"/>
                <w:numId w:val="31"/>
              </w:numPr>
              <w:spacing w:line="360" w:lineRule="auto"/>
              <w:rPr>
                <w:rFonts w:ascii="Mark Pro" w:eastAsia="思源黑体" w:hAnsi="Mark Pro"/>
                <w:color w:val="595959" w:themeColor="text1" w:themeTint="A6"/>
                <w:kern w:val="28"/>
              </w:rPr>
            </w:pPr>
            <w:r w:rsidRPr="001A3F1E">
              <w:rPr>
                <w:rFonts w:ascii="Mark Pro" w:eastAsia="思源黑体" w:hAnsi="Mark Pro"/>
                <w:color w:val="595959" w:themeColor="text1" w:themeTint="A6"/>
                <w:kern w:val="28"/>
              </w:rPr>
              <w:t>Recreating and testing some programming examples to control the mBot2.</w:t>
            </w:r>
          </w:p>
          <w:p w14:paraId="1409CE04" w14:textId="77777777" w:rsidR="001A3F1E" w:rsidRDefault="001A3F1E" w:rsidP="001A3F1E">
            <w:pPr>
              <w:spacing w:line="360" w:lineRule="auto"/>
              <w:rPr>
                <w:rFonts w:ascii="Mark Pro" w:eastAsia="思源黑体" w:hAnsi="Mark Pro"/>
                <w:color w:val="595959" w:themeColor="text1" w:themeTint="A6"/>
                <w:kern w:val="28"/>
              </w:rPr>
            </w:pPr>
          </w:p>
          <w:p w14:paraId="7F14EF87" w14:textId="77777777" w:rsidR="001A3F1E" w:rsidRPr="001A3F1E" w:rsidRDefault="001A3F1E" w:rsidP="001A3F1E">
            <w:pPr>
              <w:spacing w:line="360" w:lineRule="auto"/>
              <w:rPr>
                <w:rFonts w:ascii="Mark Pro Medium" w:eastAsia="思源黑体" w:hAnsi="Mark Pro Medium"/>
                <w:b/>
                <w:bCs/>
                <w:color w:val="595959" w:themeColor="text1" w:themeTint="A6"/>
                <w:kern w:val="28"/>
              </w:rPr>
            </w:pPr>
            <w:r w:rsidRPr="001A3F1E">
              <w:rPr>
                <w:rFonts w:ascii="Mark Pro Medium" w:eastAsia="思源黑体" w:hAnsi="Mark Pro Medium"/>
                <w:b/>
                <w:bCs/>
                <w:color w:val="595959" w:themeColor="text1" w:themeTint="A6"/>
                <w:kern w:val="28"/>
              </w:rPr>
              <w:t>1. Getting acquainted with the different programming blocks of the mBot2</w:t>
            </w:r>
          </w:p>
          <w:p w14:paraId="51F491CF" w14:textId="61360600" w:rsidR="001A3F1E" w:rsidRPr="001A3F1E" w:rsidRDefault="001A3F1E" w:rsidP="001A3F1E">
            <w:pPr>
              <w:spacing w:line="360" w:lineRule="auto"/>
              <w:rPr>
                <w:rFonts w:ascii="Mark Pro" w:eastAsia="思源黑体" w:hAnsi="Mark Pro"/>
                <w:color w:val="595959" w:themeColor="text1" w:themeTint="A6"/>
                <w:kern w:val="28"/>
              </w:rPr>
            </w:pPr>
            <w:r w:rsidRPr="001A3F1E">
              <w:rPr>
                <w:rFonts w:ascii="Mark Pro" w:eastAsia="思源黑体" w:hAnsi="Mark Pro"/>
                <w:color w:val="595959" w:themeColor="text1" w:themeTint="A6"/>
                <w:kern w:val="28"/>
              </w:rPr>
              <w:t xml:space="preserve">As you observed previously, robots can be used in </w:t>
            </w:r>
            <w:proofErr w:type="gramStart"/>
            <w:r w:rsidRPr="001A3F1E">
              <w:rPr>
                <w:rFonts w:ascii="Mark Pro" w:eastAsia="思源黑体" w:hAnsi="Mark Pro"/>
                <w:color w:val="595959" w:themeColor="text1" w:themeTint="A6"/>
                <w:kern w:val="28"/>
              </w:rPr>
              <w:t>many different ways</w:t>
            </w:r>
            <w:proofErr w:type="gramEnd"/>
            <w:r w:rsidRPr="001A3F1E">
              <w:rPr>
                <w:rFonts w:ascii="Mark Pro" w:eastAsia="思源黑体" w:hAnsi="Mark Pro"/>
                <w:color w:val="595959" w:themeColor="text1" w:themeTint="A6"/>
                <w:kern w:val="28"/>
              </w:rPr>
              <w:t xml:space="preserve">. If you have thought of a purpose for a robot, most likely it means that you know what the robot needs to do to help you, and some of these tasks might need to be executed with certain precision.  </w:t>
            </w:r>
          </w:p>
        </w:tc>
      </w:tr>
      <w:tr w:rsidR="008B530A" w:rsidRPr="00157F7F" w14:paraId="378F20B4" w14:textId="77777777" w:rsidTr="00DE36B8">
        <w:trPr>
          <w:trHeight w:val="4837"/>
        </w:trPr>
        <w:tc>
          <w:tcPr>
            <w:tcW w:w="10343" w:type="dxa"/>
            <w:tcBorders>
              <w:top w:val="nil"/>
              <w:left w:val="nil"/>
              <w:bottom w:val="nil"/>
              <w:right w:val="nil"/>
            </w:tcBorders>
          </w:tcPr>
          <w:p w14:paraId="3565EC6B" w14:textId="14C18DF8" w:rsidR="001A3F1E" w:rsidRDefault="001A3F1E" w:rsidP="001A3F1E">
            <w:pPr>
              <w:spacing w:line="360" w:lineRule="auto"/>
              <w:ind w:right="2151"/>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lastRenderedPageBreak/>
              <w:drawing>
                <wp:anchor distT="0" distB="0" distL="114300" distR="114300" simplePos="0" relativeHeight="251662336" behindDoc="0" locked="0" layoutInCell="1" allowOverlap="1" wp14:anchorId="073DF650" wp14:editId="737B2AE7">
                  <wp:simplePos x="0" y="0"/>
                  <wp:positionH relativeFrom="column">
                    <wp:posOffset>5295370</wp:posOffset>
                  </wp:positionH>
                  <wp:positionV relativeFrom="paragraph">
                    <wp:posOffset>15875</wp:posOffset>
                  </wp:positionV>
                  <wp:extent cx="923925" cy="993888"/>
                  <wp:effectExtent l="19050" t="19050" r="9525" b="1587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22">
                            <a:extLst>
                              <a:ext uri="{28A0092B-C50C-407E-A947-70E740481C1C}">
                                <a14:useLocalDpi xmlns:a14="http://schemas.microsoft.com/office/drawing/2010/main" val="0"/>
                              </a:ext>
                            </a:extLst>
                          </a:blip>
                          <a:srcRect l="3629" t="16348" r="2016" b="6907"/>
                          <a:stretch/>
                        </pic:blipFill>
                        <pic:spPr bwMode="auto">
                          <a:xfrm>
                            <a:off x="0" y="0"/>
                            <a:ext cx="923925" cy="993888"/>
                          </a:xfrm>
                          <a:prstGeom prst="roundRect">
                            <a:avLst/>
                          </a:prstGeom>
                          <a:ln w="9525" cap="flat" cmpd="sng" algn="ctr">
                            <a:solidFill>
                              <a:srgbClr val="E7E6E6">
                                <a:lumMod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A3F1E">
              <w:rPr>
                <w:rFonts w:ascii="Mark Pro" w:eastAsia="思源黑体" w:hAnsi="Mark Pro"/>
                <w:color w:val="595959" w:themeColor="text1" w:themeTint="A6"/>
                <w:kern w:val="28"/>
              </w:rPr>
              <w:t xml:space="preserve">When you start programming the mBot2, you will notice that there are many different coding blocks you can use to make the robot move. You will find these blocks in </w:t>
            </w:r>
            <w:proofErr w:type="spellStart"/>
            <w:r w:rsidRPr="001A3F1E">
              <w:rPr>
                <w:rFonts w:ascii="Mark Pro" w:eastAsia="思源黑体" w:hAnsi="Mark Pro"/>
                <w:color w:val="595959" w:themeColor="text1" w:themeTint="A6"/>
                <w:kern w:val="28"/>
              </w:rPr>
              <w:t>mBlock</w:t>
            </w:r>
            <w:proofErr w:type="spellEnd"/>
            <w:r w:rsidRPr="001A3F1E">
              <w:rPr>
                <w:rFonts w:ascii="Mark Pro" w:eastAsia="思源黑体" w:hAnsi="Mark Pro"/>
                <w:color w:val="595959" w:themeColor="text1" w:themeTint="A6"/>
                <w:kern w:val="28"/>
              </w:rPr>
              <w:t xml:space="preserve"> 5 in the category 'Chassis'. These coding blocks are blue.</w:t>
            </w:r>
          </w:p>
          <w:p w14:paraId="45195368" w14:textId="77777777" w:rsidR="001A3F1E" w:rsidRPr="001A3F1E" w:rsidRDefault="001A3F1E" w:rsidP="001A3F1E">
            <w:pPr>
              <w:spacing w:line="360" w:lineRule="auto"/>
              <w:rPr>
                <w:rFonts w:ascii="Mark Pro" w:eastAsia="思源黑体" w:hAnsi="Mark Pro"/>
                <w:color w:val="595959" w:themeColor="text1" w:themeTint="A6"/>
                <w:kern w:val="28"/>
              </w:rPr>
            </w:pPr>
          </w:p>
          <w:p w14:paraId="2F0CFD5B" w14:textId="53A0CC23" w:rsidR="008B530A" w:rsidRPr="001A3F1E" w:rsidRDefault="001A3F1E" w:rsidP="001A3F1E">
            <w:pPr>
              <w:spacing w:line="360" w:lineRule="auto"/>
              <w:rPr>
                <w:rFonts w:ascii="Mark Pro" w:eastAsia="思源黑体" w:hAnsi="Mark Pro"/>
                <w:color w:val="595959" w:themeColor="text1" w:themeTint="A6"/>
                <w:kern w:val="28"/>
              </w:rPr>
            </w:pPr>
            <w:r w:rsidRPr="001A3F1E">
              <w:rPr>
                <w:rFonts w:ascii="Mark Pro" w:eastAsia="思源黑体" w:hAnsi="Mark Pro"/>
                <w:color w:val="595959" w:themeColor="text1" w:themeTint="A6"/>
                <w:kern w:val="28"/>
              </w:rPr>
              <w:t xml:space="preserve">Below you can see some examples of the coding blocks </w:t>
            </w:r>
            <w:r w:rsidR="00537744">
              <w:rPr>
                <w:rFonts w:ascii="Mark Pro" w:eastAsia="思源黑体" w:hAnsi="Mark Pro"/>
                <w:color w:val="595959" w:themeColor="text1" w:themeTint="A6"/>
                <w:kern w:val="28"/>
              </w:rPr>
              <w:t xml:space="preserve">needed </w:t>
            </w:r>
            <w:r w:rsidRPr="001A3F1E">
              <w:rPr>
                <w:rFonts w:ascii="Mark Pro" w:eastAsia="思源黑体" w:hAnsi="Mark Pro"/>
                <w:color w:val="595959" w:themeColor="text1" w:themeTint="A6"/>
                <w:kern w:val="28"/>
              </w:rPr>
              <w:t>to make the robot move. Some of them look similar, yet they all do something different. For this lesson, we will work in Live mode. Make sure the correct mode is selected in the software. The differences between Live mode and Upload mode will be explained in lesson 2.</w:t>
            </w:r>
          </w:p>
          <w:p w14:paraId="20604947" w14:textId="47A6F58C" w:rsidR="008B530A" w:rsidRDefault="008B530A" w:rsidP="009320EA">
            <w:pPr>
              <w:spacing w:line="360" w:lineRule="auto"/>
              <w:rPr>
                <w:rFonts w:ascii="Mark Pro" w:eastAsia="思源黑体" w:hAnsi="Mark Pro"/>
                <w:color w:val="595959" w:themeColor="text1" w:themeTint="A6"/>
                <w:kern w:val="28"/>
              </w:rPr>
            </w:pPr>
          </w:p>
          <w:tbl>
            <w:tblPr>
              <w:tblStyle w:val="TableGrid"/>
              <w:tblW w:w="0" w:type="auto"/>
              <w:tblLook w:val="04A0" w:firstRow="1" w:lastRow="0" w:firstColumn="1" w:lastColumn="0" w:noHBand="0" w:noVBand="1"/>
            </w:tblPr>
            <w:tblGrid>
              <w:gridCol w:w="10103"/>
            </w:tblGrid>
            <w:tr w:rsidR="001A3F1E" w14:paraId="58EF7F81" w14:textId="77777777" w:rsidTr="001A3F1E">
              <w:tc>
                <w:tcPr>
                  <w:tcW w:w="10103" w:type="dxa"/>
                </w:tcPr>
                <w:p w14:paraId="3A93B493" w14:textId="77777777" w:rsidR="001A3F1E" w:rsidRPr="006A23BD" w:rsidRDefault="001A3F1E" w:rsidP="009320EA">
                  <w:pPr>
                    <w:spacing w:line="360" w:lineRule="auto"/>
                    <w:rPr>
                      <w:rFonts w:ascii="Mark Pro Medium" w:eastAsia="思源黑体" w:hAnsi="Mark Pro Medium"/>
                      <w:b/>
                      <w:bCs/>
                      <w:color w:val="595959" w:themeColor="text1" w:themeTint="A6"/>
                      <w:kern w:val="28"/>
                    </w:rPr>
                  </w:pPr>
                  <w:r w:rsidRPr="006A23BD">
                    <w:rPr>
                      <w:rFonts w:ascii="Mark Pro Medium" w:eastAsia="思源黑体" w:hAnsi="Mark Pro Medium"/>
                      <w:b/>
                      <w:bCs/>
                      <w:color w:val="595959" w:themeColor="text1" w:themeTint="A6"/>
                      <w:kern w:val="28"/>
                    </w:rPr>
                    <w:t>Code block:</w:t>
                  </w:r>
                </w:p>
                <w:p w14:paraId="79F8ADB6" w14:textId="1E5CC8BE" w:rsidR="001A3F1E" w:rsidRDefault="006A23BD" w:rsidP="009320EA">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64384" behindDoc="0" locked="0" layoutInCell="1" allowOverlap="1" wp14:anchorId="688DE714" wp14:editId="50CABA5D">
                        <wp:simplePos x="0" y="0"/>
                        <wp:positionH relativeFrom="column">
                          <wp:posOffset>4445</wp:posOffset>
                        </wp:positionH>
                        <wp:positionV relativeFrom="paragraph">
                          <wp:posOffset>2540</wp:posOffset>
                        </wp:positionV>
                        <wp:extent cx="3194214" cy="482625"/>
                        <wp:effectExtent l="0" t="0" r="635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3">
                                  <a:extLst>
                                    <a:ext uri="{28A0092B-C50C-407E-A947-70E740481C1C}">
                                      <a14:useLocalDpi xmlns:a14="http://schemas.microsoft.com/office/drawing/2010/main" val="0"/>
                                    </a:ext>
                                  </a:extLst>
                                </a:blip>
                                <a:stretch>
                                  <a:fillRect/>
                                </a:stretch>
                              </pic:blipFill>
                              <pic:spPr>
                                <a:xfrm>
                                  <a:off x="0" y="0"/>
                                  <a:ext cx="3194214" cy="482625"/>
                                </a:xfrm>
                                <a:prstGeom prst="rect">
                                  <a:avLst/>
                                </a:prstGeom>
                              </pic:spPr>
                            </pic:pic>
                          </a:graphicData>
                        </a:graphic>
                      </wp:anchor>
                    </w:drawing>
                  </w:r>
                </w:p>
                <w:p w14:paraId="7B8DF5AA" w14:textId="77777777" w:rsidR="001A3F1E" w:rsidRDefault="001A3F1E" w:rsidP="009320EA">
                  <w:pPr>
                    <w:spacing w:line="360" w:lineRule="auto"/>
                    <w:rPr>
                      <w:rFonts w:ascii="Mark Pro" w:eastAsia="思源黑体" w:hAnsi="Mark Pro"/>
                      <w:color w:val="595959" w:themeColor="text1" w:themeTint="A6"/>
                      <w:kern w:val="28"/>
                    </w:rPr>
                  </w:pPr>
                </w:p>
                <w:p w14:paraId="27D400F9" w14:textId="7E059062" w:rsidR="001A3F1E" w:rsidRPr="001A3F1E" w:rsidRDefault="001A3F1E" w:rsidP="001A3F1E">
                  <w:pPr>
                    <w:spacing w:line="360" w:lineRule="auto"/>
                    <w:rPr>
                      <w:rFonts w:ascii="Mark Pro" w:eastAsia="思源黑体" w:hAnsi="Mark Pro"/>
                      <w:color w:val="595959" w:themeColor="text1" w:themeTint="A6"/>
                      <w:kern w:val="28"/>
                    </w:rPr>
                  </w:pPr>
                  <w:r w:rsidRPr="001A3F1E">
                    <w:rPr>
                      <w:rFonts w:ascii="Mark Pro" w:eastAsia="思源黑体" w:hAnsi="Mark Pro"/>
                      <w:color w:val="595959" w:themeColor="text1" w:themeTint="A6"/>
                      <w:kern w:val="28"/>
                    </w:rPr>
                    <w:t xml:space="preserve">This code block allows you to move the mBot2 forward, backward, </w:t>
                  </w:r>
                  <w:proofErr w:type="gramStart"/>
                  <w:r w:rsidRPr="001A3F1E">
                    <w:rPr>
                      <w:rFonts w:ascii="Mark Pro" w:eastAsia="思源黑体" w:hAnsi="Mark Pro"/>
                      <w:color w:val="595959" w:themeColor="text1" w:themeTint="A6"/>
                      <w:kern w:val="28"/>
                    </w:rPr>
                    <w:t>left</w:t>
                  </w:r>
                  <w:proofErr w:type="gramEnd"/>
                  <w:r w:rsidRPr="001A3F1E">
                    <w:rPr>
                      <w:rFonts w:ascii="Mark Pro" w:eastAsia="思源黑体" w:hAnsi="Mark Pro"/>
                      <w:color w:val="595959" w:themeColor="text1" w:themeTint="A6"/>
                      <w:kern w:val="28"/>
                    </w:rPr>
                    <w:t xml:space="preserve"> and right at a specific rotational speed of the wheels and for a number of seconds.</w:t>
                  </w:r>
                </w:p>
                <w:p w14:paraId="360A796A" w14:textId="77777777" w:rsidR="001A3F1E" w:rsidRDefault="001A3F1E" w:rsidP="001A3F1E">
                  <w:pPr>
                    <w:spacing w:line="360" w:lineRule="auto"/>
                    <w:rPr>
                      <w:rFonts w:ascii="Mark Pro" w:eastAsia="思源黑体" w:hAnsi="Mark Pro"/>
                      <w:color w:val="595959" w:themeColor="text1" w:themeTint="A6"/>
                      <w:kern w:val="28"/>
                    </w:rPr>
                  </w:pPr>
                  <w:r w:rsidRPr="001A3F1E">
                    <w:rPr>
                      <w:rFonts w:ascii="Mark Pro" w:eastAsia="思源黑体" w:hAnsi="Mark Pro"/>
                      <w:color w:val="595959" w:themeColor="text1" w:themeTint="A6"/>
                      <w:kern w:val="28"/>
                    </w:rPr>
                    <w:t>The example below shows how you can make the mBot2 move for two seconds at a speed of 50 rotations per minute. This is useful, for example, when the mBot2 needs to push a load forward.</w:t>
                  </w:r>
                </w:p>
                <w:p w14:paraId="29F919C8" w14:textId="4C764ED8" w:rsidR="001A3F1E" w:rsidRDefault="006A23BD" w:rsidP="001A3F1E">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65408" behindDoc="0" locked="0" layoutInCell="1" allowOverlap="1" wp14:anchorId="71BB8071" wp14:editId="6AA842A0">
                        <wp:simplePos x="0" y="0"/>
                        <wp:positionH relativeFrom="column">
                          <wp:posOffset>4445</wp:posOffset>
                        </wp:positionH>
                        <wp:positionV relativeFrom="paragraph">
                          <wp:posOffset>635</wp:posOffset>
                        </wp:positionV>
                        <wp:extent cx="3194214" cy="895396"/>
                        <wp:effectExtent l="0" t="0" r="635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4">
                                  <a:extLst>
                                    <a:ext uri="{28A0092B-C50C-407E-A947-70E740481C1C}">
                                      <a14:useLocalDpi xmlns:a14="http://schemas.microsoft.com/office/drawing/2010/main" val="0"/>
                                    </a:ext>
                                  </a:extLst>
                                </a:blip>
                                <a:stretch>
                                  <a:fillRect/>
                                </a:stretch>
                              </pic:blipFill>
                              <pic:spPr>
                                <a:xfrm>
                                  <a:off x="0" y="0"/>
                                  <a:ext cx="3194214" cy="895396"/>
                                </a:xfrm>
                                <a:prstGeom prst="rect">
                                  <a:avLst/>
                                </a:prstGeom>
                              </pic:spPr>
                            </pic:pic>
                          </a:graphicData>
                        </a:graphic>
                      </wp:anchor>
                    </w:drawing>
                  </w:r>
                </w:p>
                <w:p w14:paraId="559F1EEE" w14:textId="77777777" w:rsidR="001A3F1E" w:rsidRDefault="001A3F1E" w:rsidP="001A3F1E">
                  <w:pPr>
                    <w:spacing w:line="360" w:lineRule="auto"/>
                    <w:rPr>
                      <w:rFonts w:ascii="Mark Pro" w:eastAsia="思源黑体" w:hAnsi="Mark Pro"/>
                      <w:color w:val="595959" w:themeColor="text1" w:themeTint="A6"/>
                      <w:kern w:val="28"/>
                    </w:rPr>
                  </w:pPr>
                </w:p>
                <w:p w14:paraId="4858B01F" w14:textId="77777777" w:rsidR="001A3F1E" w:rsidRDefault="001A3F1E" w:rsidP="001A3F1E">
                  <w:pPr>
                    <w:spacing w:line="360" w:lineRule="auto"/>
                    <w:rPr>
                      <w:rFonts w:ascii="Mark Pro" w:eastAsia="思源黑体" w:hAnsi="Mark Pro"/>
                      <w:color w:val="595959" w:themeColor="text1" w:themeTint="A6"/>
                      <w:kern w:val="28"/>
                    </w:rPr>
                  </w:pPr>
                </w:p>
                <w:p w14:paraId="62EDD41E" w14:textId="33E73023" w:rsidR="001A3F1E" w:rsidRDefault="001A3F1E" w:rsidP="001A3F1E">
                  <w:pPr>
                    <w:spacing w:line="360" w:lineRule="auto"/>
                    <w:rPr>
                      <w:rFonts w:ascii="Mark Pro" w:eastAsia="思源黑体" w:hAnsi="Mark Pro"/>
                      <w:color w:val="595959" w:themeColor="text1" w:themeTint="A6"/>
                      <w:kern w:val="28"/>
                    </w:rPr>
                  </w:pPr>
                </w:p>
              </w:tc>
            </w:tr>
            <w:tr w:rsidR="001A3F1E" w14:paraId="22DED38A" w14:textId="77777777" w:rsidTr="001A3F1E">
              <w:tc>
                <w:tcPr>
                  <w:tcW w:w="10103" w:type="dxa"/>
                </w:tcPr>
                <w:p w14:paraId="61561A42" w14:textId="77777777" w:rsidR="001A3F1E" w:rsidRPr="006A23BD" w:rsidRDefault="001A3F1E" w:rsidP="009320EA">
                  <w:pPr>
                    <w:spacing w:line="360" w:lineRule="auto"/>
                    <w:rPr>
                      <w:rFonts w:ascii="Mark Pro Medium" w:eastAsia="思源黑体" w:hAnsi="Mark Pro Medium"/>
                      <w:b/>
                      <w:bCs/>
                      <w:color w:val="595959" w:themeColor="text1" w:themeTint="A6"/>
                      <w:kern w:val="28"/>
                    </w:rPr>
                  </w:pPr>
                  <w:r w:rsidRPr="006A23BD">
                    <w:rPr>
                      <w:rFonts w:ascii="Mark Pro Medium" w:eastAsia="思源黑体" w:hAnsi="Mark Pro Medium"/>
                      <w:b/>
                      <w:bCs/>
                      <w:color w:val="595959" w:themeColor="text1" w:themeTint="A6"/>
                      <w:kern w:val="28"/>
                    </w:rPr>
                    <w:t>Code block:</w:t>
                  </w:r>
                </w:p>
                <w:p w14:paraId="36A25297" w14:textId="27B9A05D" w:rsidR="001A3F1E" w:rsidRDefault="006A23BD" w:rsidP="009320EA">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66432" behindDoc="0" locked="0" layoutInCell="1" allowOverlap="1" wp14:anchorId="1749DFE3" wp14:editId="5269516B">
                        <wp:simplePos x="0" y="0"/>
                        <wp:positionH relativeFrom="column">
                          <wp:posOffset>4445</wp:posOffset>
                        </wp:positionH>
                        <wp:positionV relativeFrom="paragraph">
                          <wp:posOffset>0</wp:posOffset>
                        </wp:positionV>
                        <wp:extent cx="2038455" cy="4826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5">
                                  <a:extLst>
                                    <a:ext uri="{28A0092B-C50C-407E-A947-70E740481C1C}">
                                      <a14:useLocalDpi xmlns:a14="http://schemas.microsoft.com/office/drawing/2010/main" val="0"/>
                                    </a:ext>
                                  </a:extLst>
                                </a:blip>
                                <a:stretch>
                                  <a:fillRect/>
                                </a:stretch>
                              </pic:blipFill>
                              <pic:spPr>
                                <a:xfrm>
                                  <a:off x="0" y="0"/>
                                  <a:ext cx="2038455" cy="482625"/>
                                </a:xfrm>
                                <a:prstGeom prst="rect">
                                  <a:avLst/>
                                </a:prstGeom>
                              </pic:spPr>
                            </pic:pic>
                          </a:graphicData>
                        </a:graphic>
                      </wp:anchor>
                    </w:drawing>
                  </w:r>
                </w:p>
                <w:p w14:paraId="76C7CF97" w14:textId="77777777" w:rsidR="001A3F1E" w:rsidRDefault="001A3F1E" w:rsidP="009320EA">
                  <w:pPr>
                    <w:spacing w:line="360" w:lineRule="auto"/>
                    <w:rPr>
                      <w:rFonts w:ascii="Mark Pro" w:eastAsia="思源黑体" w:hAnsi="Mark Pro"/>
                      <w:color w:val="595959" w:themeColor="text1" w:themeTint="A6"/>
                      <w:kern w:val="28"/>
                    </w:rPr>
                  </w:pPr>
                </w:p>
                <w:p w14:paraId="1B213953" w14:textId="77777777" w:rsidR="001A3F1E" w:rsidRPr="001A3F1E" w:rsidRDefault="001A3F1E" w:rsidP="001A3F1E">
                  <w:pPr>
                    <w:spacing w:line="360" w:lineRule="auto"/>
                    <w:rPr>
                      <w:rFonts w:ascii="Mark Pro" w:eastAsia="思源黑体" w:hAnsi="Mark Pro"/>
                      <w:color w:val="595959" w:themeColor="text1" w:themeTint="A6"/>
                      <w:kern w:val="28"/>
                    </w:rPr>
                  </w:pPr>
                  <w:r w:rsidRPr="001A3F1E">
                    <w:rPr>
                      <w:rFonts w:ascii="Mark Pro" w:eastAsia="思源黑体" w:hAnsi="Mark Pro"/>
                      <w:color w:val="595959" w:themeColor="text1" w:themeTint="A6"/>
                      <w:kern w:val="28"/>
                    </w:rPr>
                    <w:t xml:space="preserve">This code block allows you to make your robot stop moving. This can be a useful block during a testing phase. If a program does not work as expected you can use this block to make the robot stop immediately. </w:t>
                  </w:r>
                </w:p>
                <w:p w14:paraId="0B0DF42D" w14:textId="77777777" w:rsidR="001A3F1E" w:rsidRDefault="001A3F1E" w:rsidP="001A3F1E">
                  <w:pPr>
                    <w:spacing w:line="360" w:lineRule="auto"/>
                    <w:rPr>
                      <w:rFonts w:ascii="Mark Pro" w:eastAsia="思源黑体" w:hAnsi="Mark Pro"/>
                      <w:color w:val="595959" w:themeColor="text1" w:themeTint="A6"/>
                      <w:kern w:val="28"/>
                    </w:rPr>
                  </w:pPr>
                  <w:r w:rsidRPr="001A3F1E">
                    <w:rPr>
                      <w:rFonts w:ascii="Mark Pro" w:eastAsia="思源黑体" w:hAnsi="Mark Pro"/>
                      <w:color w:val="595959" w:themeColor="text1" w:themeTint="A6"/>
                      <w:kern w:val="28"/>
                    </w:rPr>
                    <w:t xml:space="preserve">For example, you can make the robot stop when the A button of the </w:t>
                  </w:r>
                  <w:proofErr w:type="spellStart"/>
                  <w:r w:rsidRPr="001A3F1E">
                    <w:rPr>
                      <w:rFonts w:ascii="Mark Pro" w:eastAsia="思源黑体" w:hAnsi="Mark Pro"/>
                      <w:color w:val="595959" w:themeColor="text1" w:themeTint="A6"/>
                      <w:kern w:val="28"/>
                    </w:rPr>
                    <w:t>CyberPi</w:t>
                  </w:r>
                  <w:proofErr w:type="spellEnd"/>
                  <w:r w:rsidRPr="001A3F1E">
                    <w:rPr>
                      <w:rFonts w:ascii="Mark Pro" w:eastAsia="思源黑体" w:hAnsi="Mark Pro"/>
                      <w:color w:val="595959" w:themeColor="text1" w:themeTint="A6"/>
                      <w:kern w:val="28"/>
                    </w:rPr>
                    <w:t xml:space="preserve"> is pressed. To do this, use the programming example below.</w:t>
                  </w:r>
                </w:p>
                <w:p w14:paraId="5C7CA16A" w14:textId="22CF695E" w:rsidR="000733F9" w:rsidRDefault="006A23BD" w:rsidP="001A3F1E">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67456" behindDoc="0" locked="0" layoutInCell="1" allowOverlap="1" wp14:anchorId="0A0A0D93" wp14:editId="45AE19C6">
                        <wp:simplePos x="0" y="0"/>
                        <wp:positionH relativeFrom="column">
                          <wp:posOffset>4445</wp:posOffset>
                        </wp:positionH>
                        <wp:positionV relativeFrom="paragraph">
                          <wp:posOffset>-1905</wp:posOffset>
                        </wp:positionV>
                        <wp:extent cx="2076557" cy="895396"/>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6">
                                  <a:extLst>
                                    <a:ext uri="{28A0092B-C50C-407E-A947-70E740481C1C}">
                                      <a14:useLocalDpi xmlns:a14="http://schemas.microsoft.com/office/drawing/2010/main" val="0"/>
                                    </a:ext>
                                  </a:extLst>
                                </a:blip>
                                <a:stretch>
                                  <a:fillRect/>
                                </a:stretch>
                              </pic:blipFill>
                              <pic:spPr>
                                <a:xfrm>
                                  <a:off x="0" y="0"/>
                                  <a:ext cx="2076557" cy="895396"/>
                                </a:xfrm>
                                <a:prstGeom prst="rect">
                                  <a:avLst/>
                                </a:prstGeom>
                              </pic:spPr>
                            </pic:pic>
                          </a:graphicData>
                        </a:graphic>
                      </wp:anchor>
                    </w:drawing>
                  </w:r>
                </w:p>
                <w:p w14:paraId="7C9F09A8" w14:textId="77777777" w:rsidR="000733F9" w:rsidRDefault="000733F9" w:rsidP="001A3F1E">
                  <w:pPr>
                    <w:spacing w:line="360" w:lineRule="auto"/>
                    <w:rPr>
                      <w:rFonts w:ascii="Mark Pro" w:eastAsia="思源黑体" w:hAnsi="Mark Pro"/>
                      <w:color w:val="595959" w:themeColor="text1" w:themeTint="A6"/>
                      <w:kern w:val="28"/>
                    </w:rPr>
                  </w:pPr>
                </w:p>
                <w:p w14:paraId="6F4FDE26" w14:textId="77777777" w:rsidR="000733F9" w:rsidRDefault="000733F9" w:rsidP="001A3F1E">
                  <w:pPr>
                    <w:spacing w:line="360" w:lineRule="auto"/>
                    <w:rPr>
                      <w:rFonts w:ascii="Mark Pro" w:eastAsia="思源黑体" w:hAnsi="Mark Pro"/>
                      <w:color w:val="595959" w:themeColor="text1" w:themeTint="A6"/>
                      <w:kern w:val="28"/>
                    </w:rPr>
                  </w:pPr>
                </w:p>
                <w:p w14:paraId="76FB5452" w14:textId="3A9E8B39" w:rsidR="000733F9" w:rsidRDefault="000733F9" w:rsidP="001A3F1E">
                  <w:pPr>
                    <w:spacing w:line="360" w:lineRule="auto"/>
                    <w:rPr>
                      <w:rFonts w:ascii="Mark Pro" w:eastAsia="思源黑体" w:hAnsi="Mark Pro"/>
                      <w:color w:val="595959" w:themeColor="text1" w:themeTint="A6"/>
                      <w:kern w:val="28"/>
                    </w:rPr>
                  </w:pPr>
                </w:p>
              </w:tc>
            </w:tr>
            <w:tr w:rsidR="001A3F1E" w14:paraId="3BB84B15" w14:textId="77777777" w:rsidTr="001A3F1E">
              <w:tc>
                <w:tcPr>
                  <w:tcW w:w="10103" w:type="dxa"/>
                </w:tcPr>
                <w:p w14:paraId="2AA9A489" w14:textId="01D3D18C" w:rsidR="000733F9" w:rsidRPr="006A23BD" w:rsidRDefault="000733F9" w:rsidP="000733F9">
                  <w:pPr>
                    <w:spacing w:line="360" w:lineRule="auto"/>
                    <w:rPr>
                      <w:rFonts w:ascii="Mark Pro Medium" w:eastAsia="思源黑体" w:hAnsi="Mark Pro Medium"/>
                      <w:b/>
                      <w:bCs/>
                      <w:color w:val="595959" w:themeColor="text1" w:themeTint="A6"/>
                      <w:kern w:val="28"/>
                    </w:rPr>
                  </w:pPr>
                  <w:r w:rsidRPr="006A23BD">
                    <w:rPr>
                      <w:rFonts w:ascii="Mark Pro Medium" w:eastAsia="思源黑体" w:hAnsi="Mark Pro Medium"/>
                      <w:b/>
                      <w:bCs/>
                      <w:color w:val="595959" w:themeColor="text1" w:themeTint="A6"/>
                      <w:kern w:val="28"/>
                    </w:rPr>
                    <w:lastRenderedPageBreak/>
                    <w:t>Code block:</w:t>
                  </w:r>
                </w:p>
                <w:p w14:paraId="361A969E" w14:textId="2D1FB926" w:rsidR="000733F9" w:rsidRDefault="006A23BD" w:rsidP="000733F9">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68480" behindDoc="0" locked="0" layoutInCell="1" allowOverlap="1" wp14:anchorId="350EA200" wp14:editId="150DA065">
                        <wp:simplePos x="0" y="0"/>
                        <wp:positionH relativeFrom="column">
                          <wp:posOffset>4445</wp:posOffset>
                        </wp:positionH>
                        <wp:positionV relativeFrom="paragraph">
                          <wp:posOffset>1270</wp:posOffset>
                        </wp:positionV>
                        <wp:extent cx="2292468" cy="4826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7">
                                  <a:extLst>
                                    <a:ext uri="{28A0092B-C50C-407E-A947-70E740481C1C}">
                                      <a14:useLocalDpi xmlns:a14="http://schemas.microsoft.com/office/drawing/2010/main" val="0"/>
                                    </a:ext>
                                  </a:extLst>
                                </a:blip>
                                <a:stretch>
                                  <a:fillRect/>
                                </a:stretch>
                              </pic:blipFill>
                              <pic:spPr>
                                <a:xfrm>
                                  <a:off x="0" y="0"/>
                                  <a:ext cx="2292468" cy="482625"/>
                                </a:xfrm>
                                <a:prstGeom prst="rect">
                                  <a:avLst/>
                                </a:prstGeom>
                              </pic:spPr>
                            </pic:pic>
                          </a:graphicData>
                        </a:graphic>
                      </wp:anchor>
                    </w:drawing>
                  </w:r>
                </w:p>
                <w:p w14:paraId="68AF3C93" w14:textId="77777777" w:rsidR="000733F9" w:rsidRPr="000733F9" w:rsidRDefault="000733F9" w:rsidP="000733F9">
                  <w:pPr>
                    <w:spacing w:line="360" w:lineRule="auto"/>
                    <w:rPr>
                      <w:rFonts w:ascii="Mark Pro" w:eastAsia="思源黑体" w:hAnsi="Mark Pro"/>
                      <w:color w:val="595959" w:themeColor="text1" w:themeTint="A6"/>
                      <w:kern w:val="28"/>
                    </w:rPr>
                  </w:pPr>
                </w:p>
                <w:p w14:paraId="4919EF50" w14:textId="77777777" w:rsidR="000733F9" w:rsidRPr="000733F9" w:rsidRDefault="000733F9" w:rsidP="000733F9">
                  <w:pPr>
                    <w:spacing w:line="360" w:lineRule="auto"/>
                    <w:rPr>
                      <w:rFonts w:ascii="Mark Pro" w:eastAsia="思源黑体" w:hAnsi="Mark Pro"/>
                      <w:color w:val="595959" w:themeColor="text1" w:themeTint="A6"/>
                      <w:kern w:val="28"/>
                    </w:rPr>
                  </w:pPr>
                  <w:r w:rsidRPr="000733F9">
                    <w:rPr>
                      <w:rFonts w:ascii="Mark Pro" w:eastAsia="思源黑体" w:hAnsi="Mark Pro"/>
                      <w:color w:val="595959" w:themeColor="text1" w:themeTint="A6"/>
                      <w:kern w:val="28"/>
                    </w:rPr>
                    <w:t xml:space="preserve">With this code block you can make the mBot2 rotate by </w:t>
                  </w:r>
                  <w:proofErr w:type="gramStart"/>
                  <w:r w:rsidRPr="000733F9">
                    <w:rPr>
                      <w:rFonts w:ascii="Mark Pro" w:eastAsia="思源黑体" w:hAnsi="Mark Pro"/>
                      <w:color w:val="595959" w:themeColor="text1" w:themeTint="A6"/>
                      <w:kern w:val="28"/>
                    </w:rPr>
                    <w:t>a number of</w:t>
                  </w:r>
                  <w:proofErr w:type="gramEnd"/>
                  <w:r w:rsidRPr="000733F9">
                    <w:rPr>
                      <w:rFonts w:ascii="Mark Pro" w:eastAsia="思源黑体" w:hAnsi="Mark Pro"/>
                      <w:color w:val="595959" w:themeColor="text1" w:themeTint="A6"/>
                      <w:kern w:val="28"/>
                    </w:rPr>
                    <w:t xml:space="preserve"> degrees, and you can choose whether the rotation should be to the left or to the right.</w:t>
                  </w:r>
                </w:p>
                <w:p w14:paraId="21345E4D" w14:textId="77777777" w:rsidR="001A3F1E" w:rsidRDefault="000733F9" w:rsidP="000733F9">
                  <w:pPr>
                    <w:spacing w:line="360" w:lineRule="auto"/>
                    <w:rPr>
                      <w:rFonts w:ascii="Mark Pro" w:eastAsia="思源黑体" w:hAnsi="Mark Pro"/>
                      <w:color w:val="595959" w:themeColor="text1" w:themeTint="A6"/>
                      <w:kern w:val="28"/>
                    </w:rPr>
                  </w:pPr>
                  <w:r w:rsidRPr="000733F9">
                    <w:rPr>
                      <w:rFonts w:ascii="Mark Pro" w:eastAsia="思源黑体" w:hAnsi="Mark Pro"/>
                      <w:color w:val="595959" w:themeColor="text1" w:themeTint="A6"/>
                      <w:kern w:val="28"/>
                    </w:rPr>
                    <w:t>When the programming example below is set, the mBot2 can be controlled by using the arrow keys. When pressing the right arrow</w:t>
                  </w:r>
                  <w:r>
                    <w:rPr>
                      <w:rFonts w:ascii="Mark Pro" w:eastAsia="思源黑体" w:hAnsi="Mark Pro"/>
                      <w:color w:val="595959" w:themeColor="text1" w:themeTint="A6"/>
                      <w:kern w:val="28"/>
                    </w:rPr>
                    <w:t>,</w:t>
                  </w:r>
                  <w:r w:rsidRPr="000733F9">
                    <w:rPr>
                      <w:rFonts w:ascii="Mark Pro" w:eastAsia="思源黑体" w:hAnsi="Mark Pro"/>
                      <w:color w:val="595959" w:themeColor="text1" w:themeTint="A6"/>
                      <w:kern w:val="28"/>
                    </w:rPr>
                    <w:t xml:space="preserve"> the mBot2 will turn 90 degrees to the right, when pressing the left arrow, it will turn 90 degrees to the left.</w:t>
                  </w:r>
                </w:p>
                <w:p w14:paraId="6CD0DE2B" w14:textId="0E61AECD" w:rsidR="000733F9" w:rsidRDefault="006A23BD" w:rsidP="000733F9">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69504" behindDoc="0" locked="0" layoutInCell="1" allowOverlap="1" wp14:anchorId="547BBA00" wp14:editId="723647CD">
                        <wp:simplePos x="0" y="0"/>
                        <wp:positionH relativeFrom="column">
                          <wp:posOffset>4445</wp:posOffset>
                        </wp:positionH>
                        <wp:positionV relativeFrom="paragraph">
                          <wp:posOffset>-635</wp:posOffset>
                        </wp:positionV>
                        <wp:extent cx="2292468" cy="895396"/>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8">
                                  <a:extLst>
                                    <a:ext uri="{28A0092B-C50C-407E-A947-70E740481C1C}">
                                      <a14:useLocalDpi xmlns:a14="http://schemas.microsoft.com/office/drawing/2010/main" val="0"/>
                                    </a:ext>
                                  </a:extLst>
                                </a:blip>
                                <a:stretch>
                                  <a:fillRect/>
                                </a:stretch>
                              </pic:blipFill>
                              <pic:spPr>
                                <a:xfrm>
                                  <a:off x="0" y="0"/>
                                  <a:ext cx="2292468" cy="895396"/>
                                </a:xfrm>
                                <a:prstGeom prst="rect">
                                  <a:avLst/>
                                </a:prstGeom>
                              </pic:spPr>
                            </pic:pic>
                          </a:graphicData>
                        </a:graphic>
                      </wp:anchor>
                    </w:drawing>
                  </w:r>
                </w:p>
                <w:p w14:paraId="154680AF" w14:textId="77777777" w:rsidR="000733F9" w:rsidRDefault="000733F9" w:rsidP="000733F9">
                  <w:pPr>
                    <w:spacing w:line="360" w:lineRule="auto"/>
                    <w:rPr>
                      <w:rFonts w:ascii="Mark Pro" w:eastAsia="思源黑体" w:hAnsi="Mark Pro"/>
                      <w:color w:val="595959" w:themeColor="text1" w:themeTint="A6"/>
                      <w:kern w:val="28"/>
                    </w:rPr>
                  </w:pPr>
                </w:p>
                <w:p w14:paraId="02B0E114" w14:textId="5E64E119" w:rsidR="000733F9" w:rsidRDefault="000733F9" w:rsidP="000733F9">
                  <w:pPr>
                    <w:spacing w:line="360" w:lineRule="auto"/>
                    <w:rPr>
                      <w:rFonts w:ascii="Mark Pro" w:eastAsia="思源黑体" w:hAnsi="Mark Pro"/>
                      <w:color w:val="595959" w:themeColor="text1" w:themeTint="A6"/>
                      <w:kern w:val="28"/>
                    </w:rPr>
                  </w:pPr>
                </w:p>
                <w:p w14:paraId="5F1C5339" w14:textId="77777777" w:rsidR="000733F9" w:rsidRDefault="000733F9" w:rsidP="000733F9">
                  <w:pPr>
                    <w:spacing w:line="360" w:lineRule="auto"/>
                    <w:rPr>
                      <w:rFonts w:ascii="Mark Pro" w:eastAsia="思源黑体" w:hAnsi="Mark Pro"/>
                      <w:color w:val="595959" w:themeColor="text1" w:themeTint="A6"/>
                      <w:kern w:val="28"/>
                    </w:rPr>
                  </w:pPr>
                </w:p>
                <w:p w14:paraId="53302143" w14:textId="3080C8AA" w:rsidR="000733F9" w:rsidRDefault="006A23BD" w:rsidP="000733F9">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70528" behindDoc="0" locked="0" layoutInCell="1" allowOverlap="1" wp14:anchorId="579EE5A4" wp14:editId="017A6DB2">
                        <wp:simplePos x="0" y="0"/>
                        <wp:positionH relativeFrom="column">
                          <wp:posOffset>4445</wp:posOffset>
                        </wp:positionH>
                        <wp:positionV relativeFrom="paragraph">
                          <wp:posOffset>3810</wp:posOffset>
                        </wp:positionV>
                        <wp:extent cx="2381372" cy="895396"/>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9">
                                  <a:extLst>
                                    <a:ext uri="{28A0092B-C50C-407E-A947-70E740481C1C}">
                                      <a14:useLocalDpi xmlns:a14="http://schemas.microsoft.com/office/drawing/2010/main" val="0"/>
                                    </a:ext>
                                  </a:extLst>
                                </a:blip>
                                <a:stretch>
                                  <a:fillRect/>
                                </a:stretch>
                              </pic:blipFill>
                              <pic:spPr>
                                <a:xfrm>
                                  <a:off x="0" y="0"/>
                                  <a:ext cx="2381372" cy="895396"/>
                                </a:xfrm>
                                <a:prstGeom prst="rect">
                                  <a:avLst/>
                                </a:prstGeom>
                              </pic:spPr>
                            </pic:pic>
                          </a:graphicData>
                        </a:graphic>
                      </wp:anchor>
                    </w:drawing>
                  </w:r>
                </w:p>
                <w:p w14:paraId="51212AD9" w14:textId="77777777" w:rsidR="000733F9" w:rsidRDefault="000733F9" w:rsidP="000733F9">
                  <w:pPr>
                    <w:spacing w:line="360" w:lineRule="auto"/>
                    <w:rPr>
                      <w:rFonts w:ascii="Mark Pro" w:eastAsia="思源黑体" w:hAnsi="Mark Pro"/>
                      <w:color w:val="595959" w:themeColor="text1" w:themeTint="A6"/>
                      <w:kern w:val="28"/>
                    </w:rPr>
                  </w:pPr>
                </w:p>
                <w:p w14:paraId="2D4A41FF" w14:textId="77777777" w:rsidR="000733F9" w:rsidRDefault="000733F9" w:rsidP="000733F9">
                  <w:pPr>
                    <w:spacing w:line="360" w:lineRule="auto"/>
                    <w:rPr>
                      <w:rFonts w:ascii="Mark Pro" w:eastAsia="思源黑体" w:hAnsi="Mark Pro"/>
                      <w:color w:val="595959" w:themeColor="text1" w:themeTint="A6"/>
                      <w:kern w:val="28"/>
                    </w:rPr>
                  </w:pPr>
                </w:p>
                <w:p w14:paraId="59661173" w14:textId="50CEEC40" w:rsidR="006A23BD" w:rsidRDefault="006A23BD" w:rsidP="000733F9">
                  <w:pPr>
                    <w:spacing w:line="360" w:lineRule="auto"/>
                    <w:rPr>
                      <w:rFonts w:ascii="Mark Pro" w:eastAsia="思源黑体" w:hAnsi="Mark Pro"/>
                      <w:color w:val="595959" w:themeColor="text1" w:themeTint="A6"/>
                      <w:kern w:val="28"/>
                    </w:rPr>
                  </w:pPr>
                </w:p>
              </w:tc>
            </w:tr>
            <w:tr w:rsidR="001A3F1E" w14:paraId="39A63E93" w14:textId="77777777" w:rsidTr="001A3F1E">
              <w:tc>
                <w:tcPr>
                  <w:tcW w:w="10103" w:type="dxa"/>
                </w:tcPr>
                <w:p w14:paraId="088DBC26" w14:textId="77777777" w:rsidR="001A3F1E" w:rsidRPr="006A23BD" w:rsidRDefault="000733F9" w:rsidP="009320EA">
                  <w:pPr>
                    <w:spacing w:line="360" w:lineRule="auto"/>
                    <w:rPr>
                      <w:rFonts w:ascii="Mark Pro Medium" w:eastAsia="思源黑体" w:hAnsi="Mark Pro Medium"/>
                      <w:b/>
                      <w:bCs/>
                      <w:color w:val="595959" w:themeColor="text1" w:themeTint="A6"/>
                      <w:kern w:val="28"/>
                    </w:rPr>
                  </w:pPr>
                  <w:r w:rsidRPr="006A23BD">
                    <w:rPr>
                      <w:rFonts w:ascii="Mark Pro Medium" w:eastAsia="思源黑体" w:hAnsi="Mark Pro Medium"/>
                      <w:b/>
                      <w:bCs/>
                      <w:color w:val="595959" w:themeColor="text1" w:themeTint="A6"/>
                      <w:kern w:val="28"/>
                    </w:rPr>
                    <w:t>Code block:</w:t>
                  </w:r>
                </w:p>
                <w:p w14:paraId="4B9C6009" w14:textId="7A4E0672" w:rsidR="000733F9" w:rsidRDefault="006A23BD" w:rsidP="009320EA">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71552" behindDoc="0" locked="0" layoutInCell="1" allowOverlap="1" wp14:anchorId="1E5A39A7" wp14:editId="463A24E7">
                        <wp:simplePos x="0" y="0"/>
                        <wp:positionH relativeFrom="column">
                          <wp:posOffset>4445</wp:posOffset>
                        </wp:positionH>
                        <wp:positionV relativeFrom="paragraph">
                          <wp:posOffset>2540</wp:posOffset>
                        </wp:positionV>
                        <wp:extent cx="3105310" cy="4826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0">
                                  <a:extLst>
                                    <a:ext uri="{28A0092B-C50C-407E-A947-70E740481C1C}">
                                      <a14:useLocalDpi xmlns:a14="http://schemas.microsoft.com/office/drawing/2010/main" val="0"/>
                                    </a:ext>
                                  </a:extLst>
                                </a:blip>
                                <a:stretch>
                                  <a:fillRect/>
                                </a:stretch>
                              </pic:blipFill>
                              <pic:spPr>
                                <a:xfrm>
                                  <a:off x="0" y="0"/>
                                  <a:ext cx="3105310" cy="482625"/>
                                </a:xfrm>
                                <a:prstGeom prst="rect">
                                  <a:avLst/>
                                </a:prstGeom>
                              </pic:spPr>
                            </pic:pic>
                          </a:graphicData>
                        </a:graphic>
                      </wp:anchor>
                    </w:drawing>
                  </w:r>
                </w:p>
                <w:p w14:paraId="79A13FCB" w14:textId="77777777" w:rsidR="000733F9" w:rsidRDefault="000733F9" w:rsidP="009320EA">
                  <w:pPr>
                    <w:spacing w:line="360" w:lineRule="auto"/>
                    <w:rPr>
                      <w:rFonts w:ascii="Mark Pro" w:eastAsia="思源黑体" w:hAnsi="Mark Pro"/>
                      <w:color w:val="595959" w:themeColor="text1" w:themeTint="A6"/>
                      <w:kern w:val="28"/>
                    </w:rPr>
                  </w:pPr>
                </w:p>
                <w:p w14:paraId="4CED1CE7" w14:textId="77777777" w:rsidR="000733F9" w:rsidRPr="000733F9" w:rsidRDefault="000733F9" w:rsidP="000733F9">
                  <w:pPr>
                    <w:spacing w:line="360" w:lineRule="auto"/>
                    <w:rPr>
                      <w:rFonts w:ascii="Mark Pro" w:eastAsia="思源黑体" w:hAnsi="Mark Pro"/>
                      <w:color w:val="595959" w:themeColor="text1" w:themeTint="A6"/>
                      <w:kern w:val="28"/>
                    </w:rPr>
                  </w:pPr>
                  <w:r w:rsidRPr="000733F9">
                    <w:rPr>
                      <w:rFonts w:ascii="Mark Pro" w:eastAsia="思源黑体" w:hAnsi="Mark Pro"/>
                      <w:color w:val="595959" w:themeColor="text1" w:themeTint="A6"/>
                      <w:kern w:val="28"/>
                    </w:rPr>
                    <w:t>With this code block you can make the mBot2 move forward or backward a certain distance.</w:t>
                  </w:r>
                </w:p>
                <w:p w14:paraId="23B05B1C" w14:textId="77777777" w:rsidR="000733F9" w:rsidRDefault="000733F9" w:rsidP="000733F9">
                  <w:pPr>
                    <w:spacing w:line="360" w:lineRule="auto"/>
                    <w:rPr>
                      <w:rFonts w:ascii="Mark Pro" w:eastAsia="思源黑体" w:hAnsi="Mark Pro"/>
                      <w:color w:val="595959" w:themeColor="text1" w:themeTint="A6"/>
                      <w:kern w:val="28"/>
                    </w:rPr>
                  </w:pPr>
                  <w:r w:rsidRPr="000733F9">
                    <w:rPr>
                      <w:rFonts w:ascii="Mark Pro" w:eastAsia="思源黑体" w:hAnsi="Mark Pro"/>
                      <w:color w:val="595959" w:themeColor="text1" w:themeTint="A6"/>
                      <w:kern w:val="28"/>
                    </w:rPr>
                    <w:t xml:space="preserve">When you use the programming example below, the mBot2 will move 100 cm forward. To start this, move the joystick of the </w:t>
                  </w:r>
                  <w:proofErr w:type="spellStart"/>
                  <w:r w:rsidRPr="000733F9">
                    <w:rPr>
                      <w:rFonts w:ascii="Mark Pro" w:eastAsia="思源黑体" w:hAnsi="Mark Pro"/>
                      <w:color w:val="595959" w:themeColor="text1" w:themeTint="A6"/>
                      <w:kern w:val="28"/>
                    </w:rPr>
                    <w:t>CyberPi</w:t>
                  </w:r>
                  <w:proofErr w:type="spellEnd"/>
                  <w:r w:rsidRPr="000733F9">
                    <w:rPr>
                      <w:rFonts w:ascii="Mark Pro" w:eastAsia="思源黑体" w:hAnsi="Mark Pro"/>
                      <w:color w:val="595959" w:themeColor="text1" w:themeTint="A6"/>
                      <w:kern w:val="28"/>
                    </w:rPr>
                    <w:t xml:space="preserve"> upwards.</w:t>
                  </w:r>
                </w:p>
                <w:p w14:paraId="11EA1F17" w14:textId="7429B930" w:rsidR="000733F9" w:rsidRDefault="006A23BD" w:rsidP="000733F9">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72576" behindDoc="0" locked="0" layoutInCell="1" allowOverlap="1" wp14:anchorId="7FB25BC6" wp14:editId="151BB187">
                        <wp:simplePos x="0" y="0"/>
                        <wp:positionH relativeFrom="column">
                          <wp:posOffset>4445</wp:posOffset>
                        </wp:positionH>
                        <wp:positionV relativeFrom="paragraph">
                          <wp:posOffset>-1905</wp:posOffset>
                        </wp:positionV>
                        <wp:extent cx="3105310" cy="895396"/>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1">
                                  <a:extLst>
                                    <a:ext uri="{28A0092B-C50C-407E-A947-70E740481C1C}">
                                      <a14:useLocalDpi xmlns:a14="http://schemas.microsoft.com/office/drawing/2010/main" val="0"/>
                                    </a:ext>
                                  </a:extLst>
                                </a:blip>
                                <a:stretch>
                                  <a:fillRect/>
                                </a:stretch>
                              </pic:blipFill>
                              <pic:spPr>
                                <a:xfrm>
                                  <a:off x="0" y="0"/>
                                  <a:ext cx="3105310" cy="895396"/>
                                </a:xfrm>
                                <a:prstGeom prst="rect">
                                  <a:avLst/>
                                </a:prstGeom>
                              </pic:spPr>
                            </pic:pic>
                          </a:graphicData>
                        </a:graphic>
                      </wp:anchor>
                    </w:drawing>
                  </w:r>
                </w:p>
                <w:p w14:paraId="601826BB" w14:textId="77777777" w:rsidR="000733F9" w:rsidRDefault="000733F9" w:rsidP="000733F9">
                  <w:pPr>
                    <w:spacing w:line="360" w:lineRule="auto"/>
                    <w:rPr>
                      <w:rFonts w:ascii="Mark Pro" w:eastAsia="思源黑体" w:hAnsi="Mark Pro"/>
                      <w:color w:val="595959" w:themeColor="text1" w:themeTint="A6"/>
                      <w:kern w:val="28"/>
                    </w:rPr>
                  </w:pPr>
                </w:p>
                <w:p w14:paraId="2D579D20" w14:textId="77777777" w:rsidR="000733F9" w:rsidRDefault="000733F9" w:rsidP="000733F9">
                  <w:pPr>
                    <w:spacing w:line="360" w:lineRule="auto"/>
                    <w:rPr>
                      <w:rFonts w:ascii="Mark Pro" w:eastAsia="思源黑体" w:hAnsi="Mark Pro"/>
                      <w:color w:val="595959" w:themeColor="text1" w:themeTint="A6"/>
                      <w:kern w:val="28"/>
                    </w:rPr>
                  </w:pPr>
                </w:p>
                <w:p w14:paraId="69BDF349" w14:textId="77777777" w:rsidR="000733F9" w:rsidRDefault="000733F9" w:rsidP="000733F9">
                  <w:pPr>
                    <w:spacing w:line="360" w:lineRule="auto"/>
                    <w:rPr>
                      <w:rFonts w:ascii="Mark Pro" w:eastAsia="思源黑体" w:hAnsi="Mark Pro"/>
                      <w:color w:val="595959" w:themeColor="text1" w:themeTint="A6"/>
                      <w:kern w:val="28"/>
                    </w:rPr>
                  </w:pPr>
                </w:p>
                <w:p w14:paraId="0EF4722B" w14:textId="77777777" w:rsidR="000733F9" w:rsidRDefault="000733F9" w:rsidP="000733F9">
                  <w:pPr>
                    <w:spacing w:line="360" w:lineRule="auto"/>
                    <w:rPr>
                      <w:rFonts w:ascii="Mark Pro" w:eastAsia="思源黑体" w:hAnsi="Mark Pro"/>
                      <w:color w:val="595959" w:themeColor="text1" w:themeTint="A6"/>
                      <w:kern w:val="28"/>
                    </w:rPr>
                  </w:pPr>
                </w:p>
                <w:p w14:paraId="2815932A" w14:textId="77777777" w:rsidR="000733F9" w:rsidRDefault="000733F9" w:rsidP="000733F9">
                  <w:pPr>
                    <w:spacing w:line="360" w:lineRule="auto"/>
                    <w:rPr>
                      <w:rFonts w:ascii="Mark Pro" w:eastAsia="思源黑体" w:hAnsi="Mark Pro"/>
                      <w:color w:val="595959" w:themeColor="text1" w:themeTint="A6"/>
                      <w:kern w:val="28"/>
                    </w:rPr>
                  </w:pPr>
                </w:p>
                <w:p w14:paraId="595CAAE3" w14:textId="77777777" w:rsidR="000733F9" w:rsidRDefault="000733F9" w:rsidP="000733F9">
                  <w:pPr>
                    <w:spacing w:line="360" w:lineRule="auto"/>
                    <w:rPr>
                      <w:rFonts w:ascii="Mark Pro" w:eastAsia="思源黑体" w:hAnsi="Mark Pro"/>
                      <w:color w:val="595959" w:themeColor="text1" w:themeTint="A6"/>
                      <w:kern w:val="28"/>
                    </w:rPr>
                  </w:pPr>
                </w:p>
                <w:p w14:paraId="597080D8" w14:textId="77777777" w:rsidR="000733F9" w:rsidRDefault="000733F9" w:rsidP="000733F9">
                  <w:pPr>
                    <w:spacing w:line="360" w:lineRule="auto"/>
                    <w:rPr>
                      <w:rFonts w:ascii="Mark Pro" w:eastAsia="思源黑体" w:hAnsi="Mark Pro"/>
                      <w:color w:val="595959" w:themeColor="text1" w:themeTint="A6"/>
                      <w:kern w:val="28"/>
                    </w:rPr>
                  </w:pPr>
                </w:p>
                <w:p w14:paraId="78CA1EF2" w14:textId="77777777" w:rsidR="000733F9" w:rsidRDefault="000733F9" w:rsidP="000733F9">
                  <w:pPr>
                    <w:spacing w:line="360" w:lineRule="auto"/>
                    <w:rPr>
                      <w:rFonts w:ascii="Mark Pro" w:eastAsia="思源黑体" w:hAnsi="Mark Pro"/>
                      <w:color w:val="595959" w:themeColor="text1" w:themeTint="A6"/>
                      <w:kern w:val="28"/>
                    </w:rPr>
                  </w:pPr>
                </w:p>
                <w:p w14:paraId="3BC9FF60" w14:textId="77777777" w:rsidR="000733F9" w:rsidRDefault="000733F9" w:rsidP="000733F9">
                  <w:pPr>
                    <w:spacing w:line="360" w:lineRule="auto"/>
                    <w:rPr>
                      <w:rFonts w:ascii="Mark Pro" w:eastAsia="思源黑体" w:hAnsi="Mark Pro"/>
                      <w:color w:val="595959" w:themeColor="text1" w:themeTint="A6"/>
                      <w:kern w:val="28"/>
                    </w:rPr>
                  </w:pPr>
                </w:p>
                <w:p w14:paraId="50A959FB" w14:textId="77777777" w:rsidR="000733F9" w:rsidRDefault="000733F9" w:rsidP="000733F9">
                  <w:pPr>
                    <w:spacing w:line="360" w:lineRule="auto"/>
                    <w:rPr>
                      <w:rFonts w:ascii="Mark Pro" w:eastAsia="思源黑体" w:hAnsi="Mark Pro"/>
                      <w:color w:val="595959" w:themeColor="text1" w:themeTint="A6"/>
                      <w:kern w:val="28"/>
                    </w:rPr>
                  </w:pPr>
                </w:p>
                <w:p w14:paraId="28254A75" w14:textId="4F56D154" w:rsidR="000733F9" w:rsidRDefault="000733F9" w:rsidP="000733F9">
                  <w:pPr>
                    <w:spacing w:line="360" w:lineRule="auto"/>
                    <w:rPr>
                      <w:rFonts w:ascii="Mark Pro" w:eastAsia="思源黑体" w:hAnsi="Mark Pro"/>
                      <w:color w:val="595959" w:themeColor="text1" w:themeTint="A6"/>
                      <w:kern w:val="28"/>
                    </w:rPr>
                  </w:pPr>
                </w:p>
              </w:tc>
            </w:tr>
            <w:tr w:rsidR="001A3F1E" w14:paraId="644F5462" w14:textId="77777777" w:rsidTr="001A3F1E">
              <w:tc>
                <w:tcPr>
                  <w:tcW w:w="10103" w:type="dxa"/>
                </w:tcPr>
                <w:p w14:paraId="693BF41E" w14:textId="17E41679" w:rsidR="000733F9" w:rsidRPr="006A23BD" w:rsidRDefault="000733F9" w:rsidP="000733F9">
                  <w:pPr>
                    <w:spacing w:line="360" w:lineRule="auto"/>
                    <w:rPr>
                      <w:rFonts w:ascii="Mark Pro Medium" w:eastAsia="思源黑体" w:hAnsi="Mark Pro Medium"/>
                      <w:b/>
                      <w:bCs/>
                      <w:color w:val="595959" w:themeColor="text1" w:themeTint="A6"/>
                      <w:kern w:val="28"/>
                    </w:rPr>
                  </w:pPr>
                  <w:r w:rsidRPr="006A23BD">
                    <w:rPr>
                      <w:rFonts w:ascii="Mark Pro Medium" w:eastAsia="思源黑体" w:hAnsi="Mark Pro Medium"/>
                      <w:b/>
                      <w:bCs/>
                      <w:color w:val="595959" w:themeColor="text1" w:themeTint="A6"/>
                      <w:kern w:val="28"/>
                    </w:rPr>
                    <w:lastRenderedPageBreak/>
                    <w:t xml:space="preserve">Code block: </w:t>
                  </w:r>
                </w:p>
                <w:p w14:paraId="243EDD2D" w14:textId="7AA44116" w:rsidR="000733F9" w:rsidRDefault="006A23BD" w:rsidP="000733F9">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73600" behindDoc="0" locked="0" layoutInCell="1" allowOverlap="1" wp14:anchorId="0A61F2CA" wp14:editId="754C04BD">
                        <wp:simplePos x="0" y="0"/>
                        <wp:positionH relativeFrom="column">
                          <wp:posOffset>4445</wp:posOffset>
                        </wp:positionH>
                        <wp:positionV relativeFrom="paragraph">
                          <wp:posOffset>1270</wp:posOffset>
                        </wp:positionV>
                        <wp:extent cx="5727994" cy="482625"/>
                        <wp:effectExtent l="0" t="0" r="6350" b="0"/>
                        <wp:wrapNone/>
                        <wp:docPr id="1441396256" name="Picture 1441396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56" name="Picture 1441396256"/>
                                <pic:cNvPicPr/>
                              </pic:nvPicPr>
                              <pic:blipFill>
                                <a:blip r:embed="rId32">
                                  <a:extLst>
                                    <a:ext uri="{28A0092B-C50C-407E-A947-70E740481C1C}">
                                      <a14:useLocalDpi xmlns:a14="http://schemas.microsoft.com/office/drawing/2010/main" val="0"/>
                                    </a:ext>
                                  </a:extLst>
                                </a:blip>
                                <a:stretch>
                                  <a:fillRect/>
                                </a:stretch>
                              </pic:blipFill>
                              <pic:spPr>
                                <a:xfrm>
                                  <a:off x="0" y="0"/>
                                  <a:ext cx="5727994" cy="482625"/>
                                </a:xfrm>
                                <a:prstGeom prst="rect">
                                  <a:avLst/>
                                </a:prstGeom>
                              </pic:spPr>
                            </pic:pic>
                          </a:graphicData>
                        </a:graphic>
                      </wp:anchor>
                    </w:drawing>
                  </w:r>
                </w:p>
                <w:p w14:paraId="17D447D1" w14:textId="77777777" w:rsidR="000733F9" w:rsidRPr="000733F9" w:rsidRDefault="000733F9" w:rsidP="000733F9">
                  <w:pPr>
                    <w:spacing w:line="360" w:lineRule="auto"/>
                    <w:rPr>
                      <w:rFonts w:ascii="Mark Pro" w:eastAsia="思源黑体" w:hAnsi="Mark Pro"/>
                      <w:color w:val="595959" w:themeColor="text1" w:themeTint="A6"/>
                      <w:kern w:val="28"/>
                    </w:rPr>
                  </w:pPr>
                </w:p>
                <w:p w14:paraId="3C111803" w14:textId="77777777" w:rsidR="000733F9" w:rsidRPr="000733F9" w:rsidRDefault="000733F9" w:rsidP="000733F9">
                  <w:pPr>
                    <w:spacing w:line="360" w:lineRule="auto"/>
                    <w:rPr>
                      <w:rFonts w:ascii="Mark Pro" w:eastAsia="思源黑体" w:hAnsi="Mark Pro"/>
                      <w:color w:val="595959" w:themeColor="text1" w:themeTint="A6"/>
                      <w:kern w:val="28"/>
                    </w:rPr>
                  </w:pPr>
                  <w:r w:rsidRPr="000733F9">
                    <w:rPr>
                      <w:rFonts w:ascii="Mark Pro" w:eastAsia="思源黑体" w:hAnsi="Mark Pro"/>
                      <w:color w:val="595959" w:themeColor="text1" w:themeTint="A6"/>
                      <w:kern w:val="28"/>
                    </w:rPr>
                    <w:t xml:space="preserve">You can also control the motors of the mBot2 independently, and this is one of the blocks which you can use for that. </w:t>
                  </w:r>
                </w:p>
                <w:p w14:paraId="403F6B3E" w14:textId="77777777" w:rsidR="001A3F1E" w:rsidRDefault="000733F9" w:rsidP="000733F9">
                  <w:pPr>
                    <w:spacing w:line="360" w:lineRule="auto"/>
                    <w:rPr>
                      <w:rFonts w:ascii="Mark Pro" w:eastAsia="思源黑体" w:hAnsi="Mark Pro"/>
                      <w:color w:val="595959" w:themeColor="text1" w:themeTint="A6"/>
                      <w:kern w:val="28"/>
                    </w:rPr>
                  </w:pPr>
                  <w:r w:rsidRPr="000733F9">
                    <w:rPr>
                      <w:rFonts w:ascii="Mark Pro" w:eastAsia="思源黑体" w:hAnsi="Mark Pro"/>
                      <w:color w:val="595959" w:themeColor="text1" w:themeTint="A6"/>
                      <w:kern w:val="28"/>
                    </w:rPr>
                    <w:t xml:space="preserve">In the example below, the mBot2 will move in a curve for 3 seconds before it stops. Notice that the value for one of the motors is negative; this is because the motors are mounted in opposite directions, so </w:t>
                  </w:r>
                  <w:proofErr w:type="gramStart"/>
                  <w:r w:rsidRPr="000733F9">
                    <w:rPr>
                      <w:rFonts w:ascii="Mark Pro" w:eastAsia="思源黑体" w:hAnsi="Mark Pro"/>
                      <w:color w:val="595959" w:themeColor="text1" w:themeTint="A6"/>
                      <w:kern w:val="28"/>
                    </w:rPr>
                    <w:t>in order to</w:t>
                  </w:r>
                  <w:proofErr w:type="gramEnd"/>
                  <w:r w:rsidRPr="000733F9">
                    <w:rPr>
                      <w:rFonts w:ascii="Mark Pro" w:eastAsia="思源黑体" w:hAnsi="Mark Pro"/>
                      <w:color w:val="595959" w:themeColor="text1" w:themeTint="A6"/>
                      <w:kern w:val="28"/>
                    </w:rPr>
                    <w:t xml:space="preserve"> move the robot in one direction, you need to make one of the motors rotate the opposite way. What would happen if both wheels </w:t>
                  </w:r>
                  <w:proofErr w:type="gramStart"/>
                  <w:r w:rsidRPr="000733F9">
                    <w:rPr>
                      <w:rFonts w:ascii="Mark Pro" w:eastAsia="思源黑体" w:hAnsi="Mark Pro"/>
                      <w:color w:val="595959" w:themeColor="text1" w:themeTint="A6"/>
                      <w:kern w:val="28"/>
                    </w:rPr>
                    <w:t>rotate</w:t>
                  </w:r>
                  <w:proofErr w:type="gramEnd"/>
                  <w:r w:rsidRPr="000733F9">
                    <w:rPr>
                      <w:rFonts w:ascii="Mark Pro" w:eastAsia="思源黑体" w:hAnsi="Mark Pro"/>
                      <w:color w:val="595959" w:themeColor="text1" w:themeTint="A6"/>
                      <w:kern w:val="28"/>
                    </w:rPr>
                    <w:t xml:space="preserve"> at 40 RPM?</w:t>
                  </w:r>
                </w:p>
                <w:p w14:paraId="55C34763" w14:textId="4C1D1F58" w:rsidR="000733F9" w:rsidRDefault="006A23BD" w:rsidP="000733F9">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74624" behindDoc="0" locked="0" layoutInCell="1" allowOverlap="1" wp14:anchorId="14484B3D" wp14:editId="2CC2AA38">
                        <wp:simplePos x="0" y="0"/>
                        <wp:positionH relativeFrom="column">
                          <wp:posOffset>4445</wp:posOffset>
                        </wp:positionH>
                        <wp:positionV relativeFrom="paragraph">
                          <wp:posOffset>0</wp:posOffset>
                        </wp:positionV>
                        <wp:extent cx="5778797" cy="1505027"/>
                        <wp:effectExtent l="0" t="0" r="0" b="0"/>
                        <wp:wrapNone/>
                        <wp:docPr id="1441396257" name="Picture 1441396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57" name="Picture 1441396257"/>
                                <pic:cNvPicPr/>
                              </pic:nvPicPr>
                              <pic:blipFill>
                                <a:blip r:embed="rId33">
                                  <a:extLst>
                                    <a:ext uri="{28A0092B-C50C-407E-A947-70E740481C1C}">
                                      <a14:useLocalDpi xmlns:a14="http://schemas.microsoft.com/office/drawing/2010/main" val="0"/>
                                    </a:ext>
                                  </a:extLst>
                                </a:blip>
                                <a:stretch>
                                  <a:fillRect/>
                                </a:stretch>
                              </pic:blipFill>
                              <pic:spPr>
                                <a:xfrm>
                                  <a:off x="0" y="0"/>
                                  <a:ext cx="5778797" cy="1505027"/>
                                </a:xfrm>
                                <a:prstGeom prst="rect">
                                  <a:avLst/>
                                </a:prstGeom>
                              </pic:spPr>
                            </pic:pic>
                          </a:graphicData>
                        </a:graphic>
                      </wp:anchor>
                    </w:drawing>
                  </w:r>
                </w:p>
                <w:p w14:paraId="09D84F2F" w14:textId="77777777" w:rsidR="000733F9" w:rsidRDefault="000733F9" w:rsidP="000733F9">
                  <w:pPr>
                    <w:spacing w:line="360" w:lineRule="auto"/>
                    <w:rPr>
                      <w:rFonts w:ascii="Mark Pro" w:eastAsia="思源黑体" w:hAnsi="Mark Pro"/>
                      <w:color w:val="595959" w:themeColor="text1" w:themeTint="A6"/>
                      <w:kern w:val="28"/>
                    </w:rPr>
                  </w:pPr>
                </w:p>
                <w:p w14:paraId="40A1DDC1" w14:textId="77777777" w:rsidR="000733F9" w:rsidRDefault="000733F9" w:rsidP="000733F9">
                  <w:pPr>
                    <w:spacing w:line="360" w:lineRule="auto"/>
                    <w:rPr>
                      <w:rFonts w:ascii="Mark Pro" w:eastAsia="思源黑体" w:hAnsi="Mark Pro"/>
                      <w:color w:val="595959" w:themeColor="text1" w:themeTint="A6"/>
                      <w:kern w:val="28"/>
                    </w:rPr>
                  </w:pPr>
                </w:p>
                <w:p w14:paraId="1F3693DC" w14:textId="77777777" w:rsidR="000733F9" w:rsidRDefault="000733F9" w:rsidP="000733F9">
                  <w:pPr>
                    <w:spacing w:line="360" w:lineRule="auto"/>
                    <w:rPr>
                      <w:rFonts w:ascii="Mark Pro" w:eastAsia="思源黑体" w:hAnsi="Mark Pro"/>
                      <w:color w:val="595959" w:themeColor="text1" w:themeTint="A6"/>
                      <w:kern w:val="28"/>
                    </w:rPr>
                  </w:pPr>
                </w:p>
                <w:p w14:paraId="3C27DCB5" w14:textId="77777777" w:rsidR="006A23BD" w:rsidRDefault="006A23BD" w:rsidP="000733F9">
                  <w:pPr>
                    <w:spacing w:line="360" w:lineRule="auto"/>
                    <w:rPr>
                      <w:rFonts w:ascii="Mark Pro" w:eastAsia="思源黑体" w:hAnsi="Mark Pro"/>
                      <w:color w:val="595959" w:themeColor="text1" w:themeTint="A6"/>
                      <w:kern w:val="28"/>
                    </w:rPr>
                  </w:pPr>
                </w:p>
                <w:p w14:paraId="6FF4C853" w14:textId="77777777" w:rsidR="006A23BD" w:rsidRDefault="006A23BD" w:rsidP="000733F9">
                  <w:pPr>
                    <w:spacing w:line="360" w:lineRule="auto"/>
                    <w:rPr>
                      <w:rFonts w:ascii="Mark Pro" w:eastAsia="思源黑体" w:hAnsi="Mark Pro"/>
                      <w:color w:val="595959" w:themeColor="text1" w:themeTint="A6"/>
                      <w:kern w:val="28"/>
                    </w:rPr>
                  </w:pPr>
                </w:p>
                <w:p w14:paraId="39BB5F99" w14:textId="3182549D" w:rsidR="006A23BD" w:rsidRDefault="006A23BD" w:rsidP="000733F9">
                  <w:pPr>
                    <w:spacing w:line="360" w:lineRule="auto"/>
                    <w:rPr>
                      <w:rFonts w:ascii="Mark Pro" w:eastAsia="思源黑体" w:hAnsi="Mark Pro"/>
                      <w:color w:val="595959" w:themeColor="text1" w:themeTint="A6"/>
                      <w:kern w:val="28"/>
                    </w:rPr>
                  </w:pPr>
                </w:p>
              </w:tc>
            </w:tr>
            <w:tr w:rsidR="001A3F1E" w14:paraId="0F30BB22" w14:textId="77777777" w:rsidTr="001A3F1E">
              <w:tc>
                <w:tcPr>
                  <w:tcW w:w="10103" w:type="dxa"/>
                </w:tcPr>
                <w:p w14:paraId="64ADFC6F" w14:textId="77777777" w:rsidR="000733F9" w:rsidRPr="00537744" w:rsidRDefault="000733F9" w:rsidP="000733F9">
                  <w:pPr>
                    <w:spacing w:line="360" w:lineRule="auto"/>
                    <w:rPr>
                      <w:rFonts w:ascii="Mark Pro Medium" w:eastAsia="思源黑体" w:hAnsi="Mark Pro Medium"/>
                      <w:b/>
                      <w:bCs/>
                      <w:color w:val="595959" w:themeColor="text1" w:themeTint="A6"/>
                      <w:kern w:val="28"/>
                    </w:rPr>
                  </w:pPr>
                  <w:r w:rsidRPr="00537744">
                    <w:rPr>
                      <w:rFonts w:ascii="Mark Pro Medium" w:eastAsia="思源黑体" w:hAnsi="Mark Pro Medium"/>
                      <w:b/>
                      <w:bCs/>
                      <w:color w:val="595959" w:themeColor="text1" w:themeTint="A6"/>
                      <w:kern w:val="28"/>
                    </w:rPr>
                    <w:t>Code block:</w:t>
                  </w:r>
                </w:p>
                <w:p w14:paraId="01BA2D08" w14:textId="3639B42A" w:rsidR="000733F9" w:rsidRDefault="000733F9" w:rsidP="000733F9">
                  <w:pPr>
                    <w:spacing w:line="360" w:lineRule="auto"/>
                    <w:rPr>
                      <w:rFonts w:ascii="Mark Pro" w:eastAsia="思源黑体" w:hAnsi="Mark Pro"/>
                      <w:color w:val="595959" w:themeColor="text1" w:themeTint="A6"/>
                      <w:kern w:val="28"/>
                    </w:rPr>
                  </w:pPr>
                  <w:r w:rsidRPr="000733F9">
                    <w:rPr>
                      <w:rFonts w:ascii="Mark Pro" w:eastAsia="思源黑体" w:hAnsi="Mark Pro"/>
                      <w:color w:val="595959" w:themeColor="text1" w:themeTint="A6"/>
                      <w:kern w:val="28"/>
                    </w:rPr>
                    <w:t xml:space="preserve"> </w:t>
                  </w:r>
                  <w:r w:rsidR="006A23BD">
                    <w:rPr>
                      <w:rFonts w:ascii="Mark Pro" w:eastAsia="思源黑体" w:hAnsi="Mark Pro"/>
                      <w:noProof/>
                      <w:color w:val="595959" w:themeColor="text1" w:themeTint="A6"/>
                      <w:kern w:val="28"/>
                    </w:rPr>
                    <w:drawing>
                      <wp:anchor distT="0" distB="0" distL="114300" distR="114300" simplePos="0" relativeHeight="251675648" behindDoc="0" locked="0" layoutInCell="1" allowOverlap="1" wp14:anchorId="5EC186D9" wp14:editId="2161802C">
                        <wp:simplePos x="0" y="0"/>
                        <wp:positionH relativeFrom="column">
                          <wp:posOffset>33020</wp:posOffset>
                        </wp:positionH>
                        <wp:positionV relativeFrom="paragraph">
                          <wp:posOffset>1905</wp:posOffset>
                        </wp:positionV>
                        <wp:extent cx="3314700" cy="381000"/>
                        <wp:effectExtent l="0" t="0" r="0" b="0"/>
                        <wp:wrapNone/>
                        <wp:docPr id="1441396258" name="Picture 1441396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58" name="Picture 1441396258"/>
                                <pic:cNvPicPr/>
                              </pic:nvPicPr>
                              <pic:blipFill>
                                <a:blip r:embed="rId34">
                                  <a:extLst>
                                    <a:ext uri="{28A0092B-C50C-407E-A947-70E740481C1C}">
                                      <a14:useLocalDpi xmlns:a14="http://schemas.microsoft.com/office/drawing/2010/main" val="0"/>
                                    </a:ext>
                                  </a:extLst>
                                </a:blip>
                                <a:stretch>
                                  <a:fillRect/>
                                </a:stretch>
                              </pic:blipFill>
                              <pic:spPr>
                                <a:xfrm>
                                  <a:off x="0" y="0"/>
                                  <a:ext cx="3314700" cy="381000"/>
                                </a:xfrm>
                                <a:prstGeom prst="rect">
                                  <a:avLst/>
                                </a:prstGeom>
                              </pic:spPr>
                            </pic:pic>
                          </a:graphicData>
                        </a:graphic>
                      </wp:anchor>
                    </w:drawing>
                  </w:r>
                </w:p>
                <w:p w14:paraId="3E786F2F" w14:textId="77777777" w:rsidR="000733F9" w:rsidRPr="000733F9" w:rsidRDefault="000733F9" w:rsidP="000733F9">
                  <w:pPr>
                    <w:spacing w:line="360" w:lineRule="auto"/>
                    <w:rPr>
                      <w:rFonts w:ascii="Mark Pro" w:eastAsia="思源黑体" w:hAnsi="Mark Pro"/>
                      <w:color w:val="595959" w:themeColor="text1" w:themeTint="A6"/>
                      <w:kern w:val="28"/>
                    </w:rPr>
                  </w:pPr>
                </w:p>
                <w:p w14:paraId="2E19EE4B" w14:textId="204EA342" w:rsidR="001A3F1E" w:rsidRDefault="000733F9" w:rsidP="000733F9">
                  <w:pPr>
                    <w:spacing w:line="360" w:lineRule="auto"/>
                    <w:rPr>
                      <w:rFonts w:ascii="Mark Pro" w:eastAsia="思源黑体" w:hAnsi="Mark Pro"/>
                      <w:color w:val="595959" w:themeColor="text1" w:themeTint="A6"/>
                      <w:kern w:val="28"/>
                    </w:rPr>
                  </w:pPr>
                  <w:r w:rsidRPr="000733F9">
                    <w:rPr>
                      <w:rFonts w:ascii="Mark Pro" w:eastAsia="思源黑体" w:hAnsi="Mark Pro"/>
                      <w:color w:val="595959" w:themeColor="text1" w:themeTint="A6"/>
                      <w:kern w:val="28"/>
                    </w:rPr>
                    <w:t xml:space="preserve">Because the motors of mBot2 can measure their speed and rotation, you can also read these values. The speed measured is the rotational speed in Rounds per Minute (360° = 1 round; in science, it is more common to use “degree per second” (1 RPM </w:t>
                  </w:r>
                  <w:r w:rsidR="00537744">
                    <w:rPr>
                      <w:rFonts w:ascii="Mark Pro" w:eastAsia="思源黑体" w:hAnsi="Mark Pro"/>
                      <w:color w:val="595959" w:themeColor="text1" w:themeTint="A6"/>
                      <w:kern w:val="28"/>
                    </w:rPr>
                    <w:t>=</w:t>
                  </w:r>
                  <w:r w:rsidRPr="000733F9">
                    <w:rPr>
                      <w:rFonts w:ascii="Mark Pro" w:eastAsia="思源黑体" w:hAnsi="Mark Pro"/>
                      <w:color w:val="595959" w:themeColor="text1" w:themeTint="A6"/>
                      <w:kern w:val="28"/>
                    </w:rPr>
                    <w:t xml:space="preserve"> 6° per second)</w:t>
                  </w:r>
                  <w:r w:rsidR="00537744">
                    <w:rPr>
                      <w:rFonts w:ascii="Mark Pro" w:eastAsia="思源黑体" w:hAnsi="Mark Pro"/>
                      <w:color w:val="595959" w:themeColor="text1" w:themeTint="A6"/>
                      <w:kern w:val="28"/>
                    </w:rPr>
                    <w:t>)</w:t>
                  </w:r>
                  <w:r w:rsidRPr="000733F9">
                    <w:rPr>
                      <w:rFonts w:ascii="Mark Pro" w:eastAsia="思源黑体" w:hAnsi="Mark Pro"/>
                      <w:color w:val="595959" w:themeColor="text1" w:themeTint="A6"/>
                      <w:kern w:val="28"/>
                    </w:rPr>
                    <w:t xml:space="preserve">. In </w:t>
                  </w:r>
                  <w:proofErr w:type="spellStart"/>
                  <w:r w:rsidRPr="000733F9">
                    <w:rPr>
                      <w:rFonts w:ascii="Mark Pro" w:eastAsia="思源黑体" w:hAnsi="Mark Pro"/>
                      <w:color w:val="595959" w:themeColor="text1" w:themeTint="A6"/>
                      <w:kern w:val="28"/>
                    </w:rPr>
                    <w:t>mBlock</w:t>
                  </w:r>
                  <w:proofErr w:type="spellEnd"/>
                  <w:r w:rsidRPr="000733F9">
                    <w:rPr>
                      <w:rFonts w:ascii="Mark Pro" w:eastAsia="思源黑体" w:hAnsi="Mark Pro"/>
                      <w:color w:val="595959" w:themeColor="text1" w:themeTint="A6"/>
                      <w:kern w:val="28"/>
                    </w:rPr>
                    <w:t xml:space="preserve"> 5, if you tick the box next to this block, you can read the values on the stage above the panda. The programming example below changes the values of the rotation back to zero, and then order</w:t>
                  </w:r>
                  <w:r w:rsidR="00537744">
                    <w:rPr>
                      <w:rFonts w:ascii="Mark Pro" w:eastAsia="思源黑体" w:hAnsi="Mark Pro"/>
                      <w:color w:val="595959" w:themeColor="text1" w:themeTint="A6"/>
                      <w:kern w:val="28"/>
                    </w:rPr>
                    <w:t>s</w:t>
                  </w:r>
                  <w:r w:rsidRPr="000733F9">
                    <w:rPr>
                      <w:rFonts w:ascii="Mark Pro" w:eastAsia="思源黑体" w:hAnsi="Mark Pro"/>
                      <w:color w:val="595959" w:themeColor="text1" w:themeTint="A6"/>
                      <w:kern w:val="28"/>
                    </w:rPr>
                    <w:t xml:space="preserve"> the mBot2 to move forward for one second. What value do you read on the stage after the robot moved?</w:t>
                  </w:r>
                </w:p>
                <w:p w14:paraId="6ABA6B4C" w14:textId="00E2AD70" w:rsidR="000733F9" w:rsidRDefault="006A23BD" w:rsidP="000733F9">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76672" behindDoc="0" locked="0" layoutInCell="1" allowOverlap="1" wp14:anchorId="13245338" wp14:editId="627B64B1">
                        <wp:simplePos x="0" y="0"/>
                        <wp:positionH relativeFrom="column">
                          <wp:posOffset>4445</wp:posOffset>
                        </wp:positionH>
                        <wp:positionV relativeFrom="paragraph">
                          <wp:posOffset>1905</wp:posOffset>
                        </wp:positionV>
                        <wp:extent cx="3194214" cy="1200212"/>
                        <wp:effectExtent l="0" t="0" r="6350" b="0"/>
                        <wp:wrapNone/>
                        <wp:docPr id="1441396259" name="Picture 1441396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59" name="Picture 1441396259"/>
                                <pic:cNvPicPr/>
                              </pic:nvPicPr>
                              <pic:blipFill>
                                <a:blip r:embed="rId35">
                                  <a:extLst>
                                    <a:ext uri="{28A0092B-C50C-407E-A947-70E740481C1C}">
                                      <a14:useLocalDpi xmlns:a14="http://schemas.microsoft.com/office/drawing/2010/main" val="0"/>
                                    </a:ext>
                                  </a:extLst>
                                </a:blip>
                                <a:stretch>
                                  <a:fillRect/>
                                </a:stretch>
                              </pic:blipFill>
                              <pic:spPr>
                                <a:xfrm>
                                  <a:off x="0" y="0"/>
                                  <a:ext cx="3194214" cy="1200212"/>
                                </a:xfrm>
                                <a:prstGeom prst="rect">
                                  <a:avLst/>
                                </a:prstGeom>
                              </pic:spPr>
                            </pic:pic>
                          </a:graphicData>
                        </a:graphic>
                      </wp:anchor>
                    </w:drawing>
                  </w:r>
                </w:p>
                <w:p w14:paraId="526AAA81" w14:textId="77777777" w:rsidR="000733F9" w:rsidRDefault="000733F9" w:rsidP="000733F9">
                  <w:pPr>
                    <w:spacing w:line="360" w:lineRule="auto"/>
                    <w:rPr>
                      <w:rFonts w:ascii="Mark Pro" w:eastAsia="思源黑体" w:hAnsi="Mark Pro"/>
                      <w:color w:val="595959" w:themeColor="text1" w:themeTint="A6"/>
                      <w:kern w:val="28"/>
                    </w:rPr>
                  </w:pPr>
                </w:p>
                <w:p w14:paraId="07E55B74" w14:textId="77777777" w:rsidR="000733F9" w:rsidRDefault="000733F9" w:rsidP="000733F9">
                  <w:pPr>
                    <w:spacing w:line="360" w:lineRule="auto"/>
                    <w:rPr>
                      <w:rFonts w:ascii="Mark Pro" w:eastAsia="思源黑体" w:hAnsi="Mark Pro"/>
                      <w:color w:val="595959" w:themeColor="text1" w:themeTint="A6"/>
                      <w:kern w:val="28"/>
                    </w:rPr>
                  </w:pPr>
                </w:p>
                <w:p w14:paraId="5A3C9E82" w14:textId="77777777" w:rsidR="000733F9" w:rsidRDefault="000733F9" w:rsidP="000733F9">
                  <w:pPr>
                    <w:spacing w:line="360" w:lineRule="auto"/>
                    <w:rPr>
                      <w:rFonts w:ascii="Mark Pro" w:eastAsia="思源黑体" w:hAnsi="Mark Pro"/>
                      <w:color w:val="595959" w:themeColor="text1" w:themeTint="A6"/>
                      <w:kern w:val="28"/>
                    </w:rPr>
                  </w:pPr>
                </w:p>
                <w:p w14:paraId="3E2332ED" w14:textId="77777777" w:rsidR="000733F9" w:rsidRDefault="000733F9" w:rsidP="000733F9">
                  <w:pPr>
                    <w:spacing w:line="360" w:lineRule="auto"/>
                    <w:rPr>
                      <w:rFonts w:ascii="Mark Pro" w:eastAsia="思源黑体" w:hAnsi="Mark Pro"/>
                      <w:color w:val="595959" w:themeColor="text1" w:themeTint="A6"/>
                      <w:kern w:val="28"/>
                    </w:rPr>
                  </w:pPr>
                </w:p>
                <w:p w14:paraId="3D537167" w14:textId="77777777" w:rsidR="000733F9" w:rsidRDefault="000733F9" w:rsidP="000733F9">
                  <w:pPr>
                    <w:spacing w:line="360" w:lineRule="auto"/>
                    <w:rPr>
                      <w:rFonts w:ascii="Mark Pro" w:eastAsia="思源黑体" w:hAnsi="Mark Pro"/>
                      <w:color w:val="595959" w:themeColor="text1" w:themeTint="A6"/>
                      <w:kern w:val="28"/>
                    </w:rPr>
                  </w:pPr>
                </w:p>
                <w:p w14:paraId="36D65724" w14:textId="77777777" w:rsidR="000733F9" w:rsidRDefault="000733F9" w:rsidP="000733F9">
                  <w:pPr>
                    <w:spacing w:line="360" w:lineRule="auto"/>
                    <w:rPr>
                      <w:rFonts w:ascii="Mark Pro" w:eastAsia="思源黑体" w:hAnsi="Mark Pro"/>
                      <w:color w:val="595959" w:themeColor="text1" w:themeTint="A6"/>
                      <w:kern w:val="28"/>
                    </w:rPr>
                  </w:pPr>
                </w:p>
                <w:p w14:paraId="526531B4" w14:textId="40ECD085" w:rsidR="000733F9" w:rsidRDefault="000733F9" w:rsidP="000733F9">
                  <w:pPr>
                    <w:spacing w:line="360" w:lineRule="auto"/>
                    <w:rPr>
                      <w:rFonts w:ascii="Mark Pro" w:eastAsia="思源黑体" w:hAnsi="Mark Pro"/>
                      <w:color w:val="595959" w:themeColor="text1" w:themeTint="A6"/>
                      <w:kern w:val="28"/>
                    </w:rPr>
                  </w:pPr>
                </w:p>
              </w:tc>
            </w:tr>
          </w:tbl>
          <w:p w14:paraId="28E7EBA1" w14:textId="3FC990B1" w:rsidR="008B530A" w:rsidRPr="0079217A" w:rsidRDefault="000733F9" w:rsidP="009320EA">
            <w:pPr>
              <w:spacing w:line="360" w:lineRule="auto"/>
              <w:rPr>
                <w:rFonts w:ascii="Mark Pro Medium" w:eastAsia="思源黑体" w:hAnsi="Mark Pro Medium"/>
                <w:b/>
                <w:bCs/>
                <w:color w:val="595959" w:themeColor="text1" w:themeTint="A6"/>
                <w:kern w:val="28"/>
              </w:rPr>
            </w:pPr>
            <w:r w:rsidRPr="000733F9">
              <w:rPr>
                <w:rFonts w:ascii="Mark Pro Medium" w:eastAsia="思源黑体" w:hAnsi="Mark Pro Medium"/>
                <w:b/>
                <w:bCs/>
                <w:color w:val="595959" w:themeColor="text1" w:themeTint="A6"/>
                <w:kern w:val="28"/>
              </w:rPr>
              <w:lastRenderedPageBreak/>
              <w:t>2. Recreating and testing some programming examples to control the mBot2.</w:t>
            </w:r>
          </w:p>
          <w:p w14:paraId="0193F815" w14:textId="77777777" w:rsidR="008B530A" w:rsidRDefault="000733F9" w:rsidP="000733F9">
            <w:pPr>
              <w:spacing w:line="360" w:lineRule="auto"/>
              <w:rPr>
                <w:rFonts w:ascii="Mark Pro" w:eastAsia="思源黑体" w:hAnsi="Mark Pro"/>
                <w:color w:val="595959" w:themeColor="text1" w:themeTint="A6"/>
                <w:kern w:val="28"/>
              </w:rPr>
            </w:pPr>
            <w:r w:rsidRPr="000733F9">
              <w:rPr>
                <w:rFonts w:ascii="Mark Pro" w:eastAsia="思源黑体" w:hAnsi="Mark Pro"/>
                <w:color w:val="595959" w:themeColor="text1" w:themeTint="A6"/>
                <w:kern w:val="28"/>
              </w:rPr>
              <w:t>Below you can see some pairs of blocks. Try out each pair side by side. What happens? What are the differences between the code blocks?</w:t>
            </w:r>
          </w:p>
          <w:p w14:paraId="4DF802DA" w14:textId="77777777" w:rsidR="000733F9" w:rsidRDefault="000733F9" w:rsidP="000733F9">
            <w:pPr>
              <w:spacing w:line="360" w:lineRule="auto"/>
              <w:rPr>
                <w:rFonts w:ascii="Mark Pro" w:eastAsia="思源黑体" w:hAnsi="Mark Pro"/>
                <w:color w:val="595959" w:themeColor="text1" w:themeTint="A6"/>
                <w:kern w:val="28"/>
              </w:rPr>
            </w:pPr>
          </w:p>
          <w:tbl>
            <w:tblPr>
              <w:tblStyle w:val="TableGrid"/>
              <w:tblW w:w="0" w:type="auto"/>
              <w:tblLook w:val="04A0" w:firstRow="1" w:lastRow="0" w:firstColumn="1" w:lastColumn="0" w:noHBand="0" w:noVBand="1"/>
            </w:tblPr>
            <w:tblGrid>
              <w:gridCol w:w="584"/>
              <w:gridCol w:w="3827"/>
              <w:gridCol w:w="5692"/>
            </w:tblGrid>
            <w:tr w:rsidR="000733F9" w14:paraId="38C3EEC0" w14:textId="77777777" w:rsidTr="00C5062C">
              <w:tc>
                <w:tcPr>
                  <w:tcW w:w="584" w:type="dxa"/>
                </w:tcPr>
                <w:p w14:paraId="55A0C5A2" w14:textId="77777777" w:rsidR="000733F9" w:rsidRDefault="000733F9" w:rsidP="000733F9">
                  <w:pPr>
                    <w:spacing w:line="360" w:lineRule="auto"/>
                    <w:rPr>
                      <w:rFonts w:ascii="Mark Pro" w:eastAsia="思源黑体" w:hAnsi="Mark Pro"/>
                      <w:color w:val="595959" w:themeColor="text1" w:themeTint="A6"/>
                      <w:kern w:val="28"/>
                    </w:rPr>
                  </w:pPr>
                </w:p>
              </w:tc>
              <w:tc>
                <w:tcPr>
                  <w:tcW w:w="3827" w:type="dxa"/>
                </w:tcPr>
                <w:p w14:paraId="13CAA8DA" w14:textId="7DA3A3F8" w:rsidR="000733F9" w:rsidRPr="000733F9" w:rsidRDefault="000733F9" w:rsidP="000733F9">
                  <w:pPr>
                    <w:spacing w:line="360" w:lineRule="auto"/>
                    <w:jc w:val="center"/>
                    <w:rPr>
                      <w:rFonts w:ascii="Mark Pro Medium" w:eastAsia="思源黑体" w:hAnsi="Mark Pro Medium"/>
                      <w:b/>
                      <w:bCs/>
                      <w:color w:val="595959" w:themeColor="text1" w:themeTint="A6"/>
                      <w:kern w:val="28"/>
                    </w:rPr>
                  </w:pPr>
                  <w:r w:rsidRPr="000733F9">
                    <w:rPr>
                      <w:rFonts w:ascii="Mark Pro Medium" w:eastAsia="思源黑体" w:hAnsi="Mark Pro Medium"/>
                      <w:b/>
                      <w:bCs/>
                      <w:color w:val="595959" w:themeColor="text1" w:themeTint="A6"/>
                      <w:kern w:val="28"/>
                    </w:rPr>
                    <w:t>Option 1</w:t>
                  </w:r>
                </w:p>
              </w:tc>
              <w:tc>
                <w:tcPr>
                  <w:tcW w:w="5692" w:type="dxa"/>
                </w:tcPr>
                <w:p w14:paraId="60BC743B" w14:textId="746C89D1" w:rsidR="000733F9" w:rsidRPr="000733F9" w:rsidRDefault="000733F9" w:rsidP="000733F9">
                  <w:pPr>
                    <w:spacing w:line="360" w:lineRule="auto"/>
                    <w:jc w:val="center"/>
                    <w:rPr>
                      <w:rFonts w:ascii="Mark Pro Medium" w:eastAsia="思源黑体" w:hAnsi="Mark Pro Medium"/>
                      <w:b/>
                      <w:bCs/>
                      <w:color w:val="595959" w:themeColor="text1" w:themeTint="A6"/>
                      <w:kern w:val="28"/>
                    </w:rPr>
                  </w:pPr>
                  <w:r w:rsidRPr="000733F9">
                    <w:rPr>
                      <w:rFonts w:ascii="Mark Pro Medium" w:eastAsia="思源黑体" w:hAnsi="Mark Pro Medium"/>
                      <w:b/>
                      <w:bCs/>
                      <w:color w:val="595959" w:themeColor="text1" w:themeTint="A6"/>
                      <w:kern w:val="28"/>
                    </w:rPr>
                    <w:t>Option 2</w:t>
                  </w:r>
                </w:p>
              </w:tc>
            </w:tr>
            <w:tr w:rsidR="000733F9" w14:paraId="6C62A04D" w14:textId="77777777" w:rsidTr="00C5062C">
              <w:tc>
                <w:tcPr>
                  <w:tcW w:w="584" w:type="dxa"/>
                </w:tcPr>
                <w:p w14:paraId="4FAB0421" w14:textId="57A36539" w:rsidR="000733F9" w:rsidRDefault="000733F9" w:rsidP="000733F9">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1</w:t>
                  </w:r>
                </w:p>
              </w:tc>
              <w:tc>
                <w:tcPr>
                  <w:tcW w:w="3827" w:type="dxa"/>
                </w:tcPr>
                <w:p w14:paraId="4853EBF2" w14:textId="748C739C" w:rsidR="000733F9" w:rsidRDefault="00C5062C" w:rsidP="000733F9">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77696" behindDoc="0" locked="0" layoutInCell="1" allowOverlap="1" wp14:anchorId="4B3C1CA2" wp14:editId="6B01BB36">
                        <wp:simplePos x="0" y="0"/>
                        <wp:positionH relativeFrom="column">
                          <wp:posOffset>-4445</wp:posOffset>
                        </wp:positionH>
                        <wp:positionV relativeFrom="paragraph">
                          <wp:posOffset>27940</wp:posOffset>
                        </wp:positionV>
                        <wp:extent cx="1795263" cy="360000"/>
                        <wp:effectExtent l="0" t="0" r="0" b="2540"/>
                        <wp:wrapNone/>
                        <wp:docPr id="1441396260" name="Picture 1441396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60" name="Picture 1441396260"/>
                                <pic:cNvPicPr/>
                              </pic:nvPicPr>
                              <pic:blipFill>
                                <a:blip r:embed="rId36">
                                  <a:extLst>
                                    <a:ext uri="{28A0092B-C50C-407E-A947-70E740481C1C}">
                                      <a14:useLocalDpi xmlns:a14="http://schemas.microsoft.com/office/drawing/2010/main" val="0"/>
                                    </a:ext>
                                  </a:extLst>
                                </a:blip>
                                <a:stretch>
                                  <a:fillRect/>
                                </a:stretch>
                              </pic:blipFill>
                              <pic:spPr>
                                <a:xfrm>
                                  <a:off x="0" y="0"/>
                                  <a:ext cx="1795263" cy="360000"/>
                                </a:xfrm>
                                <a:prstGeom prst="rect">
                                  <a:avLst/>
                                </a:prstGeom>
                              </pic:spPr>
                            </pic:pic>
                          </a:graphicData>
                        </a:graphic>
                        <wp14:sizeRelH relativeFrom="margin">
                          <wp14:pctWidth>0</wp14:pctWidth>
                        </wp14:sizeRelH>
                        <wp14:sizeRelV relativeFrom="margin">
                          <wp14:pctHeight>0</wp14:pctHeight>
                        </wp14:sizeRelV>
                      </wp:anchor>
                    </w:drawing>
                  </w:r>
                </w:p>
                <w:p w14:paraId="6ECA51A8" w14:textId="5A60A2D7" w:rsidR="000733F9" w:rsidRDefault="000733F9" w:rsidP="000733F9">
                  <w:pPr>
                    <w:spacing w:line="360" w:lineRule="auto"/>
                    <w:rPr>
                      <w:rFonts w:ascii="Mark Pro" w:eastAsia="思源黑体" w:hAnsi="Mark Pro"/>
                      <w:color w:val="595959" w:themeColor="text1" w:themeTint="A6"/>
                      <w:kern w:val="28"/>
                    </w:rPr>
                  </w:pPr>
                </w:p>
              </w:tc>
              <w:tc>
                <w:tcPr>
                  <w:tcW w:w="5692" w:type="dxa"/>
                </w:tcPr>
                <w:p w14:paraId="62AB9AE8" w14:textId="32F7C282" w:rsidR="000733F9" w:rsidRDefault="00C5062C" w:rsidP="000733F9">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81792" behindDoc="0" locked="0" layoutInCell="1" allowOverlap="1" wp14:anchorId="65EDBB22" wp14:editId="5126479D">
                        <wp:simplePos x="0" y="0"/>
                        <wp:positionH relativeFrom="column">
                          <wp:posOffset>3810</wp:posOffset>
                        </wp:positionH>
                        <wp:positionV relativeFrom="paragraph">
                          <wp:posOffset>27940</wp:posOffset>
                        </wp:positionV>
                        <wp:extent cx="2382630" cy="360000"/>
                        <wp:effectExtent l="0" t="0" r="0" b="2540"/>
                        <wp:wrapNone/>
                        <wp:docPr id="1441396264" name="Picture 1441396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64" name="Picture 1441396264"/>
                                <pic:cNvPicPr/>
                              </pic:nvPicPr>
                              <pic:blipFill>
                                <a:blip r:embed="rId23">
                                  <a:extLst>
                                    <a:ext uri="{28A0092B-C50C-407E-A947-70E740481C1C}">
                                      <a14:useLocalDpi xmlns:a14="http://schemas.microsoft.com/office/drawing/2010/main" val="0"/>
                                    </a:ext>
                                  </a:extLst>
                                </a:blip>
                                <a:stretch>
                                  <a:fillRect/>
                                </a:stretch>
                              </pic:blipFill>
                              <pic:spPr>
                                <a:xfrm>
                                  <a:off x="0" y="0"/>
                                  <a:ext cx="2382630" cy="360000"/>
                                </a:xfrm>
                                <a:prstGeom prst="rect">
                                  <a:avLst/>
                                </a:prstGeom>
                              </pic:spPr>
                            </pic:pic>
                          </a:graphicData>
                        </a:graphic>
                        <wp14:sizeRelH relativeFrom="margin">
                          <wp14:pctWidth>0</wp14:pctWidth>
                        </wp14:sizeRelH>
                        <wp14:sizeRelV relativeFrom="margin">
                          <wp14:pctHeight>0</wp14:pctHeight>
                        </wp14:sizeRelV>
                      </wp:anchor>
                    </w:drawing>
                  </w:r>
                </w:p>
              </w:tc>
            </w:tr>
            <w:tr w:rsidR="000733F9" w14:paraId="346AFC7E" w14:textId="77777777" w:rsidTr="00C5062C">
              <w:tc>
                <w:tcPr>
                  <w:tcW w:w="584" w:type="dxa"/>
                </w:tcPr>
                <w:p w14:paraId="1EACAB00" w14:textId="326F2EDF" w:rsidR="000733F9" w:rsidRDefault="000733F9" w:rsidP="000733F9">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2</w:t>
                  </w:r>
                </w:p>
              </w:tc>
              <w:tc>
                <w:tcPr>
                  <w:tcW w:w="3827" w:type="dxa"/>
                </w:tcPr>
                <w:p w14:paraId="587877E1" w14:textId="7D688195" w:rsidR="000733F9" w:rsidRDefault="00C5062C" w:rsidP="000733F9">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78720" behindDoc="0" locked="0" layoutInCell="1" allowOverlap="1" wp14:anchorId="2D402F29" wp14:editId="60130F99">
                        <wp:simplePos x="0" y="0"/>
                        <wp:positionH relativeFrom="column">
                          <wp:posOffset>-4445</wp:posOffset>
                        </wp:positionH>
                        <wp:positionV relativeFrom="paragraph">
                          <wp:posOffset>23495</wp:posOffset>
                        </wp:positionV>
                        <wp:extent cx="1709999" cy="360000"/>
                        <wp:effectExtent l="0" t="0" r="5080" b="2540"/>
                        <wp:wrapNone/>
                        <wp:docPr id="1441396261" name="Picture 1441396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61" name="Picture 1441396261"/>
                                <pic:cNvPicPr/>
                              </pic:nvPicPr>
                              <pic:blipFill>
                                <a:blip r:embed="rId27">
                                  <a:extLst>
                                    <a:ext uri="{28A0092B-C50C-407E-A947-70E740481C1C}">
                                      <a14:useLocalDpi xmlns:a14="http://schemas.microsoft.com/office/drawing/2010/main" val="0"/>
                                    </a:ext>
                                  </a:extLst>
                                </a:blip>
                                <a:stretch>
                                  <a:fillRect/>
                                </a:stretch>
                              </pic:blipFill>
                              <pic:spPr>
                                <a:xfrm>
                                  <a:off x="0" y="0"/>
                                  <a:ext cx="1709999" cy="360000"/>
                                </a:xfrm>
                                <a:prstGeom prst="rect">
                                  <a:avLst/>
                                </a:prstGeom>
                              </pic:spPr>
                            </pic:pic>
                          </a:graphicData>
                        </a:graphic>
                        <wp14:sizeRelH relativeFrom="margin">
                          <wp14:pctWidth>0</wp14:pctWidth>
                        </wp14:sizeRelH>
                        <wp14:sizeRelV relativeFrom="margin">
                          <wp14:pctHeight>0</wp14:pctHeight>
                        </wp14:sizeRelV>
                      </wp:anchor>
                    </w:drawing>
                  </w:r>
                </w:p>
                <w:p w14:paraId="6128F0BF" w14:textId="568F7496" w:rsidR="000733F9" w:rsidRDefault="000733F9" w:rsidP="000733F9">
                  <w:pPr>
                    <w:spacing w:line="360" w:lineRule="auto"/>
                    <w:rPr>
                      <w:rFonts w:ascii="Mark Pro" w:eastAsia="思源黑体" w:hAnsi="Mark Pro"/>
                      <w:color w:val="595959" w:themeColor="text1" w:themeTint="A6"/>
                      <w:kern w:val="28"/>
                    </w:rPr>
                  </w:pPr>
                </w:p>
              </w:tc>
              <w:tc>
                <w:tcPr>
                  <w:tcW w:w="5692" w:type="dxa"/>
                </w:tcPr>
                <w:p w14:paraId="7AA8AFBE" w14:textId="4F9F87BD" w:rsidR="000733F9" w:rsidRDefault="00C5062C" w:rsidP="000733F9">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82816" behindDoc="0" locked="0" layoutInCell="1" allowOverlap="1" wp14:anchorId="36272C90" wp14:editId="798DDBA9">
                        <wp:simplePos x="0" y="0"/>
                        <wp:positionH relativeFrom="column">
                          <wp:posOffset>3810</wp:posOffset>
                        </wp:positionH>
                        <wp:positionV relativeFrom="paragraph">
                          <wp:posOffset>23495</wp:posOffset>
                        </wp:positionV>
                        <wp:extent cx="2126842" cy="360000"/>
                        <wp:effectExtent l="0" t="0" r="0" b="2540"/>
                        <wp:wrapNone/>
                        <wp:docPr id="1441396265" name="Picture 144139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65" name="Picture 1441396265"/>
                                <pic:cNvPicPr/>
                              </pic:nvPicPr>
                              <pic:blipFill>
                                <a:blip r:embed="rId37">
                                  <a:extLst>
                                    <a:ext uri="{28A0092B-C50C-407E-A947-70E740481C1C}">
                                      <a14:useLocalDpi xmlns:a14="http://schemas.microsoft.com/office/drawing/2010/main" val="0"/>
                                    </a:ext>
                                  </a:extLst>
                                </a:blip>
                                <a:stretch>
                                  <a:fillRect/>
                                </a:stretch>
                              </pic:blipFill>
                              <pic:spPr>
                                <a:xfrm>
                                  <a:off x="0" y="0"/>
                                  <a:ext cx="2126842" cy="360000"/>
                                </a:xfrm>
                                <a:prstGeom prst="rect">
                                  <a:avLst/>
                                </a:prstGeom>
                              </pic:spPr>
                            </pic:pic>
                          </a:graphicData>
                        </a:graphic>
                        <wp14:sizeRelH relativeFrom="margin">
                          <wp14:pctWidth>0</wp14:pctWidth>
                        </wp14:sizeRelH>
                        <wp14:sizeRelV relativeFrom="margin">
                          <wp14:pctHeight>0</wp14:pctHeight>
                        </wp14:sizeRelV>
                      </wp:anchor>
                    </w:drawing>
                  </w:r>
                </w:p>
              </w:tc>
            </w:tr>
            <w:tr w:rsidR="000733F9" w14:paraId="254044C4" w14:textId="77777777" w:rsidTr="00C5062C">
              <w:tc>
                <w:tcPr>
                  <w:tcW w:w="584" w:type="dxa"/>
                </w:tcPr>
                <w:p w14:paraId="076539FB" w14:textId="6E6601D1" w:rsidR="000733F9" w:rsidRDefault="000733F9" w:rsidP="000733F9">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3</w:t>
                  </w:r>
                </w:p>
              </w:tc>
              <w:tc>
                <w:tcPr>
                  <w:tcW w:w="3827" w:type="dxa"/>
                </w:tcPr>
                <w:p w14:paraId="18064D45" w14:textId="55B0F0AD" w:rsidR="000733F9" w:rsidRDefault="00C5062C" w:rsidP="000733F9">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79744" behindDoc="0" locked="0" layoutInCell="1" allowOverlap="1" wp14:anchorId="000E08AC" wp14:editId="6D7C26EF">
                        <wp:simplePos x="0" y="0"/>
                        <wp:positionH relativeFrom="column">
                          <wp:posOffset>0</wp:posOffset>
                        </wp:positionH>
                        <wp:positionV relativeFrom="paragraph">
                          <wp:posOffset>19050</wp:posOffset>
                        </wp:positionV>
                        <wp:extent cx="2316315" cy="360000"/>
                        <wp:effectExtent l="0" t="0" r="0" b="2540"/>
                        <wp:wrapNone/>
                        <wp:docPr id="1441396262" name="Picture 1441396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62" name="Picture 1441396262"/>
                                <pic:cNvPicPr/>
                              </pic:nvPicPr>
                              <pic:blipFill>
                                <a:blip r:embed="rId30">
                                  <a:extLst>
                                    <a:ext uri="{28A0092B-C50C-407E-A947-70E740481C1C}">
                                      <a14:useLocalDpi xmlns:a14="http://schemas.microsoft.com/office/drawing/2010/main" val="0"/>
                                    </a:ext>
                                  </a:extLst>
                                </a:blip>
                                <a:stretch>
                                  <a:fillRect/>
                                </a:stretch>
                              </pic:blipFill>
                              <pic:spPr>
                                <a:xfrm>
                                  <a:off x="0" y="0"/>
                                  <a:ext cx="2316315" cy="360000"/>
                                </a:xfrm>
                                <a:prstGeom prst="rect">
                                  <a:avLst/>
                                </a:prstGeom>
                              </pic:spPr>
                            </pic:pic>
                          </a:graphicData>
                        </a:graphic>
                        <wp14:sizeRelH relativeFrom="margin">
                          <wp14:pctWidth>0</wp14:pctWidth>
                        </wp14:sizeRelH>
                        <wp14:sizeRelV relativeFrom="margin">
                          <wp14:pctHeight>0</wp14:pctHeight>
                        </wp14:sizeRelV>
                      </wp:anchor>
                    </w:drawing>
                  </w:r>
                </w:p>
                <w:p w14:paraId="516DFB3E" w14:textId="209BE754" w:rsidR="000733F9" w:rsidRDefault="000733F9" w:rsidP="000733F9">
                  <w:pPr>
                    <w:spacing w:line="360" w:lineRule="auto"/>
                    <w:rPr>
                      <w:rFonts w:ascii="Mark Pro" w:eastAsia="思源黑体" w:hAnsi="Mark Pro"/>
                      <w:color w:val="595959" w:themeColor="text1" w:themeTint="A6"/>
                      <w:kern w:val="28"/>
                    </w:rPr>
                  </w:pPr>
                </w:p>
              </w:tc>
              <w:tc>
                <w:tcPr>
                  <w:tcW w:w="5692" w:type="dxa"/>
                </w:tcPr>
                <w:p w14:paraId="034C680C" w14:textId="5EB3F132" w:rsidR="000733F9" w:rsidRDefault="00C5062C" w:rsidP="000733F9">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80768" behindDoc="0" locked="0" layoutInCell="1" allowOverlap="1" wp14:anchorId="3838FDF4" wp14:editId="485F5B4E">
                        <wp:simplePos x="0" y="0"/>
                        <wp:positionH relativeFrom="column">
                          <wp:posOffset>-2540</wp:posOffset>
                        </wp:positionH>
                        <wp:positionV relativeFrom="paragraph">
                          <wp:posOffset>58420</wp:posOffset>
                        </wp:positionV>
                        <wp:extent cx="3463814" cy="270000"/>
                        <wp:effectExtent l="0" t="0" r="3810" b="0"/>
                        <wp:wrapNone/>
                        <wp:docPr id="1441396263" name="Picture 144139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63" name="Picture 144139626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463814" cy="270000"/>
                                </a:xfrm>
                                <a:prstGeom prst="rect">
                                  <a:avLst/>
                                </a:prstGeom>
                              </pic:spPr>
                            </pic:pic>
                          </a:graphicData>
                        </a:graphic>
                        <wp14:sizeRelH relativeFrom="margin">
                          <wp14:pctWidth>0</wp14:pctWidth>
                        </wp14:sizeRelH>
                        <wp14:sizeRelV relativeFrom="margin">
                          <wp14:pctHeight>0</wp14:pctHeight>
                        </wp14:sizeRelV>
                      </wp:anchor>
                    </w:drawing>
                  </w:r>
                </w:p>
              </w:tc>
            </w:tr>
          </w:tbl>
          <w:p w14:paraId="412B5CAD" w14:textId="24A0F587" w:rsidR="000733F9" w:rsidRPr="000733F9" w:rsidRDefault="000733F9" w:rsidP="000733F9">
            <w:pPr>
              <w:spacing w:line="360" w:lineRule="auto"/>
              <w:rPr>
                <w:rFonts w:ascii="Mark Pro" w:eastAsia="思源黑体" w:hAnsi="Mark Pro"/>
                <w:color w:val="595959" w:themeColor="text1" w:themeTint="A6"/>
                <w:kern w:val="28"/>
              </w:rPr>
            </w:pPr>
          </w:p>
        </w:tc>
      </w:tr>
      <w:tr w:rsidR="00FC7FAF" w:rsidRPr="00784D0C" w14:paraId="01F4243C" w14:textId="77777777" w:rsidTr="00DE36B8">
        <w:trPr>
          <w:trHeight w:val="850"/>
        </w:trPr>
        <w:tc>
          <w:tcPr>
            <w:tcW w:w="10343" w:type="dxa"/>
            <w:tcBorders>
              <w:top w:val="nil"/>
              <w:left w:val="nil"/>
              <w:bottom w:val="nil"/>
              <w:right w:val="nil"/>
            </w:tcBorders>
            <w:shd w:val="clear" w:color="auto" w:fill="00B0F0"/>
            <w:vAlign w:val="center"/>
          </w:tcPr>
          <w:p w14:paraId="3D8BC7B8" w14:textId="77777777" w:rsidR="000733F9" w:rsidRPr="000733F9" w:rsidRDefault="000733F9" w:rsidP="000733F9">
            <w:pPr>
              <w:spacing w:line="276" w:lineRule="auto"/>
              <w:jc w:val="center"/>
              <w:rPr>
                <w:rFonts w:ascii="Mark Pro Medium" w:eastAsia="思源黑体" w:hAnsi="Mark Pro Medium"/>
                <w:b/>
                <w:bCs/>
                <w:color w:val="FFFFFF" w:themeColor="background1"/>
                <w:kern w:val="28"/>
                <w:sz w:val="28"/>
                <w:szCs w:val="28"/>
              </w:rPr>
            </w:pPr>
            <w:r w:rsidRPr="000733F9">
              <w:rPr>
                <w:rFonts w:ascii="Mark Pro Medium" w:eastAsia="思源黑体" w:hAnsi="Mark Pro Medium"/>
                <w:b/>
                <w:bCs/>
                <w:color w:val="FFFFFF" w:themeColor="background1"/>
                <w:kern w:val="28"/>
                <w:sz w:val="28"/>
                <w:szCs w:val="28"/>
              </w:rPr>
              <w:lastRenderedPageBreak/>
              <w:t>3. Trying out</w:t>
            </w:r>
          </w:p>
          <w:p w14:paraId="3D97C1D7" w14:textId="3679B908" w:rsidR="00FC7FAF" w:rsidRPr="00784D0C" w:rsidRDefault="000733F9" w:rsidP="000733F9">
            <w:pPr>
              <w:spacing w:line="276" w:lineRule="auto"/>
              <w:jc w:val="center"/>
              <w:rPr>
                <w:rFonts w:ascii="Mark Pro Medium" w:eastAsia="思源黑体" w:hAnsi="Mark Pro Medium"/>
                <w:b/>
                <w:bCs/>
                <w:color w:val="FFFFFF" w:themeColor="background1"/>
                <w:kern w:val="28"/>
                <w:sz w:val="28"/>
                <w:szCs w:val="28"/>
              </w:rPr>
            </w:pPr>
            <w:r w:rsidRPr="000733F9">
              <w:rPr>
                <w:rFonts w:ascii="Mark Pro Medium" w:eastAsia="思源黑体" w:hAnsi="Mark Pro Medium"/>
                <w:b/>
                <w:bCs/>
                <w:color w:val="FFFFFF" w:themeColor="background1"/>
                <w:kern w:val="28"/>
                <w:sz w:val="28"/>
                <w:szCs w:val="28"/>
              </w:rPr>
              <w:t>(25 min)</w:t>
            </w:r>
          </w:p>
        </w:tc>
      </w:tr>
      <w:tr w:rsidR="000733F9" w:rsidRPr="00784D0C" w14:paraId="52A92DBE" w14:textId="77777777" w:rsidTr="00DE36B8">
        <w:trPr>
          <w:trHeight w:val="850"/>
        </w:trPr>
        <w:tc>
          <w:tcPr>
            <w:tcW w:w="10343" w:type="dxa"/>
            <w:tcBorders>
              <w:top w:val="nil"/>
              <w:left w:val="nil"/>
              <w:bottom w:val="nil"/>
              <w:right w:val="nil"/>
            </w:tcBorders>
            <w:shd w:val="clear" w:color="auto" w:fill="auto"/>
            <w:vAlign w:val="center"/>
          </w:tcPr>
          <w:p w14:paraId="0DD63FC0" w14:textId="5BD364CA" w:rsidR="000733F9" w:rsidRPr="0079217A" w:rsidRDefault="000733F9" w:rsidP="000733F9">
            <w:pPr>
              <w:spacing w:line="360" w:lineRule="auto"/>
              <w:rPr>
                <w:rFonts w:ascii="Mark Pro Medium" w:eastAsia="思源黑体" w:hAnsi="Mark Pro Medium"/>
                <w:b/>
                <w:bCs/>
                <w:color w:val="595959" w:themeColor="text1" w:themeTint="A6"/>
                <w:kern w:val="28"/>
              </w:rPr>
            </w:pPr>
            <w:r w:rsidRPr="000733F9">
              <w:rPr>
                <w:rFonts w:ascii="Mark Pro Medium" w:eastAsia="思源黑体" w:hAnsi="Mark Pro Medium"/>
                <w:b/>
                <w:bCs/>
                <w:color w:val="595959" w:themeColor="text1" w:themeTint="A6"/>
                <w:kern w:val="28"/>
              </w:rPr>
              <w:t>Step 3: Trying it out</w:t>
            </w:r>
          </w:p>
          <w:p w14:paraId="5E885E66" w14:textId="03D9D14E" w:rsidR="000733F9" w:rsidRDefault="000733F9" w:rsidP="000733F9">
            <w:pPr>
              <w:spacing w:line="360" w:lineRule="auto"/>
              <w:rPr>
                <w:rFonts w:ascii="Mark Pro" w:eastAsia="思源黑体" w:hAnsi="Mark Pro"/>
                <w:color w:val="595959" w:themeColor="text1" w:themeTint="A6"/>
                <w:kern w:val="28"/>
              </w:rPr>
            </w:pPr>
            <w:r w:rsidRPr="000733F9">
              <w:rPr>
                <w:rFonts w:ascii="Mark Pro" w:eastAsia="思源黑体" w:hAnsi="Mark Pro"/>
                <w:color w:val="595959" w:themeColor="text1" w:themeTint="A6"/>
                <w:kern w:val="28"/>
              </w:rPr>
              <w:t xml:space="preserve">It is now time to put your mBot2 to work. Take an A3 paper and draw a maze that your mBot2 </w:t>
            </w:r>
            <w:proofErr w:type="gramStart"/>
            <w:r w:rsidRPr="000733F9">
              <w:rPr>
                <w:rFonts w:ascii="Mark Pro" w:eastAsia="思源黑体" w:hAnsi="Mark Pro"/>
                <w:color w:val="595959" w:themeColor="text1" w:themeTint="A6"/>
                <w:kern w:val="28"/>
              </w:rPr>
              <w:t>has to</w:t>
            </w:r>
            <w:proofErr w:type="gramEnd"/>
            <w:r w:rsidRPr="000733F9">
              <w:rPr>
                <w:rFonts w:ascii="Mark Pro" w:eastAsia="思源黑体" w:hAnsi="Mark Pro"/>
                <w:color w:val="595959" w:themeColor="text1" w:themeTint="A6"/>
                <w:kern w:val="28"/>
              </w:rPr>
              <w:t xml:space="preserve"> drive through. Don't make it too complicated and </w:t>
            </w:r>
            <w:proofErr w:type="gramStart"/>
            <w:r w:rsidRPr="000733F9">
              <w:rPr>
                <w:rFonts w:ascii="Mark Pro" w:eastAsia="思源黑体" w:hAnsi="Mark Pro"/>
                <w:color w:val="595959" w:themeColor="text1" w:themeTint="A6"/>
                <w:kern w:val="28"/>
              </w:rPr>
              <w:t>take into account</w:t>
            </w:r>
            <w:proofErr w:type="gramEnd"/>
            <w:r w:rsidRPr="000733F9">
              <w:rPr>
                <w:rFonts w:ascii="Mark Pro" w:eastAsia="思源黑体" w:hAnsi="Mark Pro"/>
                <w:color w:val="595959" w:themeColor="text1" w:themeTint="A6"/>
                <w:kern w:val="28"/>
              </w:rPr>
              <w:t xml:space="preserve"> the width of the robot. The mBot2 doesn't have to find the right route by itself. The mBot2 just needs to drive the route that you program. Need inspiration? Below you can see an example.</w:t>
            </w:r>
          </w:p>
          <w:p w14:paraId="2D6662C6" w14:textId="2E7305E4" w:rsidR="000733F9" w:rsidRDefault="00173D60" w:rsidP="000733F9">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83840" behindDoc="0" locked="0" layoutInCell="1" allowOverlap="1" wp14:anchorId="2B5FC86C" wp14:editId="0BDA1D28">
                  <wp:simplePos x="0" y="0"/>
                  <wp:positionH relativeFrom="column">
                    <wp:posOffset>575310</wp:posOffset>
                  </wp:positionH>
                  <wp:positionV relativeFrom="paragraph">
                    <wp:posOffset>77470</wp:posOffset>
                  </wp:positionV>
                  <wp:extent cx="5349240" cy="3577590"/>
                  <wp:effectExtent l="0" t="0" r="3810" b="3810"/>
                  <wp:wrapNone/>
                  <wp:docPr id="1441396266" name="Picture 1441396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66" name="Picture 144139626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349240" cy="3577590"/>
                          </a:xfrm>
                          <a:prstGeom prst="rect">
                            <a:avLst/>
                          </a:prstGeom>
                        </pic:spPr>
                      </pic:pic>
                    </a:graphicData>
                  </a:graphic>
                  <wp14:sizeRelH relativeFrom="margin">
                    <wp14:pctWidth>0</wp14:pctWidth>
                  </wp14:sizeRelH>
                  <wp14:sizeRelV relativeFrom="margin">
                    <wp14:pctHeight>0</wp14:pctHeight>
                  </wp14:sizeRelV>
                </wp:anchor>
              </w:drawing>
            </w:r>
          </w:p>
          <w:p w14:paraId="214BAEEF" w14:textId="3444578D" w:rsidR="000733F9" w:rsidRDefault="000733F9" w:rsidP="000733F9">
            <w:pPr>
              <w:spacing w:line="360" w:lineRule="auto"/>
              <w:rPr>
                <w:rFonts w:ascii="Mark Pro" w:eastAsia="思源黑体" w:hAnsi="Mark Pro"/>
                <w:color w:val="595959" w:themeColor="text1" w:themeTint="A6"/>
                <w:kern w:val="28"/>
              </w:rPr>
            </w:pPr>
          </w:p>
          <w:p w14:paraId="0634A202" w14:textId="77777777" w:rsidR="000733F9" w:rsidRDefault="000733F9" w:rsidP="000733F9">
            <w:pPr>
              <w:spacing w:line="360" w:lineRule="auto"/>
              <w:rPr>
                <w:rFonts w:ascii="Mark Pro" w:eastAsia="思源黑体" w:hAnsi="Mark Pro"/>
                <w:color w:val="595959" w:themeColor="text1" w:themeTint="A6"/>
                <w:kern w:val="28"/>
              </w:rPr>
            </w:pPr>
          </w:p>
          <w:p w14:paraId="7792395A" w14:textId="77777777" w:rsidR="000733F9" w:rsidRDefault="000733F9" w:rsidP="000733F9">
            <w:pPr>
              <w:spacing w:line="360" w:lineRule="auto"/>
              <w:rPr>
                <w:rFonts w:ascii="Mark Pro" w:eastAsia="思源黑体" w:hAnsi="Mark Pro"/>
                <w:color w:val="595959" w:themeColor="text1" w:themeTint="A6"/>
                <w:kern w:val="28"/>
              </w:rPr>
            </w:pPr>
          </w:p>
          <w:p w14:paraId="3B7C7FF2" w14:textId="77777777" w:rsidR="000733F9" w:rsidRDefault="000733F9" w:rsidP="000733F9">
            <w:pPr>
              <w:spacing w:line="360" w:lineRule="auto"/>
              <w:rPr>
                <w:rFonts w:ascii="Mark Pro" w:eastAsia="思源黑体" w:hAnsi="Mark Pro"/>
                <w:color w:val="595959" w:themeColor="text1" w:themeTint="A6"/>
                <w:kern w:val="28"/>
              </w:rPr>
            </w:pPr>
          </w:p>
          <w:p w14:paraId="24706DB2" w14:textId="77777777" w:rsidR="000733F9" w:rsidRDefault="000733F9" w:rsidP="000733F9">
            <w:pPr>
              <w:spacing w:line="360" w:lineRule="auto"/>
              <w:rPr>
                <w:rFonts w:ascii="Mark Pro" w:eastAsia="思源黑体" w:hAnsi="Mark Pro"/>
                <w:color w:val="595959" w:themeColor="text1" w:themeTint="A6"/>
                <w:kern w:val="28"/>
              </w:rPr>
            </w:pPr>
          </w:p>
          <w:p w14:paraId="4186BE6E" w14:textId="77777777" w:rsidR="000733F9" w:rsidRDefault="000733F9" w:rsidP="000733F9">
            <w:pPr>
              <w:spacing w:line="360" w:lineRule="auto"/>
              <w:rPr>
                <w:rFonts w:ascii="Mark Pro" w:eastAsia="思源黑体" w:hAnsi="Mark Pro"/>
                <w:color w:val="595959" w:themeColor="text1" w:themeTint="A6"/>
                <w:kern w:val="28"/>
              </w:rPr>
            </w:pPr>
          </w:p>
          <w:p w14:paraId="7E127E2F" w14:textId="77777777" w:rsidR="000733F9" w:rsidRDefault="000733F9" w:rsidP="000733F9">
            <w:pPr>
              <w:spacing w:line="360" w:lineRule="auto"/>
              <w:rPr>
                <w:rFonts w:ascii="Mark Pro" w:eastAsia="思源黑体" w:hAnsi="Mark Pro"/>
                <w:color w:val="595959" w:themeColor="text1" w:themeTint="A6"/>
                <w:kern w:val="28"/>
              </w:rPr>
            </w:pPr>
          </w:p>
          <w:p w14:paraId="1191F6D9" w14:textId="77777777" w:rsidR="000733F9" w:rsidRDefault="000733F9" w:rsidP="000733F9">
            <w:pPr>
              <w:spacing w:line="360" w:lineRule="auto"/>
              <w:rPr>
                <w:rFonts w:ascii="Mark Pro" w:eastAsia="思源黑体" w:hAnsi="Mark Pro"/>
                <w:color w:val="595959" w:themeColor="text1" w:themeTint="A6"/>
                <w:kern w:val="28"/>
              </w:rPr>
            </w:pPr>
          </w:p>
          <w:p w14:paraId="4C5E2038" w14:textId="77777777" w:rsidR="000733F9" w:rsidRDefault="000733F9" w:rsidP="000733F9">
            <w:pPr>
              <w:spacing w:line="360" w:lineRule="auto"/>
              <w:rPr>
                <w:rFonts w:ascii="Mark Pro" w:eastAsia="思源黑体" w:hAnsi="Mark Pro"/>
                <w:color w:val="595959" w:themeColor="text1" w:themeTint="A6"/>
                <w:kern w:val="28"/>
              </w:rPr>
            </w:pPr>
          </w:p>
          <w:p w14:paraId="6E3E4EF5" w14:textId="77777777" w:rsidR="000733F9" w:rsidRDefault="000733F9" w:rsidP="000733F9">
            <w:pPr>
              <w:spacing w:line="360" w:lineRule="auto"/>
              <w:rPr>
                <w:rFonts w:ascii="Mark Pro" w:eastAsia="思源黑体" w:hAnsi="Mark Pro"/>
                <w:color w:val="595959" w:themeColor="text1" w:themeTint="A6"/>
                <w:kern w:val="28"/>
              </w:rPr>
            </w:pPr>
          </w:p>
          <w:p w14:paraId="1B3D39B2" w14:textId="77777777" w:rsidR="000733F9" w:rsidRDefault="000733F9" w:rsidP="000733F9">
            <w:pPr>
              <w:spacing w:line="360" w:lineRule="auto"/>
              <w:rPr>
                <w:rFonts w:ascii="Mark Pro" w:eastAsia="思源黑体" w:hAnsi="Mark Pro"/>
                <w:color w:val="595959" w:themeColor="text1" w:themeTint="A6"/>
                <w:kern w:val="28"/>
              </w:rPr>
            </w:pPr>
          </w:p>
          <w:p w14:paraId="6D7EFAFB" w14:textId="77777777" w:rsidR="000733F9" w:rsidRDefault="000733F9" w:rsidP="000733F9">
            <w:pPr>
              <w:spacing w:line="360" w:lineRule="auto"/>
              <w:rPr>
                <w:rFonts w:ascii="Mark Pro" w:eastAsia="思源黑体" w:hAnsi="Mark Pro"/>
                <w:color w:val="595959" w:themeColor="text1" w:themeTint="A6"/>
                <w:kern w:val="28"/>
              </w:rPr>
            </w:pPr>
          </w:p>
          <w:p w14:paraId="2F866A4F" w14:textId="3B6F62E0" w:rsidR="000733F9" w:rsidRPr="000733F9" w:rsidRDefault="000733F9" w:rsidP="000733F9">
            <w:pPr>
              <w:spacing w:line="360" w:lineRule="auto"/>
              <w:rPr>
                <w:rFonts w:ascii="Mark Pro" w:eastAsia="思源黑体" w:hAnsi="Mark Pro"/>
                <w:color w:val="595959" w:themeColor="text1" w:themeTint="A6"/>
                <w:kern w:val="28"/>
              </w:rPr>
            </w:pPr>
          </w:p>
        </w:tc>
      </w:tr>
      <w:tr w:rsidR="00B4160D" w:rsidRPr="00157F7F" w14:paraId="4C3A2846" w14:textId="77777777" w:rsidTr="00DE36B8">
        <w:tblPrEx>
          <w:tblCellMar>
            <w:top w:w="0" w:type="dxa"/>
            <w:left w:w="108" w:type="dxa"/>
            <w:bottom w:w="0" w:type="dxa"/>
            <w:right w:w="108" w:type="dxa"/>
          </w:tblCellMar>
        </w:tblPrEx>
        <w:trPr>
          <w:trHeight w:val="12650"/>
        </w:trPr>
        <w:tc>
          <w:tcPr>
            <w:tcW w:w="10343" w:type="dxa"/>
            <w:tcBorders>
              <w:top w:val="nil"/>
              <w:left w:val="nil"/>
              <w:bottom w:val="nil"/>
              <w:right w:val="nil"/>
            </w:tcBorders>
          </w:tcPr>
          <w:p w14:paraId="63416A3D" w14:textId="012EEDCC" w:rsidR="000733F9" w:rsidRDefault="000733F9" w:rsidP="000733F9">
            <w:pPr>
              <w:spacing w:line="360" w:lineRule="auto"/>
              <w:rPr>
                <w:rFonts w:ascii="Mark Pro" w:eastAsia="思源黑体" w:hAnsi="Mark Pro"/>
                <w:color w:val="595959" w:themeColor="text1" w:themeTint="A6"/>
                <w:kern w:val="28"/>
              </w:rPr>
            </w:pPr>
            <w:r w:rsidRPr="000733F9">
              <w:rPr>
                <w:rFonts w:ascii="Mark Pro" w:eastAsia="思源黑体" w:hAnsi="Mark Pro"/>
                <w:color w:val="595959" w:themeColor="text1" w:themeTint="A6"/>
                <w:kern w:val="28"/>
              </w:rPr>
              <w:lastRenderedPageBreak/>
              <w:t>Use the knowledge you gained in 'Step 2' of this lesson. Of course, you can do plenty of experimenting yourself with the different programming examples in mBlock5.</w:t>
            </w:r>
          </w:p>
          <w:p w14:paraId="006557FF" w14:textId="77777777" w:rsidR="00FC31BB" w:rsidRPr="000733F9" w:rsidRDefault="00FC31BB" w:rsidP="000733F9">
            <w:pPr>
              <w:spacing w:line="360" w:lineRule="auto"/>
              <w:rPr>
                <w:rFonts w:ascii="Mark Pro" w:eastAsia="思源黑体" w:hAnsi="Mark Pro"/>
                <w:color w:val="595959" w:themeColor="text1" w:themeTint="A6"/>
                <w:kern w:val="28"/>
              </w:rPr>
            </w:pPr>
          </w:p>
          <w:p w14:paraId="4C6EEC85" w14:textId="5F95A251" w:rsidR="008B530A" w:rsidRPr="000733F9" w:rsidRDefault="000733F9" w:rsidP="000733F9">
            <w:pPr>
              <w:spacing w:line="360" w:lineRule="auto"/>
              <w:rPr>
                <w:rFonts w:ascii="Mark Pro" w:eastAsia="思源黑体" w:hAnsi="Mark Pro"/>
                <w:color w:val="595959" w:themeColor="text1" w:themeTint="A6"/>
                <w:kern w:val="28"/>
              </w:rPr>
            </w:pPr>
            <w:r w:rsidRPr="000733F9">
              <w:rPr>
                <w:rFonts w:ascii="Mark Pro" w:eastAsia="思源黑体" w:hAnsi="Mark Pro"/>
                <w:color w:val="595959" w:themeColor="text1" w:themeTint="A6"/>
                <w:kern w:val="28"/>
              </w:rPr>
              <w:t>When doing this assignment, it is helpful to use the following step-by-step plan.</w:t>
            </w:r>
          </w:p>
          <w:p w14:paraId="56748055" w14:textId="77777777" w:rsidR="008B530A" w:rsidRPr="00157F7F" w:rsidRDefault="008B530A" w:rsidP="008B530A">
            <w:pPr>
              <w:spacing w:line="360" w:lineRule="auto"/>
              <w:rPr>
                <w:rFonts w:ascii="Mark Pro" w:eastAsia="思源黑体" w:hAnsi="Mark Pro"/>
                <w:color w:val="595959" w:themeColor="text1" w:themeTint="A6"/>
                <w:kern w:val="28"/>
              </w:rPr>
            </w:pPr>
          </w:p>
          <w:tbl>
            <w:tblPr>
              <w:tblStyle w:val="TableGrid"/>
              <w:tblW w:w="0" w:type="auto"/>
              <w:tblLook w:val="04A0" w:firstRow="1" w:lastRow="0" w:firstColumn="1" w:lastColumn="0" w:noHBand="0" w:noVBand="1"/>
            </w:tblPr>
            <w:tblGrid>
              <w:gridCol w:w="3986"/>
              <w:gridCol w:w="6131"/>
            </w:tblGrid>
            <w:tr w:rsidR="00FC31BB" w14:paraId="2F432BFE" w14:textId="77777777" w:rsidTr="00FC31BB">
              <w:tc>
                <w:tcPr>
                  <w:tcW w:w="3986" w:type="dxa"/>
                </w:tcPr>
                <w:p w14:paraId="409349C6" w14:textId="77777777" w:rsidR="00FC31BB" w:rsidRDefault="00FC31BB" w:rsidP="00FC31BB">
                  <w:pPr>
                    <w:spacing w:line="360" w:lineRule="auto"/>
                    <w:rPr>
                      <w:rFonts w:ascii="Mark Pro" w:eastAsia="思源黑体" w:hAnsi="Mark Pro"/>
                      <w:color w:val="595959" w:themeColor="text1" w:themeTint="A6"/>
                      <w:kern w:val="28"/>
                    </w:rPr>
                  </w:pPr>
                </w:p>
              </w:tc>
              <w:tc>
                <w:tcPr>
                  <w:tcW w:w="6131" w:type="dxa"/>
                </w:tcPr>
                <w:p w14:paraId="6D81FFE7" w14:textId="3309215E" w:rsidR="00FC31BB" w:rsidRPr="00FC31BB" w:rsidRDefault="00FC31BB" w:rsidP="00FC31BB">
                  <w:pPr>
                    <w:spacing w:line="360" w:lineRule="auto"/>
                    <w:jc w:val="center"/>
                    <w:rPr>
                      <w:rFonts w:ascii="Mark Pro Medium" w:eastAsia="思源黑体" w:hAnsi="Mark Pro Medium"/>
                      <w:b/>
                      <w:bCs/>
                      <w:color w:val="595959" w:themeColor="text1" w:themeTint="A6"/>
                      <w:kern w:val="28"/>
                    </w:rPr>
                  </w:pPr>
                  <w:r w:rsidRPr="00FC31BB">
                    <w:rPr>
                      <w:rFonts w:ascii="Mark Pro Medium" w:eastAsia="思源黑体" w:hAnsi="Mark Pro Medium"/>
                      <w:b/>
                      <w:bCs/>
                      <w:color w:val="595959" w:themeColor="text1" w:themeTint="A6"/>
                      <w:kern w:val="28"/>
                    </w:rPr>
                    <w:t>Explanation</w:t>
                  </w:r>
                </w:p>
              </w:tc>
            </w:tr>
            <w:tr w:rsidR="00FC31BB" w14:paraId="3A20C9EB" w14:textId="77777777" w:rsidTr="00FC31BB">
              <w:tc>
                <w:tcPr>
                  <w:tcW w:w="3986" w:type="dxa"/>
                </w:tcPr>
                <w:p w14:paraId="3EFB787B" w14:textId="7180CB70" w:rsidR="00FC31BB" w:rsidRDefault="00FC31BB" w:rsidP="00FC31BB">
                  <w:pPr>
                    <w:spacing w:line="360" w:lineRule="auto"/>
                    <w:rPr>
                      <w:rFonts w:ascii="Mark Pro" w:eastAsia="思源黑体" w:hAnsi="Mark Pro"/>
                      <w:color w:val="595959" w:themeColor="text1" w:themeTint="A6"/>
                      <w:kern w:val="28"/>
                    </w:rPr>
                  </w:pPr>
                  <w:r w:rsidRPr="00FC31BB">
                    <w:rPr>
                      <w:rFonts w:ascii="Mark Pro" w:eastAsia="思源黑体" w:hAnsi="Mark Pro"/>
                      <w:color w:val="595959" w:themeColor="text1" w:themeTint="A6"/>
                      <w:kern w:val="28"/>
                    </w:rPr>
                    <w:t>Step 1: What do you want to do?</w:t>
                  </w:r>
                </w:p>
              </w:tc>
              <w:tc>
                <w:tcPr>
                  <w:tcW w:w="6131" w:type="dxa"/>
                </w:tcPr>
                <w:p w14:paraId="2D020A2E" w14:textId="77777777" w:rsidR="00FC31BB" w:rsidRPr="00FC31BB" w:rsidRDefault="00FC31BB" w:rsidP="00FC31BB">
                  <w:pPr>
                    <w:pStyle w:val="ListParagraph"/>
                    <w:numPr>
                      <w:ilvl w:val="0"/>
                      <w:numId w:val="32"/>
                    </w:numPr>
                    <w:spacing w:line="360" w:lineRule="auto"/>
                    <w:rPr>
                      <w:rFonts w:ascii="Mark Pro" w:eastAsia="思源黑体" w:hAnsi="Mark Pro"/>
                      <w:color w:val="595959" w:themeColor="text1" w:themeTint="A6"/>
                      <w:kern w:val="28"/>
                    </w:rPr>
                  </w:pPr>
                  <w:r w:rsidRPr="00FC31BB">
                    <w:rPr>
                      <w:rFonts w:ascii="Mark Pro" w:eastAsia="思源黑体" w:hAnsi="Mark Pro"/>
                      <w:color w:val="595959" w:themeColor="text1" w:themeTint="A6"/>
                      <w:kern w:val="28"/>
                    </w:rPr>
                    <w:t>What route do you want the mBot2 to drive?</w:t>
                  </w:r>
                </w:p>
                <w:p w14:paraId="424D517D" w14:textId="3F2FC3A5" w:rsidR="00FC31BB" w:rsidRPr="00FC31BB" w:rsidRDefault="00FC31BB" w:rsidP="00FC31BB">
                  <w:pPr>
                    <w:pStyle w:val="ListParagraph"/>
                    <w:numPr>
                      <w:ilvl w:val="0"/>
                      <w:numId w:val="32"/>
                    </w:numPr>
                    <w:spacing w:line="360" w:lineRule="auto"/>
                    <w:rPr>
                      <w:rFonts w:ascii="Mark Pro" w:eastAsia="思源黑体" w:hAnsi="Mark Pro"/>
                      <w:color w:val="595959" w:themeColor="text1" w:themeTint="A6"/>
                      <w:kern w:val="28"/>
                    </w:rPr>
                  </w:pPr>
                  <w:r w:rsidRPr="00FC31BB">
                    <w:rPr>
                      <w:rFonts w:ascii="Mark Pro" w:eastAsia="思源黑体" w:hAnsi="Mark Pro" w:hint="eastAsia"/>
                      <w:color w:val="595959" w:themeColor="text1" w:themeTint="A6"/>
                      <w:kern w:val="28"/>
                    </w:rPr>
                    <w:t>What parts does the maze consist of?</w:t>
                  </w:r>
                </w:p>
                <w:p w14:paraId="2B3C0CE4" w14:textId="65CA26F8" w:rsidR="00FC31BB" w:rsidRPr="00FC31BB" w:rsidRDefault="00FC31BB" w:rsidP="00FC31BB">
                  <w:pPr>
                    <w:pStyle w:val="ListParagraph"/>
                    <w:numPr>
                      <w:ilvl w:val="0"/>
                      <w:numId w:val="32"/>
                    </w:numPr>
                    <w:spacing w:line="360" w:lineRule="auto"/>
                    <w:rPr>
                      <w:rFonts w:ascii="Mark Pro" w:eastAsia="思源黑体" w:hAnsi="Mark Pro"/>
                      <w:color w:val="595959" w:themeColor="text1" w:themeTint="A6"/>
                      <w:kern w:val="28"/>
                    </w:rPr>
                  </w:pPr>
                  <w:r w:rsidRPr="00FC31BB">
                    <w:rPr>
                      <w:rFonts w:ascii="Mark Pro" w:eastAsia="思源黑体" w:hAnsi="Mark Pro" w:hint="eastAsia"/>
                      <w:color w:val="595959" w:themeColor="text1" w:themeTint="A6"/>
                      <w:kern w:val="28"/>
                    </w:rPr>
                    <w:t>How long are the distances the robot needs to travel?</w:t>
                  </w:r>
                </w:p>
                <w:p w14:paraId="5049CBEB" w14:textId="6D4007BC" w:rsidR="00FC31BB" w:rsidRPr="00FC31BB" w:rsidRDefault="00FC31BB" w:rsidP="00FC31BB">
                  <w:pPr>
                    <w:pStyle w:val="ListParagraph"/>
                    <w:numPr>
                      <w:ilvl w:val="0"/>
                      <w:numId w:val="32"/>
                    </w:numPr>
                    <w:spacing w:line="360" w:lineRule="auto"/>
                    <w:rPr>
                      <w:rFonts w:ascii="Mark Pro" w:eastAsia="思源黑体" w:hAnsi="Mark Pro"/>
                      <w:color w:val="595959" w:themeColor="text1" w:themeTint="A6"/>
                      <w:kern w:val="28"/>
                    </w:rPr>
                  </w:pPr>
                  <w:r w:rsidRPr="00FC31BB">
                    <w:rPr>
                      <w:rFonts w:ascii="Mark Pro" w:eastAsia="思源黑体" w:hAnsi="Mark Pro" w:hint="eastAsia"/>
                      <w:color w:val="595959" w:themeColor="text1" w:themeTint="A6"/>
                      <w:kern w:val="28"/>
                    </w:rPr>
                    <w:t>Does the robot also need to make turns? Which way and by how many degrees?</w:t>
                  </w:r>
                </w:p>
              </w:tc>
            </w:tr>
            <w:tr w:rsidR="00FC31BB" w14:paraId="2AF32BA0" w14:textId="77777777" w:rsidTr="00FC31BB">
              <w:tc>
                <w:tcPr>
                  <w:tcW w:w="3986" w:type="dxa"/>
                </w:tcPr>
                <w:p w14:paraId="16EF0428" w14:textId="62E135D4" w:rsidR="00FC31BB" w:rsidRDefault="00FC31BB" w:rsidP="00FC31BB">
                  <w:pPr>
                    <w:spacing w:line="360" w:lineRule="auto"/>
                    <w:rPr>
                      <w:rFonts w:ascii="Mark Pro" w:eastAsia="思源黑体" w:hAnsi="Mark Pro"/>
                      <w:color w:val="595959" w:themeColor="text1" w:themeTint="A6"/>
                      <w:kern w:val="28"/>
                    </w:rPr>
                  </w:pPr>
                  <w:r w:rsidRPr="00FC31BB">
                    <w:rPr>
                      <w:rFonts w:ascii="Mark Pro" w:eastAsia="思源黑体" w:hAnsi="Mark Pro"/>
                      <w:color w:val="595959" w:themeColor="text1" w:themeTint="A6"/>
                      <w:kern w:val="28"/>
                    </w:rPr>
                    <w:t>Step 2: What do you need?</w:t>
                  </w:r>
                </w:p>
              </w:tc>
              <w:tc>
                <w:tcPr>
                  <w:tcW w:w="6131" w:type="dxa"/>
                </w:tcPr>
                <w:p w14:paraId="6A7F2674" w14:textId="2B4085EB" w:rsidR="00FC31BB" w:rsidRPr="00FC31BB" w:rsidRDefault="00FC31BB" w:rsidP="00FC31BB">
                  <w:pPr>
                    <w:pStyle w:val="ListParagraph"/>
                    <w:numPr>
                      <w:ilvl w:val="0"/>
                      <w:numId w:val="32"/>
                    </w:numPr>
                    <w:spacing w:line="360" w:lineRule="auto"/>
                    <w:rPr>
                      <w:rFonts w:ascii="Mark Pro" w:eastAsia="思源黑体" w:hAnsi="Mark Pro"/>
                      <w:color w:val="595959" w:themeColor="text1" w:themeTint="A6"/>
                      <w:kern w:val="28"/>
                    </w:rPr>
                  </w:pPr>
                  <w:r w:rsidRPr="00FC31BB">
                    <w:rPr>
                      <w:rFonts w:ascii="Mark Pro" w:eastAsia="思源黑体" w:hAnsi="Mark Pro"/>
                      <w:color w:val="595959" w:themeColor="text1" w:themeTint="A6"/>
                      <w:kern w:val="28"/>
                    </w:rPr>
                    <w:t>What do you need in addition to the mBot2?</w:t>
                  </w:r>
                </w:p>
              </w:tc>
            </w:tr>
            <w:tr w:rsidR="00FC31BB" w14:paraId="5372308B" w14:textId="77777777" w:rsidTr="00FC31BB">
              <w:tc>
                <w:tcPr>
                  <w:tcW w:w="3986" w:type="dxa"/>
                </w:tcPr>
                <w:p w14:paraId="4DDD59CA" w14:textId="2F256C90" w:rsidR="00FC31BB" w:rsidRDefault="00FC31BB" w:rsidP="00FC31BB">
                  <w:pPr>
                    <w:spacing w:line="360" w:lineRule="auto"/>
                    <w:rPr>
                      <w:rFonts w:ascii="Mark Pro" w:eastAsia="思源黑体" w:hAnsi="Mark Pro"/>
                      <w:color w:val="595959" w:themeColor="text1" w:themeTint="A6"/>
                      <w:kern w:val="28"/>
                    </w:rPr>
                  </w:pPr>
                  <w:r w:rsidRPr="00FC31BB">
                    <w:rPr>
                      <w:rFonts w:ascii="Mark Pro" w:eastAsia="思源黑体" w:hAnsi="Mark Pro"/>
                      <w:color w:val="595959" w:themeColor="text1" w:themeTint="A6"/>
                      <w:kern w:val="28"/>
                    </w:rPr>
                    <w:t>Step 3: What code blocks do you need to make the mBot2 drive?</w:t>
                  </w:r>
                </w:p>
              </w:tc>
              <w:tc>
                <w:tcPr>
                  <w:tcW w:w="6131" w:type="dxa"/>
                </w:tcPr>
                <w:p w14:paraId="487537C8" w14:textId="77777777" w:rsidR="00FC31BB" w:rsidRPr="00FC31BB" w:rsidRDefault="00FC31BB" w:rsidP="00FC31BB">
                  <w:pPr>
                    <w:pStyle w:val="ListParagraph"/>
                    <w:numPr>
                      <w:ilvl w:val="0"/>
                      <w:numId w:val="32"/>
                    </w:numPr>
                    <w:spacing w:line="360" w:lineRule="auto"/>
                    <w:rPr>
                      <w:rFonts w:ascii="Mark Pro" w:eastAsia="思源黑体" w:hAnsi="Mark Pro"/>
                      <w:color w:val="595959" w:themeColor="text1" w:themeTint="A6"/>
                      <w:kern w:val="28"/>
                    </w:rPr>
                  </w:pPr>
                  <w:r w:rsidRPr="00FC31BB">
                    <w:rPr>
                      <w:rFonts w:ascii="Mark Pro" w:eastAsia="思源黑体" w:hAnsi="Mark Pro"/>
                      <w:color w:val="595959" w:themeColor="text1" w:themeTint="A6"/>
                      <w:kern w:val="28"/>
                    </w:rPr>
                    <w:t>How are you going to make the mBot2 drive?</w:t>
                  </w:r>
                </w:p>
                <w:p w14:paraId="53E9C6AD" w14:textId="30169DE1" w:rsidR="00FC31BB" w:rsidRPr="00FC31BB" w:rsidRDefault="00FC31BB" w:rsidP="00FC31BB">
                  <w:pPr>
                    <w:pStyle w:val="ListParagraph"/>
                    <w:numPr>
                      <w:ilvl w:val="0"/>
                      <w:numId w:val="32"/>
                    </w:numPr>
                    <w:spacing w:line="360" w:lineRule="auto"/>
                    <w:rPr>
                      <w:rFonts w:ascii="Mark Pro" w:eastAsia="思源黑体" w:hAnsi="Mark Pro"/>
                      <w:color w:val="595959" w:themeColor="text1" w:themeTint="A6"/>
                      <w:kern w:val="28"/>
                    </w:rPr>
                  </w:pPr>
                  <w:r w:rsidRPr="00FC31BB">
                    <w:rPr>
                      <w:rFonts w:ascii="Mark Pro" w:eastAsia="思源黑体" w:hAnsi="Mark Pro" w:hint="eastAsia"/>
                      <w:color w:val="595959" w:themeColor="text1" w:themeTint="A6"/>
                      <w:kern w:val="28"/>
                    </w:rPr>
                    <w:t>What code blocks will you use?</w:t>
                  </w:r>
                </w:p>
                <w:p w14:paraId="4A77BE94" w14:textId="7980657B" w:rsidR="00FC31BB" w:rsidRPr="00FC31BB" w:rsidRDefault="00FC31BB" w:rsidP="00FC31BB">
                  <w:pPr>
                    <w:pStyle w:val="ListParagraph"/>
                    <w:numPr>
                      <w:ilvl w:val="0"/>
                      <w:numId w:val="32"/>
                    </w:numPr>
                    <w:spacing w:line="360" w:lineRule="auto"/>
                    <w:rPr>
                      <w:rFonts w:ascii="Mark Pro" w:eastAsia="思源黑体" w:hAnsi="Mark Pro"/>
                      <w:color w:val="595959" w:themeColor="text1" w:themeTint="A6"/>
                      <w:kern w:val="28"/>
                    </w:rPr>
                  </w:pPr>
                  <w:r w:rsidRPr="00FC31BB">
                    <w:rPr>
                      <w:rFonts w:ascii="Mark Pro" w:eastAsia="思源黑体" w:hAnsi="Mark Pro" w:hint="eastAsia"/>
                      <w:color w:val="595959" w:themeColor="text1" w:themeTint="A6"/>
                      <w:kern w:val="28"/>
                    </w:rPr>
                    <w:t xml:space="preserve">Make a brief description on how your program works (pseudocode/natural language, </w:t>
                  </w:r>
                  <w:proofErr w:type="gramStart"/>
                  <w:r w:rsidRPr="00FC31BB">
                    <w:rPr>
                      <w:rFonts w:ascii="Mark Pro" w:eastAsia="思源黑体" w:hAnsi="Mark Pro" w:hint="eastAsia"/>
                      <w:color w:val="595959" w:themeColor="text1" w:themeTint="A6"/>
                      <w:kern w:val="28"/>
                    </w:rPr>
                    <w:t>flowchart</w:t>
                  </w:r>
                  <w:proofErr w:type="gramEnd"/>
                  <w:r w:rsidRPr="00FC31BB">
                    <w:rPr>
                      <w:rFonts w:ascii="Mark Pro" w:eastAsia="思源黑体" w:hAnsi="Mark Pro" w:hint="eastAsia"/>
                      <w:color w:val="595959" w:themeColor="text1" w:themeTint="A6"/>
                      <w:kern w:val="28"/>
                    </w:rPr>
                    <w:t xml:space="preserve"> or UML)</w:t>
                  </w:r>
                </w:p>
                <w:p w14:paraId="3FCA6ADB" w14:textId="67A334D7" w:rsidR="00FC31BB" w:rsidRPr="00FC31BB" w:rsidRDefault="00FC31BB" w:rsidP="00FC31BB">
                  <w:pPr>
                    <w:pStyle w:val="ListParagraph"/>
                    <w:numPr>
                      <w:ilvl w:val="0"/>
                      <w:numId w:val="32"/>
                    </w:numPr>
                    <w:spacing w:line="360" w:lineRule="auto"/>
                    <w:rPr>
                      <w:rFonts w:ascii="Mark Pro" w:eastAsia="思源黑体" w:hAnsi="Mark Pro"/>
                      <w:color w:val="595959" w:themeColor="text1" w:themeTint="A6"/>
                      <w:kern w:val="28"/>
                    </w:rPr>
                  </w:pPr>
                  <w:r w:rsidRPr="00FC31BB">
                    <w:rPr>
                      <w:rFonts w:ascii="Mark Pro" w:eastAsia="思源黑体" w:hAnsi="Mark Pro" w:hint="eastAsia"/>
                      <w:color w:val="595959" w:themeColor="text1" w:themeTint="A6"/>
                      <w:kern w:val="28"/>
                    </w:rPr>
                    <w:t xml:space="preserve">If you need further explanation, you can discuss with your fellow students, the teacher, or do a research on the topic. There is help available for every </w:t>
                  </w:r>
                  <w:r w:rsidR="00537744">
                    <w:rPr>
                      <w:rFonts w:ascii="Mark Pro" w:eastAsia="思源黑体" w:hAnsi="Mark Pro"/>
                      <w:color w:val="595959" w:themeColor="text1" w:themeTint="A6"/>
                      <w:kern w:val="28"/>
                    </w:rPr>
                    <w:t>code</w:t>
                  </w:r>
                  <w:r w:rsidRPr="00FC31BB">
                    <w:rPr>
                      <w:rFonts w:ascii="Mark Pro" w:eastAsia="思源黑体" w:hAnsi="Mark Pro" w:hint="eastAsia"/>
                      <w:color w:val="595959" w:themeColor="text1" w:themeTint="A6"/>
                      <w:kern w:val="28"/>
                    </w:rPr>
                    <w:t xml:space="preserve"> block in </w:t>
                  </w:r>
                  <w:proofErr w:type="spellStart"/>
                  <w:r w:rsidRPr="00FC31BB">
                    <w:rPr>
                      <w:rFonts w:ascii="Mark Pro" w:eastAsia="思源黑体" w:hAnsi="Mark Pro" w:hint="eastAsia"/>
                      <w:color w:val="595959" w:themeColor="text1" w:themeTint="A6"/>
                      <w:kern w:val="28"/>
                    </w:rPr>
                    <w:t>mBlock</w:t>
                  </w:r>
                  <w:proofErr w:type="spellEnd"/>
                  <w:r w:rsidRPr="00FC31BB">
                    <w:rPr>
                      <w:rFonts w:ascii="Mark Pro" w:eastAsia="思源黑体" w:hAnsi="Mark Pro" w:hint="eastAsia"/>
                      <w:color w:val="595959" w:themeColor="text1" w:themeTint="A6"/>
                      <w:kern w:val="28"/>
                    </w:rPr>
                    <w:t xml:space="preserve"> as well.</w:t>
                  </w:r>
                </w:p>
              </w:tc>
            </w:tr>
            <w:tr w:rsidR="00FC31BB" w14:paraId="6876F71B" w14:textId="77777777" w:rsidTr="00FC31BB">
              <w:tc>
                <w:tcPr>
                  <w:tcW w:w="3986" w:type="dxa"/>
                </w:tcPr>
                <w:p w14:paraId="5EBD2E4B" w14:textId="2C363055" w:rsidR="00FC31BB" w:rsidRDefault="00FC31BB" w:rsidP="00FC31BB">
                  <w:pPr>
                    <w:spacing w:line="360" w:lineRule="auto"/>
                    <w:rPr>
                      <w:rFonts w:ascii="Mark Pro" w:eastAsia="思源黑体" w:hAnsi="Mark Pro"/>
                      <w:color w:val="595959" w:themeColor="text1" w:themeTint="A6"/>
                      <w:kern w:val="28"/>
                    </w:rPr>
                  </w:pPr>
                  <w:r w:rsidRPr="00FC31BB">
                    <w:rPr>
                      <w:rFonts w:ascii="Mark Pro" w:eastAsia="思源黑体" w:hAnsi="Mark Pro"/>
                      <w:color w:val="595959" w:themeColor="text1" w:themeTint="A6"/>
                      <w:kern w:val="28"/>
                    </w:rPr>
                    <w:t>Step 4: Testing and implementation</w:t>
                  </w:r>
                </w:p>
              </w:tc>
              <w:tc>
                <w:tcPr>
                  <w:tcW w:w="6131" w:type="dxa"/>
                </w:tcPr>
                <w:p w14:paraId="0F399CD7" w14:textId="77777777" w:rsidR="00FC31BB" w:rsidRPr="00FC31BB" w:rsidRDefault="00FC31BB" w:rsidP="00FC31BB">
                  <w:pPr>
                    <w:pStyle w:val="ListParagraph"/>
                    <w:numPr>
                      <w:ilvl w:val="0"/>
                      <w:numId w:val="32"/>
                    </w:numPr>
                    <w:spacing w:line="360" w:lineRule="auto"/>
                    <w:rPr>
                      <w:rFonts w:ascii="Mark Pro" w:eastAsia="思源黑体" w:hAnsi="Mark Pro"/>
                      <w:color w:val="595959" w:themeColor="text1" w:themeTint="A6"/>
                      <w:kern w:val="28"/>
                    </w:rPr>
                  </w:pPr>
                  <w:r w:rsidRPr="00FC31BB">
                    <w:rPr>
                      <w:rFonts w:ascii="Mark Pro" w:eastAsia="思源黑体" w:hAnsi="Mark Pro"/>
                      <w:color w:val="595959" w:themeColor="text1" w:themeTint="A6"/>
                      <w:kern w:val="28"/>
                    </w:rPr>
                    <w:t>Is the first version ready? Test it! During the testing round, write down areas of improvement.</w:t>
                  </w:r>
                </w:p>
                <w:p w14:paraId="1AA5DF5F" w14:textId="1DCEC500" w:rsidR="00FC31BB" w:rsidRPr="00FC31BB" w:rsidRDefault="00FC31BB" w:rsidP="00FC31BB">
                  <w:pPr>
                    <w:pStyle w:val="ListParagraph"/>
                    <w:numPr>
                      <w:ilvl w:val="0"/>
                      <w:numId w:val="32"/>
                    </w:numPr>
                    <w:spacing w:line="360" w:lineRule="auto"/>
                    <w:rPr>
                      <w:rFonts w:ascii="Mark Pro" w:eastAsia="思源黑体" w:hAnsi="Mark Pro"/>
                      <w:color w:val="595959" w:themeColor="text1" w:themeTint="A6"/>
                      <w:kern w:val="28"/>
                    </w:rPr>
                  </w:pPr>
                  <w:r w:rsidRPr="00FC31BB">
                    <w:rPr>
                      <w:rFonts w:ascii="Mark Pro" w:eastAsia="思源黑体" w:hAnsi="Mark Pro" w:hint="eastAsia"/>
                      <w:color w:val="595959" w:themeColor="text1" w:themeTint="A6"/>
                      <w:kern w:val="28"/>
                    </w:rPr>
                    <w:t>Work on the improvement points until your mBot2 drives through your maze without errors.</w:t>
                  </w:r>
                </w:p>
              </w:tc>
            </w:tr>
          </w:tbl>
          <w:p w14:paraId="5CAD1BC1" w14:textId="77777777" w:rsidR="00B4160D" w:rsidRDefault="00B4160D" w:rsidP="00FC31BB">
            <w:pPr>
              <w:spacing w:line="360" w:lineRule="auto"/>
              <w:rPr>
                <w:rFonts w:ascii="Mark Pro" w:eastAsia="思源黑体" w:hAnsi="Mark Pro"/>
                <w:color w:val="595959" w:themeColor="text1" w:themeTint="A6"/>
                <w:kern w:val="28"/>
              </w:rPr>
            </w:pPr>
          </w:p>
          <w:p w14:paraId="518DFFC6" w14:textId="2F853894" w:rsidR="00FC31BB" w:rsidRDefault="00FC31BB" w:rsidP="00FC31BB">
            <w:pPr>
              <w:spacing w:line="360" w:lineRule="auto"/>
              <w:rPr>
                <w:rFonts w:ascii="Mark Pro" w:eastAsia="思源黑体" w:hAnsi="Mark Pro"/>
                <w:color w:val="595959" w:themeColor="text1" w:themeTint="A6"/>
                <w:kern w:val="28"/>
              </w:rPr>
            </w:pPr>
            <w:r w:rsidRPr="00FC31BB">
              <w:rPr>
                <w:rFonts w:ascii="Mark Pro" w:eastAsia="思源黑体" w:hAnsi="Mark Pro"/>
                <w:color w:val="595959" w:themeColor="text1" w:themeTint="A6"/>
                <w:kern w:val="28"/>
              </w:rPr>
              <w:t xml:space="preserve">Is it possible to get the mBot2 to drive through the maze without a hitch? Then challenge yourself with a more difficult maze. Or have one of your classmates work out a </w:t>
            </w:r>
            <w:r w:rsidR="00537744">
              <w:rPr>
                <w:rFonts w:ascii="Mark Pro" w:eastAsia="思源黑体" w:hAnsi="Mark Pro"/>
                <w:color w:val="595959" w:themeColor="text1" w:themeTint="A6"/>
                <w:kern w:val="28"/>
              </w:rPr>
              <w:t>route</w:t>
            </w:r>
            <w:r w:rsidRPr="00FC31BB">
              <w:rPr>
                <w:rFonts w:ascii="Mark Pro" w:eastAsia="思源黑体" w:hAnsi="Mark Pro"/>
                <w:color w:val="595959" w:themeColor="text1" w:themeTint="A6"/>
                <w:kern w:val="28"/>
              </w:rPr>
              <w:t xml:space="preserve"> for you.</w:t>
            </w:r>
          </w:p>
          <w:p w14:paraId="68E4162F" w14:textId="77777777" w:rsidR="00FC31BB" w:rsidRDefault="00FC31BB" w:rsidP="00FC31BB">
            <w:pPr>
              <w:spacing w:line="360" w:lineRule="auto"/>
              <w:rPr>
                <w:rFonts w:ascii="Mark Pro" w:eastAsia="思源黑体" w:hAnsi="Mark Pro"/>
                <w:color w:val="595959" w:themeColor="text1" w:themeTint="A6"/>
                <w:kern w:val="28"/>
              </w:rPr>
            </w:pPr>
          </w:p>
          <w:p w14:paraId="69F3992E" w14:textId="77777777" w:rsidR="00FC31BB" w:rsidRDefault="00FC31BB" w:rsidP="00FC31BB">
            <w:pPr>
              <w:spacing w:line="360" w:lineRule="auto"/>
              <w:rPr>
                <w:rFonts w:ascii="Mark Pro" w:eastAsia="思源黑体" w:hAnsi="Mark Pro"/>
                <w:color w:val="595959" w:themeColor="text1" w:themeTint="A6"/>
                <w:kern w:val="28"/>
              </w:rPr>
            </w:pPr>
          </w:p>
          <w:p w14:paraId="13EA1E26" w14:textId="77777777" w:rsidR="00FC31BB" w:rsidRDefault="00FC31BB" w:rsidP="00FC31BB">
            <w:pPr>
              <w:spacing w:line="360" w:lineRule="auto"/>
              <w:rPr>
                <w:rFonts w:ascii="Mark Pro" w:eastAsia="思源黑体" w:hAnsi="Mark Pro"/>
                <w:color w:val="595959" w:themeColor="text1" w:themeTint="A6"/>
                <w:kern w:val="28"/>
              </w:rPr>
            </w:pPr>
          </w:p>
          <w:p w14:paraId="071859D0" w14:textId="4148762B" w:rsidR="00FC31BB" w:rsidRPr="00FC31BB" w:rsidRDefault="00FC31BB" w:rsidP="00FC31BB">
            <w:pPr>
              <w:spacing w:line="360" w:lineRule="auto"/>
              <w:rPr>
                <w:rFonts w:ascii="Mark Pro" w:eastAsia="思源黑体" w:hAnsi="Mark Pro"/>
                <w:color w:val="595959" w:themeColor="text1" w:themeTint="A6"/>
                <w:kern w:val="28"/>
              </w:rPr>
            </w:pPr>
          </w:p>
        </w:tc>
      </w:tr>
      <w:tr w:rsidR="00E63106" w:rsidRPr="00784D0C" w14:paraId="2268DFF7" w14:textId="77777777" w:rsidTr="00DE36B8">
        <w:trPr>
          <w:trHeight w:val="850"/>
        </w:trPr>
        <w:tc>
          <w:tcPr>
            <w:tcW w:w="10343" w:type="dxa"/>
            <w:tcBorders>
              <w:top w:val="nil"/>
              <w:left w:val="nil"/>
              <w:bottom w:val="nil"/>
              <w:right w:val="nil"/>
            </w:tcBorders>
            <w:shd w:val="clear" w:color="auto" w:fill="00B0F0"/>
            <w:vAlign w:val="center"/>
          </w:tcPr>
          <w:p w14:paraId="54ABDB58" w14:textId="77777777" w:rsidR="00FC31BB" w:rsidRPr="00FC31BB" w:rsidRDefault="00FC31BB" w:rsidP="00FC31BB">
            <w:pPr>
              <w:jc w:val="center"/>
              <w:rPr>
                <w:rFonts w:ascii="Mark Pro Medium" w:eastAsia="思源黑体" w:hAnsi="Mark Pro Medium"/>
                <w:b/>
                <w:bCs/>
                <w:color w:val="FFFFFF" w:themeColor="background1"/>
                <w:kern w:val="28"/>
                <w:sz w:val="28"/>
                <w:szCs w:val="28"/>
              </w:rPr>
            </w:pPr>
            <w:r w:rsidRPr="00FC31BB">
              <w:rPr>
                <w:rFonts w:ascii="Mark Pro Medium" w:eastAsia="思源黑体" w:hAnsi="Mark Pro Medium"/>
                <w:b/>
                <w:bCs/>
                <w:color w:val="FFFFFF" w:themeColor="background1"/>
                <w:kern w:val="28"/>
                <w:sz w:val="28"/>
                <w:szCs w:val="28"/>
              </w:rPr>
              <w:lastRenderedPageBreak/>
              <w:t>4. Wrap-up</w:t>
            </w:r>
          </w:p>
          <w:p w14:paraId="0C39D9E5" w14:textId="600AA279" w:rsidR="00E63106" w:rsidRPr="00784D0C" w:rsidRDefault="00FC31BB" w:rsidP="00FC31BB">
            <w:pPr>
              <w:spacing w:line="259" w:lineRule="auto"/>
              <w:jc w:val="center"/>
              <w:rPr>
                <w:rFonts w:ascii="Mark Pro Medium" w:eastAsia="思源黑体" w:hAnsi="Mark Pro Medium"/>
                <w:b/>
                <w:bCs/>
                <w:color w:val="FFFFFF" w:themeColor="background1"/>
                <w:kern w:val="28"/>
                <w:sz w:val="28"/>
                <w:szCs w:val="28"/>
              </w:rPr>
            </w:pPr>
            <w:r w:rsidRPr="00FC31BB">
              <w:rPr>
                <w:rFonts w:ascii="Mark Pro Medium" w:eastAsia="思源黑体" w:hAnsi="Mark Pro Medium"/>
                <w:b/>
                <w:bCs/>
                <w:color w:val="FFFFFF" w:themeColor="background1"/>
                <w:kern w:val="28"/>
                <w:sz w:val="28"/>
                <w:szCs w:val="28"/>
              </w:rPr>
              <w:t>(5 min)</w:t>
            </w:r>
          </w:p>
        </w:tc>
      </w:tr>
      <w:tr w:rsidR="00E63106" w:rsidRPr="00157F7F" w14:paraId="34E9F459" w14:textId="77777777" w:rsidTr="00DE36B8">
        <w:tblPrEx>
          <w:tblCellMar>
            <w:top w:w="0" w:type="dxa"/>
            <w:left w:w="108" w:type="dxa"/>
            <w:bottom w:w="0" w:type="dxa"/>
            <w:right w:w="108" w:type="dxa"/>
          </w:tblCellMar>
        </w:tblPrEx>
        <w:trPr>
          <w:trHeight w:val="11622"/>
        </w:trPr>
        <w:tc>
          <w:tcPr>
            <w:tcW w:w="10343" w:type="dxa"/>
            <w:tcBorders>
              <w:top w:val="nil"/>
              <w:left w:val="nil"/>
              <w:bottom w:val="nil"/>
              <w:right w:val="nil"/>
            </w:tcBorders>
          </w:tcPr>
          <w:p w14:paraId="2C64BBEE" w14:textId="769D2792" w:rsidR="008B530A" w:rsidRPr="0079217A" w:rsidRDefault="00FC31BB" w:rsidP="008B530A">
            <w:pPr>
              <w:spacing w:line="360" w:lineRule="auto"/>
              <w:rPr>
                <w:rFonts w:ascii="Mark Pro Medium" w:eastAsia="思源黑体" w:hAnsi="Mark Pro Medium"/>
                <w:b/>
                <w:bCs/>
                <w:color w:val="595959" w:themeColor="text1" w:themeTint="A6"/>
                <w:w w:val="105"/>
                <w:kern w:val="28"/>
              </w:rPr>
            </w:pPr>
            <w:r w:rsidRPr="00FC31BB">
              <w:rPr>
                <w:rFonts w:ascii="Mark Pro Medium" w:eastAsia="思源黑体" w:hAnsi="Mark Pro Medium"/>
                <w:b/>
                <w:bCs/>
                <w:color w:val="595959" w:themeColor="text1" w:themeTint="A6"/>
                <w:kern w:val="28"/>
              </w:rPr>
              <w:t>Step 4: Wrap-up</w:t>
            </w:r>
            <w:r w:rsidR="008B530A" w:rsidRPr="0079217A">
              <w:rPr>
                <w:rFonts w:ascii="Mark Pro Medium" w:eastAsia="思源黑体" w:hAnsi="Mark Pro Medium"/>
                <w:b/>
                <w:bCs/>
                <w:color w:val="595959" w:themeColor="text1" w:themeTint="A6"/>
                <w:kern w:val="28"/>
              </w:rPr>
              <w:t xml:space="preserve"> </w:t>
            </w:r>
          </w:p>
          <w:p w14:paraId="72EBA7E7" w14:textId="77777777" w:rsidR="00FC31BB" w:rsidRPr="00FC31BB" w:rsidRDefault="00FC31BB" w:rsidP="00FC31BB">
            <w:pPr>
              <w:spacing w:line="360" w:lineRule="auto"/>
              <w:rPr>
                <w:rFonts w:ascii="Mark Pro" w:eastAsia="思源黑体" w:hAnsi="Mark Pro"/>
                <w:color w:val="595959" w:themeColor="text1" w:themeTint="A6"/>
                <w:kern w:val="28"/>
              </w:rPr>
            </w:pPr>
            <w:r w:rsidRPr="00FC31BB">
              <w:rPr>
                <w:rFonts w:ascii="Mark Pro" w:eastAsia="思源黑体" w:hAnsi="Mark Pro"/>
                <w:color w:val="595959" w:themeColor="text1" w:themeTint="A6"/>
                <w:kern w:val="28"/>
              </w:rPr>
              <w:t>Did you succeed in driving the robot through the maze completely without error?</w:t>
            </w:r>
          </w:p>
          <w:p w14:paraId="559531F7" w14:textId="77777777" w:rsidR="00FC31BB" w:rsidRPr="00FC31BB" w:rsidRDefault="00FC31BB" w:rsidP="00FC31BB">
            <w:pPr>
              <w:spacing w:line="360" w:lineRule="auto"/>
              <w:rPr>
                <w:rFonts w:ascii="Mark Pro" w:eastAsia="思源黑体" w:hAnsi="Mark Pro"/>
                <w:color w:val="595959" w:themeColor="text1" w:themeTint="A6"/>
                <w:kern w:val="28"/>
              </w:rPr>
            </w:pPr>
            <w:r w:rsidRPr="00FC31BB">
              <w:rPr>
                <w:rFonts w:ascii="Mark Pro" w:eastAsia="思源黑体" w:hAnsi="Mark Pro"/>
                <w:color w:val="595959" w:themeColor="text1" w:themeTint="A6"/>
                <w:kern w:val="28"/>
              </w:rPr>
              <w:t>In this lesson you have been introduced to robots in everyday life and to the mBot2. You know how to control the movements of mBot2 and which programming blocks you can use for this.</w:t>
            </w:r>
          </w:p>
          <w:p w14:paraId="57AAC40B" w14:textId="32DD38E8" w:rsidR="00FC31BB" w:rsidRPr="00FC31BB" w:rsidRDefault="00FC31BB" w:rsidP="00FC31BB">
            <w:pPr>
              <w:spacing w:line="360" w:lineRule="auto"/>
              <w:rPr>
                <w:rFonts w:ascii="Mark Pro" w:eastAsia="思源黑体" w:hAnsi="Mark Pro"/>
                <w:color w:val="595959" w:themeColor="text1" w:themeTint="A6"/>
                <w:kern w:val="28"/>
              </w:rPr>
            </w:pPr>
            <w:r w:rsidRPr="00FC31BB">
              <w:rPr>
                <w:rFonts w:ascii="Mark Pro" w:eastAsia="思源黑体" w:hAnsi="Mark Pro"/>
                <w:color w:val="595959" w:themeColor="text1" w:themeTint="A6"/>
                <w:kern w:val="28"/>
              </w:rPr>
              <w:t xml:space="preserve">It is now time for a short reflection. Think </w:t>
            </w:r>
            <w:r w:rsidR="00D86569">
              <w:rPr>
                <w:rFonts w:ascii="Mark Pro" w:eastAsia="思源黑体" w:hAnsi="Mark Pro"/>
                <w:color w:val="595959" w:themeColor="text1" w:themeTint="A6"/>
                <w:kern w:val="28"/>
              </w:rPr>
              <w:t>on your own</w:t>
            </w:r>
            <w:r w:rsidRPr="00FC31BB">
              <w:rPr>
                <w:rFonts w:ascii="Mark Pro" w:eastAsia="思源黑体" w:hAnsi="Mark Pro"/>
                <w:color w:val="595959" w:themeColor="text1" w:themeTint="A6"/>
                <w:kern w:val="28"/>
              </w:rPr>
              <w:t xml:space="preserve"> and discuss with the group:</w:t>
            </w:r>
          </w:p>
          <w:p w14:paraId="4D2FC8BD" w14:textId="199276CD" w:rsidR="00FC31BB" w:rsidRPr="00FC31BB" w:rsidRDefault="00FC31BB" w:rsidP="00FC31BB">
            <w:pPr>
              <w:pStyle w:val="ListParagraph"/>
              <w:numPr>
                <w:ilvl w:val="0"/>
                <w:numId w:val="33"/>
              </w:numPr>
              <w:spacing w:line="360" w:lineRule="auto"/>
              <w:rPr>
                <w:rFonts w:ascii="Mark Pro" w:eastAsia="思源黑体" w:hAnsi="Mark Pro"/>
                <w:color w:val="595959" w:themeColor="text1" w:themeTint="A6"/>
                <w:kern w:val="28"/>
              </w:rPr>
            </w:pPr>
            <w:r w:rsidRPr="00FC31BB">
              <w:rPr>
                <w:rFonts w:ascii="Mark Pro" w:eastAsia="思源黑体" w:hAnsi="Mark Pro" w:hint="eastAsia"/>
                <w:color w:val="595959" w:themeColor="text1" w:themeTint="A6"/>
                <w:kern w:val="28"/>
              </w:rPr>
              <w:t>What do you think turned out well?</w:t>
            </w:r>
          </w:p>
          <w:p w14:paraId="3D34E655" w14:textId="29F5EC76" w:rsidR="00FC31BB" w:rsidRPr="00FC31BB" w:rsidRDefault="00FC31BB" w:rsidP="00FC31BB">
            <w:pPr>
              <w:pStyle w:val="ListParagraph"/>
              <w:numPr>
                <w:ilvl w:val="0"/>
                <w:numId w:val="33"/>
              </w:numPr>
              <w:spacing w:line="360" w:lineRule="auto"/>
              <w:rPr>
                <w:rFonts w:ascii="Mark Pro" w:eastAsia="思源黑体" w:hAnsi="Mark Pro"/>
                <w:color w:val="595959" w:themeColor="text1" w:themeTint="A6"/>
                <w:kern w:val="28"/>
              </w:rPr>
            </w:pPr>
            <w:r w:rsidRPr="00FC31BB">
              <w:rPr>
                <w:rFonts w:ascii="Mark Pro" w:eastAsia="思源黑体" w:hAnsi="Mark Pro" w:hint="eastAsia"/>
                <w:color w:val="595959" w:themeColor="text1" w:themeTint="A6"/>
                <w:kern w:val="28"/>
              </w:rPr>
              <w:t>What could be better?</w:t>
            </w:r>
          </w:p>
          <w:p w14:paraId="31752565" w14:textId="1029A34E" w:rsidR="00FC31BB" w:rsidRPr="00FC31BB" w:rsidRDefault="00FC31BB" w:rsidP="00FC31BB">
            <w:pPr>
              <w:pStyle w:val="ListParagraph"/>
              <w:numPr>
                <w:ilvl w:val="0"/>
                <w:numId w:val="33"/>
              </w:numPr>
              <w:spacing w:line="360" w:lineRule="auto"/>
              <w:rPr>
                <w:rFonts w:ascii="Mark Pro" w:eastAsia="思源黑体" w:hAnsi="Mark Pro"/>
                <w:color w:val="595959" w:themeColor="text1" w:themeTint="A6"/>
                <w:kern w:val="28"/>
              </w:rPr>
            </w:pPr>
            <w:r w:rsidRPr="00FC31BB">
              <w:rPr>
                <w:rFonts w:ascii="Mark Pro" w:eastAsia="思源黑体" w:hAnsi="Mark Pro" w:hint="eastAsia"/>
                <w:color w:val="595959" w:themeColor="text1" w:themeTint="A6"/>
                <w:kern w:val="28"/>
              </w:rPr>
              <w:t xml:space="preserve">Which parts of the lesson did you find </w:t>
            </w:r>
            <w:proofErr w:type="gramStart"/>
            <w:r w:rsidRPr="00FC31BB">
              <w:rPr>
                <w:rFonts w:ascii="Mark Pro" w:eastAsia="思源黑体" w:hAnsi="Mark Pro" w:hint="eastAsia"/>
                <w:color w:val="595959" w:themeColor="text1" w:themeTint="A6"/>
                <w:kern w:val="28"/>
              </w:rPr>
              <w:t>easy</w:t>
            </w:r>
            <w:proofErr w:type="gramEnd"/>
            <w:r w:rsidRPr="00FC31BB">
              <w:rPr>
                <w:rFonts w:ascii="Mark Pro" w:eastAsia="思源黑体" w:hAnsi="Mark Pro" w:hint="eastAsia"/>
                <w:color w:val="595959" w:themeColor="text1" w:themeTint="A6"/>
                <w:kern w:val="28"/>
              </w:rPr>
              <w:t xml:space="preserve"> and which did you find more difficult?</w:t>
            </w:r>
          </w:p>
          <w:p w14:paraId="76285759" w14:textId="1B9F9C4C" w:rsidR="00FC31BB" w:rsidRPr="00FC31BB" w:rsidRDefault="00FC31BB" w:rsidP="00FC31BB">
            <w:pPr>
              <w:pStyle w:val="ListParagraph"/>
              <w:numPr>
                <w:ilvl w:val="0"/>
                <w:numId w:val="33"/>
              </w:numPr>
              <w:spacing w:line="360" w:lineRule="auto"/>
              <w:rPr>
                <w:rFonts w:ascii="Mark Pro" w:eastAsia="思源黑体" w:hAnsi="Mark Pro"/>
                <w:color w:val="595959" w:themeColor="text1" w:themeTint="A6"/>
                <w:kern w:val="28"/>
              </w:rPr>
            </w:pPr>
            <w:r w:rsidRPr="00FC31BB">
              <w:rPr>
                <w:rFonts w:ascii="Mark Pro" w:eastAsia="思源黑体" w:hAnsi="Mark Pro" w:hint="eastAsia"/>
                <w:color w:val="595959" w:themeColor="text1" w:themeTint="A6"/>
                <w:kern w:val="28"/>
              </w:rPr>
              <w:t>What would you like more explanation about?</w:t>
            </w:r>
          </w:p>
          <w:p w14:paraId="2F8A71F4" w14:textId="75891D2E" w:rsidR="008B530A" w:rsidRPr="00FC31BB" w:rsidRDefault="00FC31BB" w:rsidP="00FC31BB">
            <w:pPr>
              <w:pStyle w:val="ListParagraph"/>
              <w:numPr>
                <w:ilvl w:val="0"/>
                <w:numId w:val="33"/>
              </w:numPr>
              <w:spacing w:line="360" w:lineRule="auto"/>
              <w:rPr>
                <w:rFonts w:ascii="Mark Pro" w:eastAsia="思源黑体" w:hAnsi="Mark Pro"/>
                <w:color w:val="595959" w:themeColor="text1" w:themeTint="A6"/>
                <w:kern w:val="28"/>
              </w:rPr>
            </w:pPr>
            <w:r w:rsidRPr="00FC31BB">
              <w:rPr>
                <w:rFonts w:ascii="Mark Pro" w:eastAsia="思源黑体" w:hAnsi="Mark Pro" w:hint="eastAsia"/>
                <w:color w:val="595959" w:themeColor="text1" w:themeTint="A6"/>
                <w:kern w:val="28"/>
              </w:rPr>
              <w:t>Who could help you with that?</w:t>
            </w:r>
          </w:p>
          <w:p w14:paraId="6CDEA843" w14:textId="77777777" w:rsidR="000F1C1F" w:rsidRPr="00FC31BB" w:rsidRDefault="000F1C1F" w:rsidP="00FC31BB">
            <w:pPr>
              <w:spacing w:line="360" w:lineRule="auto"/>
              <w:rPr>
                <w:rFonts w:ascii="Mark Pro" w:eastAsia="思源黑体" w:hAnsi="Mark Pro"/>
                <w:color w:val="595959" w:themeColor="text1" w:themeTint="A6"/>
                <w:kern w:val="28"/>
              </w:rPr>
            </w:pPr>
          </w:p>
        </w:tc>
      </w:tr>
    </w:tbl>
    <w:p w14:paraId="0E4FC44A" w14:textId="1A964891" w:rsidR="0018668E" w:rsidRDefault="0018668E">
      <w:pPr>
        <w:rPr>
          <w:rFonts w:ascii="Mark Pro" w:eastAsia="思源黑体" w:hAnsi="Mark Pro"/>
          <w:kern w:val="28"/>
          <w:szCs w:val="4"/>
        </w:rPr>
      </w:pPr>
    </w:p>
    <w:p w14:paraId="126AB267" w14:textId="77777777" w:rsidR="00344FEA" w:rsidRPr="0018668E" w:rsidRDefault="00344FEA">
      <w:pPr>
        <w:rPr>
          <w:rFonts w:ascii="Mark Pro" w:eastAsia="思源黑体" w:hAnsi="Mark Pro"/>
          <w:kern w:val="28"/>
          <w:szCs w:val="4"/>
        </w:rPr>
      </w:pPr>
    </w:p>
    <w:sectPr w:rsidR="00344FEA" w:rsidRPr="0018668E" w:rsidSect="008B2D83">
      <w:headerReference w:type="even" r:id="rId40"/>
      <w:headerReference w:type="default" r:id="rId41"/>
      <w:footerReference w:type="default" r:id="rId42"/>
      <w:pgSz w:w="11906" w:h="16838" w:code="9"/>
      <w:pgMar w:top="1440" w:right="720" w:bottom="720" w:left="720" w:header="720" w:footer="32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22CCA" w14:textId="77777777" w:rsidR="0052328E" w:rsidRDefault="0052328E" w:rsidP="00C32CBF">
      <w:pPr>
        <w:spacing w:after="0" w:line="240" w:lineRule="auto"/>
      </w:pPr>
      <w:r>
        <w:separator/>
      </w:r>
    </w:p>
  </w:endnote>
  <w:endnote w:type="continuationSeparator" w:id="0">
    <w:p w14:paraId="3A3AE9F9" w14:textId="77777777" w:rsidR="0052328E" w:rsidRDefault="0052328E" w:rsidP="00C32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思源黑体">
    <w:panose1 w:val="00000000000000000000"/>
    <w:charset w:val="86"/>
    <w:family w:val="swiss"/>
    <w:notTrueType/>
    <w:pitch w:val="variable"/>
    <w:sig w:usb0="30000287" w:usb1="2BDF3C10" w:usb2="00000016" w:usb3="00000000" w:csb0="002E0107" w:csb1="00000000"/>
  </w:font>
  <w:font w:name="Mark Pro">
    <w:altName w:val="Calibri"/>
    <w:panose1 w:val="020B0504020201010104"/>
    <w:charset w:val="00"/>
    <w:family w:val="swiss"/>
    <w:notTrueType/>
    <w:pitch w:val="variable"/>
    <w:sig w:usb0="A00000FF" w:usb1="5000FCFB" w:usb2="00000000" w:usb3="00000000" w:csb0="00000093" w:csb1="00000000"/>
  </w:font>
  <w:font w:name="Mark Pro Medium">
    <w:altName w:val="Calibri"/>
    <w:panose1 w:val="020B0604020201010104"/>
    <w:charset w:val="00"/>
    <w:family w:val="swiss"/>
    <w:notTrueType/>
    <w:pitch w:val="variable"/>
    <w:sig w:usb0="A00000FF" w:usb1="5000FCFB"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3D73A" w14:textId="18E70D41" w:rsidR="004E5761" w:rsidRPr="009806B1" w:rsidRDefault="004E5761" w:rsidP="009806B1">
    <w:pPr>
      <w:pStyle w:val="Footer"/>
      <w:jc w:val="center"/>
      <w:rPr>
        <w:rFonts w:ascii="Mark Pro" w:hAnsi="Mark Pro"/>
        <w:sz w:val="14"/>
        <w:szCs w:val="14"/>
      </w:rPr>
    </w:pPr>
    <w:r w:rsidRPr="009806B1">
      <w:rPr>
        <w:rFonts w:ascii="Mark Pro" w:hAnsi="Mark Pro"/>
        <w:color w:val="1EB9EE"/>
        <w:sz w:val="14"/>
        <w:szCs w:val="14"/>
      </w:rPr>
      <w:t>© education.makeblock.com</w:t>
    </w:r>
    <w:r w:rsidRPr="009806B1">
      <w:rPr>
        <w:rFonts w:ascii="Mark Pro" w:hAnsi="Mark Pro"/>
        <w:color w:val="1EB9EE"/>
        <w:sz w:val="14"/>
        <w:szCs w:val="14"/>
      </w:rPr>
      <w:tab/>
    </w:r>
    <w:r w:rsidRPr="009806B1">
      <w:rPr>
        <w:rFonts w:ascii="Mark Pro" w:hAnsi="Mark Pro"/>
        <w:color w:val="1EB9EE"/>
        <w:sz w:val="14"/>
        <w:szCs w:val="14"/>
      </w:rPr>
      <w:tab/>
    </w:r>
    <w:r w:rsidRPr="009806B1">
      <w:rPr>
        <w:rFonts w:ascii="Mark Pro" w:hAnsi="Mark Pro"/>
        <w:color w:val="1EB9EE"/>
        <w:sz w:val="14"/>
        <w:szCs w:val="14"/>
      </w:rPr>
      <w:tab/>
    </w:r>
    <w:r w:rsidRPr="009806B1">
      <w:rPr>
        <w:rFonts w:ascii="Mark Pro" w:hAnsi="Mark Pro"/>
        <w:color w:val="1EB9EE"/>
        <w:sz w:val="14"/>
        <w:szCs w:val="14"/>
      </w:rPr>
      <w:fldChar w:fldCharType="begin"/>
    </w:r>
    <w:r w:rsidRPr="009806B1">
      <w:rPr>
        <w:rFonts w:ascii="Mark Pro" w:hAnsi="Mark Pro"/>
        <w:color w:val="1EB9EE"/>
        <w:sz w:val="14"/>
        <w:szCs w:val="14"/>
      </w:rPr>
      <w:instrText>PAGE   \* MERGEFORMAT</w:instrText>
    </w:r>
    <w:r w:rsidRPr="009806B1">
      <w:rPr>
        <w:rFonts w:ascii="Mark Pro" w:hAnsi="Mark Pro"/>
        <w:color w:val="1EB9EE"/>
        <w:sz w:val="14"/>
        <w:szCs w:val="14"/>
      </w:rPr>
      <w:fldChar w:fldCharType="separate"/>
    </w:r>
    <w:r w:rsidRPr="009806B1">
      <w:rPr>
        <w:rFonts w:ascii="Mark Pro" w:hAnsi="Mark Pro"/>
        <w:color w:val="1EB9EE"/>
        <w:sz w:val="14"/>
        <w:szCs w:val="14"/>
        <w:lang w:val="zh-CN"/>
      </w:rPr>
      <w:t>1</w:t>
    </w:r>
    <w:r w:rsidRPr="009806B1">
      <w:rPr>
        <w:rFonts w:ascii="Mark Pro" w:hAnsi="Mark Pro"/>
        <w:color w:val="1EB9EE"/>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9D7D5" w14:textId="77777777" w:rsidR="0052328E" w:rsidRDefault="0052328E" w:rsidP="00C32CBF">
      <w:pPr>
        <w:spacing w:after="0" w:line="240" w:lineRule="auto"/>
      </w:pPr>
      <w:r>
        <w:separator/>
      </w:r>
    </w:p>
  </w:footnote>
  <w:footnote w:type="continuationSeparator" w:id="0">
    <w:p w14:paraId="178BF331" w14:textId="77777777" w:rsidR="0052328E" w:rsidRDefault="0052328E" w:rsidP="00C32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6F08E" w14:textId="1F3AA299" w:rsidR="00280FC0" w:rsidRDefault="00280FC0">
    <w:pPr>
      <w:pStyle w:val="Header"/>
    </w:pPr>
    <w:r>
      <w:rPr>
        <w:noProof/>
      </w:rPr>
      <w:drawing>
        <wp:anchor distT="0" distB="0" distL="114300" distR="114300" simplePos="0" relativeHeight="251677696" behindDoc="1" locked="0" layoutInCell="1" allowOverlap="1" wp14:anchorId="7D8DC482" wp14:editId="30A21058">
          <wp:simplePos x="0" y="0"/>
          <wp:positionH relativeFrom="margin">
            <wp:posOffset>0</wp:posOffset>
          </wp:positionH>
          <wp:positionV relativeFrom="paragraph">
            <wp:posOffset>-252730</wp:posOffset>
          </wp:positionV>
          <wp:extent cx="1085850" cy="542925"/>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085850" cy="542925"/>
                  </a:xfrm>
                  <a:prstGeom prst="rect">
                    <a:avLst/>
                  </a:prstGeom>
                </pic:spPr>
              </pic:pic>
            </a:graphicData>
          </a:graphic>
          <wp14:sizeRelH relativeFrom="margin">
            <wp14:pctWidth>0</wp14:pctWidth>
          </wp14:sizeRelH>
          <wp14:sizeRelV relativeFrom="margin">
            <wp14:pctHeight>0</wp14:pctHeight>
          </wp14:sizeRelV>
        </wp:anchor>
      </w:drawing>
    </w:r>
    <w:r>
      <w:rPr>
        <w:rFonts w:ascii="Mark Pro" w:hAnsi="Mark Pro"/>
        <w:noProof/>
        <w:color w:val="1EB9EE"/>
        <w:sz w:val="14"/>
        <w:szCs w:val="14"/>
      </w:rPr>
      <mc:AlternateContent>
        <mc:Choice Requires="wps">
          <w:drawing>
            <wp:anchor distT="0" distB="0" distL="114300" distR="114300" simplePos="0" relativeHeight="251679744" behindDoc="0" locked="0" layoutInCell="1" allowOverlap="1" wp14:anchorId="3A72AC8F" wp14:editId="58221AE2">
              <wp:simplePos x="0" y="0"/>
              <wp:positionH relativeFrom="leftMargin">
                <wp:align>right</wp:align>
              </wp:positionH>
              <wp:positionV relativeFrom="paragraph">
                <wp:posOffset>1763004</wp:posOffset>
              </wp:positionV>
              <wp:extent cx="457200" cy="8464550"/>
              <wp:effectExtent l="0" t="0" r="0" b="0"/>
              <wp:wrapNone/>
              <wp:docPr id="4" name="Right Triangle 4"/>
              <wp:cNvGraphicFramePr/>
              <a:graphic xmlns:a="http://schemas.openxmlformats.org/drawingml/2006/main">
                <a:graphicData uri="http://schemas.microsoft.com/office/word/2010/wordprocessingShape">
                  <wps:wsp>
                    <wps:cNvSpPr/>
                    <wps:spPr>
                      <a:xfrm>
                        <a:off x="0" y="0"/>
                        <a:ext cx="457200" cy="8464550"/>
                      </a:xfrm>
                      <a:prstGeom prst="rtTriangl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CD339F" id="_x0000_t6" coordsize="21600,21600" o:spt="6" path="m,l,21600r21600,xe">
              <v:stroke joinstyle="miter"/>
              <v:path gradientshapeok="t" o:connecttype="custom" o:connectlocs="0,0;0,10800;0,21600;10800,21600;21600,21600;10800,10800" textboxrect="1800,12600,12600,19800"/>
            </v:shapetype>
            <v:shape id="Right Triangle 4" o:spid="_x0000_s1026" type="#_x0000_t6" style="position:absolute;margin-left:-15.2pt;margin-top:138.8pt;width:36pt;height:666.5pt;z-index:25167974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" fillcolor="#00b0f0" stroked="f" strokeweight="1pt">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92A39" w14:textId="1435C429" w:rsidR="004E5761" w:rsidRDefault="00280FC0" w:rsidP="00346A7F">
    <w:pPr>
      <w:pStyle w:val="Header"/>
      <w:jc w:val="center"/>
    </w:pPr>
    <w:r>
      <w:rPr>
        <w:rFonts w:ascii="Mark Pro" w:hAnsi="Mark Pro"/>
        <w:noProof/>
        <w:color w:val="1EB9EE"/>
        <w:sz w:val="14"/>
        <w:szCs w:val="14"/>
      </w:rPr>
      <mc:AlternateContent>
        <mc:Choice Requires="wps">
          <w:drawing>
            <wp:anchor distT="0" distB="0" distL="114300" distR="114300" simplePos="0" relativeHeight="251662336" behindDoc="0" locked="0" layoutInCell="1" allowOverlap="1" wp14:anchorId="49FC79FD" wp14:editId="2A449494">
              <wp:simplePos x="0" y="0"/>
              <wp:positionH relativeFrom="page">
                <wp:align>right</wp:align>
              </wp:positionH>
              <wp:positionV relativeFrom="paragraph">
                <wp:posOffset>1836322</wp:posOffset>
              </wp:positionV>
              <wp:extent cx="457200" cy="8464550"/>
              <wp:effectExtent l="0" t="0" r="0" b="0"/>
              <wp:wrapNone/>
              <wp:docPr id="6" name="Right Triangle 6"/>
              <wp:cNvGraphicFramePr/>
              <a:graphic xmlns:a="http://schemas.openxmlformats.org/drawingml/2006/main">
                <a:graphicData uri="http://schemas.microsoft.com/office/word/2010/wordprocessingShape">
                  <wps:wsp>
                    <wps:cNvSpPr/>
                    <wps:spPr>
                      <a:xfrm flipH="1">
                        <a:off x="0" y="0"/>
                        <a:ext cx="457200" cy="8464550"/>
                      </a:xfrm>
                      <a:prstGeom prst="rtTriangl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9B1453" id="_x0000_t6" coordsize="21600,21600" o:spt="6" path="m,l,21600r21600,xe">
              <v:stroke joinstyle="miter"/>
              <v:path gradientshapeok="t" o:connecttype="custom" o:connectlocs="0,0;0,10800;0,21600;10800,21600;21600,21600;10800,10800" textboxrect="1800,12600,12600,19800"/>
            </v:shapetype>
            <v:shape id="Right Triangle 6" o:spid="_x0000_s1026" type="#_x0000_t6" style="position:absolute;margin-left:-15.2pt;margin-top:144.6pt;width:36pt;height:666.5pt;flip:x;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" fillcolor="#00b0f0" stroked="f" strokeweight="1pt">
              <w10:wrap anchorx="page"/>
            </v:shape>
          </w:pict>
        </mc:Fallback>
      </mc:AlternateContent>
    </w:r>
    <w:r w:rsidR="00156AF2">
      <w:rPr>
        <w:rFonts w:ascii="Mark Pro" w:hAnsi="Mark Pro"/>
        <w:noProof/>
        <w:color w:val="1EB9EE"/>
        <w:sz w:val="14"/>
        <w:szCs w:val="14"/>
      </w:rPr>
      <mc:AlternateContent>
        <mc:Choice Requires="wpg">
          <w:drawing>
            <wp:anchor distT="0" distB="0" distL="114300" distR="114300" simplePos="0" relativeHeight="251675648" behindDoc="0" locked="0" layoutInCell="1" allowOverlap="1" wp14:anchorId="07B510E4" wp14:editId="6C944B02">
              <wp:simplePos x="0" y="0"/>
              <wp:positionH relativeFrom="column">
                <wp:posOffset>4787900</wp:posOffset>
              </wp:positionH>
              <wp:positionV relativeFrom="paragraph">
                <wp:posOffset>-317500</wp:posOffset>
              </wp:positionV>
              <wp:extent cx="2315669" cy="414867"/>
              <wp:effectExtent l="0" t="0" r="8890" b="23495"/>
              <wp:wrapNone/>
              <wp:docPr id="17" name="Group 17"/>
              <wp:cNvGraphicFramePr/>
              <a:graphic xmlns:a="http://schemas.openxmlformats.org/drawingml/2006/main">
                <a:graphicData uri="http://schemas.microsoft.com/office/word/2010/wordprocessingGroup">
                  <wpg:wgp>
                    <wpg:cNvGrpSpPr/>
                    <wpg:grpSpPr>
                      <a:xfrm>
                        <a:off x="0" y="0"/>
                        <a:ext cx="2315669" cy="414867"/>
                        <a:chOff x="0" y="0"/>
                        <a:chExt cx="2315669" cy="414867"/>
                      </a:xfrm>
                    </wpg:grpSpPr>
                    <wps:wsp>
                      <wps:cNvPr id="7" name="Rectangle 7"/>
                      <wps:cNvSpPr/>
                      <wps:spPr>
                        <a:xfrm>
                          <a:off x="0" y="82550"/>
                          <a:ext cx="2315669" cy="215900"/>
                        </a:xfrm>
                        <a:custGeom>
                          <a:avLst/>
                          <a:gdLst>
                            <a:gd name="connsiteX0" fmla="*/ 0 w 1989455"/>
                            <a:gd name="connsiteY0" fmla="*/ 0 h 215900"/>
                            <a:gd name="connsiteX1" fmla="*/ 1989455 w 1989455"/>
                            <a:gd name="connsiteY1" fmla="*/ 0 h 215900"/>
                            <a:gd name="connsiteX2" fmla="*/ 1989455 w 1989455"/>
                            <a:gd name="connsiteY2" fmla="*/ 215900 h 215900"/>
                            <a:gd name="connsiteX3" fmla="*/ 0 w 1989455"/>
                            <a:gd name="connsiteY3" fmla="*/ 215900 h 215900"/>
                            <a:gd name="connsiteX4" fmla="*/ 0 w 1989455"/>
                            <a:gd name="connsiteY4" fmla="*/ 0 h 215900"/>
                            <a:gd name="connsiteX0" fmla="*/ 325967 w 2315422"/>
                            <a:gd name="connsiteY0" fmla="*/ 0 h 215900"/>
                            <a:gd name="connsiteX1" fmla="*/ 2315422 w 2315422"/>
                            <a:gd name="connsiteY1" fmla="*/ 0 h 215900"/>
                            <a:gd name="connsiteX2" fmla="*/ 2315422 w 2315422"/>
                            <a:gd name="connsiteY2" fmla="*/ 215900 h 215900"/>
                            <a:gd name="connsiteX3" fmla="*/ 0 w 2315422"/>
                            <a:gd name="connsiteY3" fmla="*/ 215900 h 215900"/>
                            <a:gd name="connsiteX4" fmla="*/ 325967 w 2315422"/>
                            <a:gd name="connsiteY4" fmla="*/ 0 h 2159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15422" h="215900">
                              <a:moveTo>
                                <a:pt x="325967" y="0"/>
                              </a:moveTo>
                              <a:lnTo>
                                <a:pt x="2315422" y="0"/>
                              </a:lnTo>
                              <a:lnTo>
                                <a:pt x="2315422" y="215900"/>
                              </a:lnTo>
                              <a:lnTo>
                                <a:pt x="0" y="215900"/>
                              </a:lnTo>
                              <a:lnTo>
                                <a:pt x="325967" y="0"/>
                              </a:lnTo>
                              <a:close/>
                            </a:path>
                          </a:pathLst>
                        </a:cu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Straight Connector 9"/>
                      <wps:cNvCnPr/>
                      <wps:spPr>
                        <a:xfrm>
                          <a:off x="17843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1" name="Straight Connector 11"/>
                      <wps:cNvCnPr/>
                      <wps:spPr>
                        <a:xfrm>
                          <a:off x="18796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2" name="Straight Connector 12"/>
                      <wps:cNvCnPr/>
                      <wps:spPr>
                        <a:xfrm>
                          <a:off x="19685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13"/>
                      <wps:cNvCnPr/>
                      <wps:spPr>
                        <a:xfrm>
                          <a:off x="20637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4" name="Straight Connector 14"/>
                      <wps:cNvCnPr/>
                      <wps:spPr>
                        <a:xfrm>
                          <a:off x="21590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6" name="Straight Connector 16"/>
                      <wps:cNvCnPr/>
                      <wps:spPr>
                        <a:xfrm>
                          <a:off x="22542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A6EAAB4" id="Group 17" o:spid="_x0000_s1026" style="position:absolute;margin-left:377pt;margin-top:-25pt;width:182.35pt;height:32.65pt;z-index:251675648" coordsize="23156,4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">
              <v:shape id="Rectangle 7" o:spid="_x0000_s1027" style="position:absolute;top:825;width:23156;height:2159;visibility:visible;mso-wrap-style:square;v-text-anchor:middle" coordsize="2315422,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" path="m325967,l2315422,r,215900l,215900,325967,xe" fillcolor="#00b0f0" stroked="f" strokeweight="1pt">
                <v:stroke joinstyle="miter"/>
                <v:path arrowok="t" o:connecttype="custom" o:connectlocs="326002,0;2315669,0;2315669,215900;0,215900;326002,0" o:connectangles="0,0,0,0,0"/>
              </v:shape>
              <v:line id="Straight Connector 9" o:spid="_x0000_s1028" style="position:absolute;visibility:visible;mso-wrap-style:square" from="17843,0" to="17843,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" strokecolor="white [3212]" strokeweight="3pt">
                <v:stroke joinstyle="miter"/>
              </v:line>
              <v:line id="Straight Connector 11" o:spid="_x0000_s1029" style="position:absolute;visibility:visible;mso-wrap-style:square" from="18796,0" to="18796,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" strokecolor="white [3212]" strokeweight="3pt">
                <v:stroke joinstyle="miter"/>
              </v:line>
              <v:line id="Straight Connector 12" o:spid="_x0000_s1030" style="position:absolute;visibility:visible;mso-wrap-style:square" from="19685,0" to="19685,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" strokecolor="white [3212]" strokeweight="3pt">
                <v:stroke joinstyle="miter"/>
              </v:line>
              <v:line id="Straight Connector 13" o:spid="_x0000_s1031" style="position:absolute;visibility:visible;mso-wrap-style:square" from="20637,0" to="20637,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" strokecolor="white [3212]" strokeweight="3pt">
                <v:stroke joinstyle="miter"/>
              </v:line>
              <v:line id="Straight Connector 14" o:spid="_x0000_s1032" style="position:absolute;visibility:visible;mso-wrap-style:square" from="21590,0" to="21590,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" strokecolor="white [3212]" strokeweight="3pt">
                <v:stroke joinstyle="miter"/>
              </v:line>
              <v:line id="Straight Connector 16" o:spid="_x0000_s1033" style="position:absolute;visibility:visible;mso-wrap-style:square" from="22542,0" to="22542,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" strokecolor="white [3212]" strokeweight="3pt">
                <v:stroke joinstyle="miter"/>
              </v:lin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2" type="#_x0000_t75" style="width:15.55pt;height:15.55pt;visibility:visible;mso-wrap-style:square" o:bullet="t">
        <v:imagedata r:id="rId1" o:title=""/>
      </v:shape>
    </w:pict>
  </w:numPicBullet>
  <w:numPicBullet w:numPicBulletId="1">
    <w:pict>
      <v:shape id="_x0000_i1093" type="#_x0000_t75" style="width:15.55pt;height:15.55pt;visibility:visible;mso-wrap-style:square" o:bullet="t">
        <v:imagedata r:id="rId2" o:title=""/>
      </v:shape>
    </w:pict>
  </w:numPicBullet>
  <w:abstractNum w:abstractNumId="0" w15:restartNumberingAfterBreak="0">
    <w:nsid w:val="005A2FD0"/>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61B22"/>
    <w:multiLevelType w:val="hybridMultilevel"/>
    <w:tmpl w:val="C5ACDE9E"/>
    <w:lvl w:ilvl="0" w:tplc="00D42D5E">
      <w:start w:val="1"/>
      <w:numFmt w:val="bullet"/>
      <w:lvlText w:val=""/>
      <w:lvlJc w:val="left"/>
      <w:pPr>
        <w:ind w:left="720" w:hanging="360"/>
      </w:pPr>
      <w:rPr>
        <w:rFonts w:ascii="Symbol" w:hAnsi="Symbol" w:hint="default"/>
        <w:color w:val="595959" w:themeColor="text1" w:themeTint="A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F27D9"/>
    <w:multiLevelType w:val="hybridMultilevel"/>
    <w:tmpl w:val="72F817C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DB4588C"/>
    <w:multiLevelType w:val="multilevel"/>
    <w:tmpl w:val="7E94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30ACC"/>
    <w:multiLevelType w:val="hybridMultilevel"/>
    <w:tmpl w:val="D8C45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3F64392"/>
    <w:multiLevelType w:val="multilevel"/>
    <w:tmpl w:val="181C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10AC5"/>
    <w:multiLevelType w:val="hybridMultilevel"/>
    <w:tmpl w:val="B5D40F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8C9669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272E6"/>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F50841"/>
    <w:multiLevelType w:val="hybridMultilevel"/>
    <w:tmpl w:val="C86418CA"/>
    <w:lvl w:ilvl="0" w:tplc="416A0E34">
      <w:start w:val="1"/>
      <w:numFmt w:val="bullet"/>
      <w:lvlText w:val=""/>
      <w:lvlPicBulletId w:val="0"/>
      <w:lvlJc w:val="left"/>
      <w:pPr>
        <w:tabs>
          <w:tab w:val="num" w:pos="720"/>
        </w:tabs>
        <w:ind w:left="720" w:hanging="360"/>
      </w:pPr>
      <w:rPr>
        <w:rFonts w:ascii="Symbol" w:hAnsi="Symbol" w:hint="default"/>
      </w:rPr>
    </w:lvl>
    <w:lvl w:ilvl="1" w:tplc="40D20BEE" w:tentative="1">
      <w:start w:val="1"/>
      <w:numFmt w:val="bullet"/>
      <w:lvlText w:val=""/>
      <w:lvlJc w:val="left"/>
      <w:pPr>
        <w:tabs>
          <w:tab w:val="num" w:pos="1440"/>
        </w:tabs>
        <w:ind w:left="1440" w:hanging="360"/>
      </w:pPr>
      <w:rPr>
        <w:rFonts w:ascii="Symbol" w:hAnsi="Symbol" w:hint="default"/>
      </w:rPr>
    </w:lvl>
    <w:lvl w:ilvl="2" w:tplc="E6CCD986" w:tentative="1">
      <w:start w:val="1"/>
      <w:numFmt w:val="bullet"/>
      <w:lvlText w:val=""/>
      <w:lvlJc w:val="left"/>
      <w:pPr>
        <w:tabs>
          <w:tab w:val="num" w:pos="2160"/>
        </w:tabs>
        <w:ind w:left="2160" w:hanging="360"/>
      </w:pPr>
      <w:rPr>
        <w:rFonts w:ascii="Symbol" w:hAnsi="Symbol" w:hint="default"/>
      </w:rPr>
    </w:lvl>
    <w:lvl w:ilvl="3" w:tplc="809C5C40" w:tentative="1">
      <w:start w:val="1"/>
      <w:numFmt w:val="bullet"/>
      <w:lvlText w:val=""/>
      <w:lvlJc w:val="left"/>
      <w:pPr>
        <w:tabs>
          <w:tab w:val="num" w:pos="2880"/>
        </w:tabs>
        <w:ind w:left="2880" w:hanging="360"/>
      </w:pPr>
      <w:rPr>
        <w:rFonts w:ascii="Symbol" w:hAnsi="Symbol" w:hint="default"/>
      </w:rPr>
    </w:lvl>
    <w:lvl w:ilvl="4" w:tplc="64A23980" w:tentative="1">
      <w:start w:val="1"/>
      <w:numFmt w:val="bullet"/>
      <w:lvlText w:val=""/>
      <w:lvlJc w:val="left"/>
      <w:pPr>
        <w:tabs>
          <w:tab w:val="num" w:pos="3600"/>
        </w:tabs>
        <w:ind w:left="3600" w:hanging="360"/>
      </w:pPr>
      <w:rPr>
        <w:rFonts w:ascii="Symbol" w:hAnsi="Symbol" w:hint="default"/>
      </w:rPr>
    </w:lvl>
    <w:lvl w:ilvl="5" w:tplc="5C7EB10A" w:tentative="1">
      <w:start w:val="1"/>
      <w:numFmt w:val="bullet"/>
      <w:lvlText w:val=""/>
      <w:lvlJc w:val="left"/>
      <w:pPr>
        <w:tabs>
          <w:tab w:val="num" w:pos="4320"/>
        </w:tabs>
        <w:ind w:left="4320" w:hanging="360"/>
      </w:pPr>
      <w:rPr>
        <w:rFonts w:ascii="Symbol" w:hAnsi="Symbol" w:hint="default"/>
      </w:rPr>
    </w:lvl>
    <w:lvl w:ilvl="6" w:tplc="4F721DD6" w:tentative="1">
      <w:start w:val="1"/>
      <w:numFmt w:val="bullet"/>
      <w:lvlText w:val=""/>
      <w:lvlJc w:val="left"/>
      <w:pPr>
        <w:tabs>
          <w:tab w:val="num" w:pos="5040"/>
        </w:tabs>
        <w:ind w:left="5040" w:hanging="360"/>
      </w:pPr>
      <w:rPr>
        <w:rFonts w:ascii="Symbol" w:hAnsi="Symbol" w:hint="default"/>
      </w:rPr>
    </w:lvl>
    <w:lvl w:ilvl="7" w:tplc="F6106DC6" w:tentative="1">
      <w:start w:val="1"/>
      <w:numFmt w:val="bullet"/>
      <w:lvlText w:val=""/>
      <w:lvlJc w:val="left"/>
      <w:pPr>
        <w:tabs>
          <w:tab w:val="num" w:pos="5760"/>
        </w:tabs>
        <w:ind w:left="5760" w:hanging="360"/>
      </w:pPr>
      <w:rPr>
        <w:rFonts w:ascii="Symbol" w:hAnsi="Symbol" w:hint="default"/>
      </w:rPr>
    </w:lvl>
    <w:lvl w:ilvl="8" w:tplc="DA241710"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34A25C28"/>
    <w:multiLevelType w:val="hybridMultilevel"/>
    <w:tmpl w:val="83CEF56A"/>
    <w:lvl w:ilvl="0" w:tplc="787CB692">
      <w:start w:val="1"/>
      <w:numFmt w:val="bullet"/>
      <w:lvlText w:val=""/>
      <w:lvlJc w:val="left"/>
      <w:pPr>
        <w:ind w:left="720" w:hanging="360"/>
      </w:pPr>
      <w:rPr>
        <w:rFonts w:ascii="Symbol" w:hAnsi="Symbol" w:hint="default"/>
        <w:color w:val="595959" w:themeColor="text1" w:themeTint="A6"/>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7B4FFF"/>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A12052"/>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17151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67063"/>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5F6D24"/>
    <w:multiLevelType w:val="multilevel"/>
    <w:tmpl w:val="7A06A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820D7B"/>
    <w:multiLevelType w:val="hybridMultilevel"/>
    <w:tmpl w:val="B1A23D8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FF23252"/>
    <w:multiLevelType w:val="multilevel"/>
    <w:tmpl w:val="4DBC7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51746"/>
    <w:multiLevelType w:val="multilevel"/>
    <w:tmpl w:val="3A7E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B16EA0"/>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60D4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1F7699"/>
    <w:multiLevelType w:val="hybridMultilevel"/>
    <w:tmpl w:val="77E85BAC"/>
    <w:lvl w:ilvl="0" w:tplc="281C1FB2">
      <w:start w:val="1"/>
      <w:numFmt w:val="bullet"/>
      <w:lvlText w:val=""/>
      <w:lvlJc w:val="left"/>
      <w:pPr>
        <w:ind w:left="720" w:hanging="360"/>
      </w:pPr>
      <w:rPr>
        <w:rFonts w:ascii="Symbol" w:hAnsi="Symbol" w:hint="default"/>
        <w:color w:val="595959" w:themeColor="text1" w:themeTint="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F14EC5"/>
    <w:multiLevelType w:val="multilevel"/>
    <w:tmpl w:val="65EA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FB5590"/>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AD057D"/>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407F70"/>
    <w:multiLevelType w:val="hybridMultilevel"/>
    <w:tmpl w:val="79AE7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6F7E98"/>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5C41B1"/>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6B1E76"/>
    <w:multiLevelType w:val="multilevel"/>
    <w:tmpl w:val="7296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75604C"/>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5673C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7800CD"/>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
  </w:num>
  <w:num w:numId="3">
    <w:abstractNumId w:val="29"/>
  </w:num>
  <w:num w:numId="4">
    <w:abstractNumId w:val="29"/>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5">
    <w:abstractNumId w:val="15"/>
  </w:num>
  <w:num w:numId="6">
    <w:abstractNumId w:val="5"/>
  </w:num>
  <w:num w:numId="7">
    <w:abstractNumId w:val="22"/>
  </w:num>
  <w:num w:numId="8">
    <w:abstractNumId w:val="18"/>
  </w:num>
  <w:num w:numId="9">
    <w:abstractNumId w:val="17"/>
  </w:num>
  <w:num w:numId="10">
    <w:abstractNumId w:val="7"/>
  </w:num>
  <w:num w:numId="11">
    <w:abstractNumId w:val="31"/>
  </w:num>
  <w:num w:numId="12">
    <w:abstractNumId w:val="30"/>
  </w:num>
  <w:num w:numId="13">
    <w:abstractNumId w:val="20"/>
  </w:num>
  <w:num w:numId="14">
    <w:abstractNumId w:val="23"/>
  </w:num>
  <w:num w:numId="15">
    <w:abstractNumId w:val="0"/>
  </w:num>
  <w:num w:numId="16">
    <w:abstractNumId w:val="12"/>
  </w:num>
  <w:num w:numId="17">
    <w:abstractNumId w:val="8"/>
  </w:num>
  <w:num w:numId="18">
    <w:abstractNumId w:val="11"/>
  </w:num>
  <w:num w:numId="19">
    <w:abstractNumId w:val="19"/>
  </w:num>
  <w:num w:numId="20">
    <w:abstractNumId w:val="27"/>
  </w:num>
  <w:num w:numId="21">
    <w:abstractNumId w:val="24"/>
  </w:num>
  <w:num w:numId="22">
    <w:abstractNumId w:val="26"/>
  </w:num>
  <w:num w:numId="23">
    <w:abstractNumId w:val="14"/>
  </w:num>
  <w:num w:numId="24">
    <w:abstractNumId w:val="13"/>
  </w:num>
  <w:num w:numId="25">
    <w:abstractNumId w:val="10"/>
  </w:num>
  <w:num w:numId="26">
    <w:abstractNumId w:val="1"/>
  </w:num>
  <w:num w:numId="27">
    <w:abstractNumId w:val="25"/>
  </w:num>
  <w:num w:numId="28">
    <w:abstractNumId w:val="21"/>
  </w:num>
  <w:num w:numId="29">
    <w:abstractNumId w:val="9"/>
  </w:num>
  <w:num w:numId="30">
    <w:abstractNumId w:val="16"/>
  </w:num>
  <w:num w:numId="31">
    <w:abstractNumId w:val="2"/>
  </w:num>
  <w:num w:numId="32">
    <w:abstractNumId w:val="4"/>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attachedTemplate r:id="rId1"/>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LMwNzE3MTMxMDOxMLZU0lEKTi0uzszPAykwtKwFAOfXgpgtAAAA"/>
  </w:docVars>
  <w:rsids>
    <w:rsidRoot w:val="00DF09CA"/>
    <w:rsid w:val="00000BBC"/>
    <w:rsid w:val="00002527"/>
    <w:rsid w:val="00005C43"/>
    <w:rsid w:val="00007380"/>
    <w:rsid w:val="000075EC"/>
    <w:rsid w:val="00011F7E"/>
    <w:rsid w:val="00012BF3"/>
    <w:rsid w:val="00012FB7"/>
    <w:rsid w:val="00013771"/>
    <w:rsid w:val="00035A1B"/>
    <w:rsid w:val="000446C7"/>
    <w:rsid w:val="00052262"/>
    <w:rsid w:val="0006319E"/>
    <w:rsid w:val="000711AE"/>
    <w:rsid w:val="000717BD"/>
    <w:rsid w:val="000733F9"/>
    <w:rsid w:val="000760DD"/>
    <w:rsid w:val="00080459"/>
    <w:rsid w:val="000912FA"/>
    <w:rsid w:val="000913B8"/>
    <w:rsid w:val="0009314E"/>
    <w:rsid w:val="000A04A5"/>
    <w:rsid w:val="000A6DB7"/>
    <w:rsid w:val="000B0B26"/>
    <w:rsid w:val="000B38FC"/>
    <w:rsid w:val="000C260A"/>
    <w:rsid w:val="000C5115"/>
    <w:rsid w:val="000C54F9"/>
    <w:rsid w:val="000C60C9"/>
    <w:rsid w:val="000C69E7"/>
    <w:rsid w:val="000D14D8"/>
    <w:rsid w:val="000E1C91"/>
    <w:rsid w:val="000E55D3"/>
    <w:rsid w:val="000E7CDA"/>
    <w:rsid w:val="000F1C1F"/>
    <w:rsid w:val="000F1C60"/>
    <w:rsid w:val="000F1D0D"/>
    <w:rsid w:val="000F3A9C"/>
    <w:rsid w:val="000F6503"/>
    <w:rsid w:val="00102329"/>
    <w:rsid w:val="00103461"/>
    <w:rsid w:val="001038A3"/>
    <w:rsid w:val="00106C74"/>
    <w:rsid w:val="0011085F"/>
    <w:rsid w:val="0011106C"/>
    <w:rsid w:val="00113588"/>
    <w:rsid w:val="00120007"/>
    <w:rsid w:val="0012157C"/>
    <w:rsid w:val="001255DD"/>
    <w:rsid w:val="00126F59"/>
    <w:rsid w:val="00134A3D"/>
    <w:rsid w:val="00140AF8"/>
    <w:rsid w:val="00145BF3"/>
    <w:rsid w:val="00155077"/>
    <w:rsid w:val="001561CD"/>
    <w:rsid w:val="00156AF2"/>
    <w:rsid w:val="00157174"/>
    <w:rsid w:val="00157F7F"/>
    <w:rsid w:val="00173D60"/>
    <w:rsid w:val="0017572F"/>
    <w:rsid w:val="001766D9"/>
    <w:rsid w:val="00184159"/>
    <w:rsid w:val="0018668E"/>
    <w:rsid w:val="00186FA2"/>
    <w:rsid w:val="001A1DEC"/>
    <w:rsid w:val="001A3F1E"/>
    <w:rsid w:val="001A50E3"/>
    <w:rsid w:val="001A55A1"/>
    <w:rsid w:val="001A5D98"/>
    <w:rsid w:val="001B5614"/>
    <w:rsid w:val="001B5E86"/>
    <w:rsid w:val="001C18CE"/>
    <w:rsid w:val="001C1AB7"/>
    <w:rsid w:val="001C60CB"/>
    <w:rsid w:val="001C75B3"/>
    <w:rsid w:val="001E47F9"/>
    <w:rsid w:val="001E4B66"/>
    <w:rsid w:val="001E4CAD"/>
    <w:rsid w:val="001E5FFA"/>
    <w:rsid w:val="001E658D"/>
    <w:rsid w:val="001E68F6"/>
    <w:rsid w:val="001E76B5"/>
    <w:rsid w:val="00210E84"/>
    <w:rsid w:val="00220BF3"/>
    <w:rsid w:val="00231038"/>
    <w:rsid w:val="00231517"/>
    <w:rsid w:val="00234D89"/>
    <w:rsid w:val="00251C56"/>
    <w:rsid w:val="002520E7"/>
    <w:rsid w:val="00254FC6"/>
    <w:rsid w:val="002636A5"/>
    <w:rsid w:val="00271F19"/>
    <w:rsid w:val="002732A7"/>
    <w:rsid w:val="002754A4"/>
    <w:rsid w:val="00276B81"/>
    <w:rsid w:val="00280E18"/>
    <w:rsid w:val="00280FC0"/>
    <w:rsid w:val="00281E0F"/>
    <w:rsid w:val="00283876"/>
    <w:rsid w:val="002848B0"/>
    <w:rsid w:val="002907D9"/>
    <w:rsid w:val="00291B4C"/>
    <w:rsid w:val="002950B3"/>
    <w:rsid w:val="002A0AA4"/>
    <w:rsid w:val="002A32C0"/>
    <w:rsid w:val="002A3551"/>
    <w:rsid w:val="002A6C9A"/>
    <w:rsid w:val="002B3A93"/>
    <w:rsid w:val="002B5C79"/>
    <w:rsid w:val="002C43B3"/>
    <w:rsid w:val="002D3B3E"/>
    <w:rsid w:val="002D4AFA"/>
    <w:rsid w:val="002E40C7"/>
    <w:rsid w:val="002E443C"/>
    <w:rsid w:val="002E537B"/>
    <w:rsid w:val="002E6760"/>
    <w:rsid w:val="002F3DB3"/>
    <w:rsid w:val="002F4462"/>
    <w:rsid w:val="002F614B"/>
    <w:rsid w:val="003023E5"/>
    <w:rsid w:val="003046C8"/>
    <w:rsid w:val="00313612"/>
    <w:rsid w:val="003179E9"/>
    <w:rsid w:val="00327658"/>
    <w:rsid w:val="003338C6"/>
    <w:rsid w:val="00333E92"/>
    <w:rsid w:val="00340247"/>
    <w:rsid w:val="00343B1C"/>
    <w:rsid w:val="00344FEA"/>
    <w:rsid w:val="003461DA"/>
    <w:rsid w:val="00346A7F"/>
    <w:rsid w:val="0034766F"/>
    <w:rsid w:val="003522ED"/>
    <w:rsid w:val="00354043"/>
    <w:rsid w:val="003554D1"/>
    <w:rsid w:val="0036007F"/>
    <w:rsid w:val="003606E6"/>
    <w:rsid w:val="00360CDE"/>
    <w:rsid w:val="003612BC"/>
    <w:rsid w:val="00361847"/>
    <w:rsid w:val="00364A45"/>
    <w:rsid w:val="00366BB0"/>
    <w:rsid w:val="00374B43"/>
    <w:rsid w:val="00374FDB"/>
    <w:rsid w:val="0038420D"/>
    <w:rsid w:val="00393047"/>
    <w:rsid w:val="00395750"/>
    <w:rsid w:val="00396CE8"/>
    <w:rsid w:val="00397504"/>
    <w:rsid w:val="003A1462"/>
    <w:rsid w:val="003A1E07"/>
    <w:rsid w:val="003A5508"/>
    <w:rsid w:val="003A56D8"/>
    <w:rsid w:val="003B5C83"/>
    <w:rsid w:val="003D060C"/>
    <w:rsid w:val="003E215B"/>
    <w:rsid w:val="003E2489"/>
    <w:rsid w:val="003E42EA"/>
    <w:rsid w:val="003E4C67"/>
    <w:rsid w:val="003F5AE7"/>
    <w:rsid w:val="003F740B"/>
    <w:rsid w:val="00402A8D"/>
    <w:rsid w:val="00403AD1"/>
    <w:rsid w:val="00403E0F"/>
    <w:rsid w:val="004164AF"/>
    <w:rsid w:val="004167E9"/>
    <w:rsid w:val="004171B9"/>
    <w:rsid w:val="00417E3D"/>
    <w:rsid w:val="00417F88"/>
    <w:rsid w:val="00422B1F"/>
    <w:rsid w:val="004233E1"/>
    <w:rsid w:val="00424B34"/>
    <w:rsid w:val="00434674"/>
    <w:rsid w:val="00435FFD"/>
    <w:rsid w:val="00437C35"/>
    <w:rsid w:val="00444A6E"/>
    <w:rsid w:val="00451BCD"/>
    <w:rsid w:val="00453B89"/>
    <w:rsid w:val="00463862"/>
    <w:rsid w:val="004816B9"/>
    <w:rsid w:val="00481C1B"/>
    <w:rsid w:val="00486B80"/>
    <w:rsid w:val="00487571"/>
    <w:rsid w:val="00487C7E"/>
    <w:rsid w:val="0049068A"/>
    <w:rsid w:val="00492893"/>
    <w:rsid w:val="004A66B4"/>
    <w:rsid w:val="004B292C"/>
    <w:rsid w:val="004C7B5E"/>
    <w:rsid w:val="004D1E5C"/>
    <w:rsid w:val="004D39BE"/>
    <w:rsid w:val="004D50BA"/>
    <w:rsid w:val="004E5761"/>
    <w:rsid w:val="004E7F6E"/>
    <w:rsid w:val="004F197F"/>
    <w:rsid w:val="004F4F29"/>
    <w:rsid w:val="0050073F"/>
    <w:rsid w:val="00501A11"/>
    <w:rsid w:val="00504EB5"/>
    <w:rsid w:val="00511DE4"/>
    <w:rsid w:val="00512446"/>
    <w:rsid w:val="00512AE9"/>
    <w:rsid w:val="0052003C"/>
    <w:rsid w:val="00520C09"/>
    <w:rsid w:val="0052328E"/>
    <w:rsid w:val="00525D4D"/>
    <w:rsid w:val="00535430"/>
    <w:rsid w:val="00537744"/>
    <w:rsid w:val="005378C8"/>
    <w:rsid w:val="005415A4"/>
    <w:rsid w:val="005455E4"/>
    <w:rsid w:val="0055583F"/>
    <w:rsid w:val="00560344"/>
    <w:rsid w:val="00561AAE"/>
    <w:rsid w:val="00561C9A"/>
    <w:rsid w:val="00564C5D"/>
    <w:rsid w:val="0056563C"/>
    <w:rsid w:val="00565676"/>
    <w:rsid w:val="005749B1"/>
    <w:rsid w:val="00582FA7"/>
    <w:rsid w:val="005850FB"/>
    <w:rsid w:val="005860DC"/>
    <w:rsid w:val="00586B32"/>
    <w:rsid w:val="00591C20"/>
    <w:rsid w:val="0059793D"/>
    <w:rsid w:val="005A07B6"/>
    <w:rsid w:val="005A09DF"/>
    <w:rsid w:val="005A3587"/>
    <w:rsid w:val="005A4C59"/>
    <w:rsid w:val="005A6655"/>
    <w:rsid w:val="005A7F6D"/>
    <w:rsid w:val="005B0604"/>
    <w:rsid w:val="005B0CF9"/>
    <w:rsid w:val="005B2B91"/>
    <w:rsid w:val="005B443C"/>
    <w:rsid w:val="005B622D"/>
    <w:rsid w:val="005B7B18"/>
    <w:rsid w:val="005B7C9E"/>
    <w:rsid w:val="005C447F"/>
    <w:rsid w:val="005D18C4"/>
    <w:rsid w:val="0060179E"/>
    <w:rsid w:val="00601F94"/>
    <w:rsid w:val="00605F38"/>
    <w:rsid w:val="00606598"/>
    <w:rsid w:val="00611C8D"/>
    <w:rsid w:val="00617CC2"/>
    <w:rsid w:val="00623022"/>
    <w:rsid w:val="00626F63"/>
    <w:rsid w:val="00631310"/>
    <w:rsid w:val="0063637B"/>
    <w:rsid w:val="00640390"/>
    <w:rsid w:val="00640688"/>
    <w:rsid w:val="0064068A"/>
    <w:rsid w:val="00642627"/>
    <w:rsid w:val="0064411F"/>
    <w:rsid w:val="006510F1"/>
    <w:rsid w:val="00653279"/>
    <w:rsid w:val="00654227"/>
    <w:rsid w:val="006552CC"/>
    <w:rsid w:val="00660926"/>
    <w:rsid w:val="006655AA"/>
    <w:rsid w:val="00673BDC"/>
    <w:rsid w:val="00676B1E"/>
    <w:rsid w:val="0068130F"/>
    <w:rsid w:val="0068373F"/>
    <w:rsid w:val="00685665"/>
    <w:rsid w:val="00686932"/>
    <w:rsid w:val="006907BC"/>
    <w:rsid w:val="00692631"/>
    <w:rsid w:val="006A06F0"/>
    <w:rsid w:val="006A1B9F"/>
    <w:rsid w:val="006A1F4F"/>
    <w:rsid w:val="006A23BD"/>
    <w:rsid w:val="006A4ECE"/>
    <w:rsid w:val="006B2F88"/>
    <w:rsid w:val="006B63B7"/>
    <w:rsid w:val="006C1A8F"/>
    <w:rsid w:val="006C63B7"/>
    <w:rsid w:val="006D2EE4"/>
    <w:rsid w:val="006D35D1"/>
    <w:rsid w:val="006D4804"/>
    <w:rsid w:val="006E4977"/>
    <w:rsid w:val="006E61EB"/>
    <w:rsid w:val="006F4DC4"/>
    <w:rsid w:val="006F6D31"/>
    <w:rsid w:val="0070156F"/>
    <w:rsid w:val="007034D8"/>
    <w:rsid w:val="00707733"/>
    <w:rsid w:val="00714AE1"/>
    <w:rsid w:val="00730A3D"/>
    <w:rsid w:val="00733C08"/>
    <w:rsid w:val="00735FA0"/>
    <w:rsid w:val="00742FEA"/>
    <w:rsid w:val="007434CD"/>
    <w:rsid w:val="007473FF"/>
    <w:rsid w:val="00747B00"/>
    <w:rsid w:val="007529A1"/>
    <w:rsid w:val="0075382B"/>
    <w:rsid w:val="00755141"/>
    <w:rsid w:val="007561BB"/>
    <w:rsid w:val="007607A8"/>
    <w:rsid w:val="0076116B"/>
    <w:rsid w:val="0076606D"/>
    <w:rsid w:val="00774E01"/>
    <w:rsid w:val="00784D0C"/>
    <w:rsid w:val="007912E2"/>
    <w:rsid w:val="0079217A"/>
    <w:rsid w:val="007A1AE5"/>
    <w:rsid w:val="007A63B1"/>
    <w:rsid w:val="007B35BF"/>
    <w:rsid w:val="007B4DD0"/>
    <w:rsid w:val="007B5167"/>
    <w:rsid w:val="007B746C"/>
    <w:rsid w:val="007D72C9"/>
    <w:rsid w:val="007D73FF"/>
    <w:rsid w:val="007E2729"/>
    <w:rsid w:val="007E740B"/>
    <w:rsid w:val="007F0EBE"/>
    <w:rsid w:val="007F6F5D"/>
    <w:rsid w:val="008070E2"/>
    <w:rsid w:val="008211E8"/>
    <w:rsid w:val="00824552"/>
    <w:rsid w:val="008254A6"/>
    <w:rsid w:val="00834EE9"/>
    <w:rsid w:val="00844D1D"/>
    <w:rsid w:val="00846F8D"/>
    <w:rsid w:val="00847C22"/>
    <w:rsid w:val="008509EC"/>
    <w:rsid w:val="00851551"/>
    <w:rsid w:val="00851EEB"/>
    <w:rsid w:val="008609A4"/>
    <w:rsid w:val="00861C9E"/>
    <w:rsid w:val="008624B1"/>
    <w:rsid w:val="00863601"/>
    <w:rsid w:val="00864B57"/>
    <w:rsid w:val="00870CB8"/>
    <w:rsid w:val="008710A4"/>
    <w:rsid w:val="00872F38"/>
    <w:rsid w:val="00877778"/>
    <w:rsid w:val="00896B5E"/>
    <w:rsid w:val="008A0169"/>
    <w:rsid w:val="008B2D83"/>
    <w:rsid w:val="008B4203"/>
    <w:rsid w:val="008B530A"/>
    <w:rsid w:val="008B5D30"/>
    <w:rsid w:val="008C206B"/>
    <w:rsid w:val="008C2732"/>
    <w:rsid w:val="008C3DA5"/>
    <w:rsid w:val="008C57BA"/>
    <w:rsid w:val="008D06BF"/>
    <w:rsid w:val="008E24FD"/>
    <w:rsid w:val="008E343D"/>
    <w:rsid w:val="008E38FB"/>
    <w:rsid w:val="008E4098"/>
    <w:rsid w:val="008E4A74"/>
    <w:rsid w:val="008F20F5"/>
    <w:rsid w:val="008F622B"/>
    <w:rsid w:val="00901536"/>
    <w:rsid w:val="0090572F"/>
    <w:rsid w:val="0091318C"/>
    <w:rsid w:val="00913400"/>
    <w:rsid w:val="00913A03"/>
    <w:rsid w:val="009156D5"/>
    <w:rsid w:val="0093367B"/>
    <w:rsid w:val="009403AD"/>
    <w:rsid w:val="009408CD"/>
    <w:rsid w:val="00941968"/>
    <w:rsid w:val="009430B7"/>
    <w:rsid w:val="0094705E"/>
    <w:rsid w:val="00965A8E"/>
    <w:rsid w:val="009676BF"/>
    <w:rsid w:val="0097386E"/>
    <w:rsid w:val="009806B1"/>
    <w:rsid w:val="0098491B"/>
    <w:rsid w:val="00986819"/>
    <w:rsid w:val="00990CA0"/>
    <w:rsid w:val="00995270"/>
    <w:rsid w:val="009A51C2"/>
    <w:rsid w:val="009A7005"/>
    <w:rsid w:val="009A77A4"/>
    <w:rsid w:val="009B5433"/>
    <w:rsid w:val="009C72E3"/>
    <w:rsid w:val="009D001E"/>
    <w:rsid w:val="009D06F7"/>
    <w:rsid w:val="009E273D"/>
    <w:rsid w:val="009F003A"/>
    <w:rsid w:val="009F1E1F"/>
    <w:rsid w:val="009F75B6"/>
    <w:rsid w:val="00A04052"/>
    <w:rsid w:val="00A0438E"/>
    <w:rsid w:val="00A06E23"/>
    <w:rsid w:val="00A07076"/>
    <w:rsid w:val="00A10C0F"/>
    <w:rsid w:val="00A16D39"/>
    <w:rsid w:val="00A27A84"/>
    <w:rsid w:val="00A27C5C"/>
    <w:rsid w:val="00A33B79"/>
    <w:rsid w:val="00A42339"/>
    <w:rsid w:val="00A458E9"/>
    <w:rsid w:val="00A608C9"/>
    <w:rsid w:val="00A63184"/>
    <w:rsid w:val="00A70DB9"/>
    <w:rsid w:val="00A734E6"/>
    <w:rsid w:val="00A75BB5"/>
    <w:rsid w:val="00A80461"/>
    <w:rsid w:val="00A83BAB"/>
    <w:rsid w:val="00A846E6"/>
    <w:rsid w:val="00A85945"/>
    <w:rsid w:val="00A869E8"/>
    <w:rsid w:val="00A951CB"/>
    <w:rsid w:val="00AA1560"/>
    <w:rsid w:val="00AA294E"/>
    <w:rsid w:val="00AA4CFA"/>
    <w:rsid w:val="00AB3B6E"/>
    <w:rsid w:val="00AB446B"/>
    <w:rsid w:val="00AC2AC4"/>
    <w:rsid w:val="00AC58C8"/>
    <w:rsid w:val="00AC76ED"/>
    <w:rsid w:val="00AD2B6E"/>
    <w:rsid w:val="00AD338A"/>
    <w:rsid w:val="00AD4330"/>
    <w:rsid w:val="00AD5008"/>
    <w:rsid w:val="00AD5034"/>
    <w:rsid w:val="00AD643C"/>
    <w:rsid w:val="00AD6F12"/>
    <w:rsid w:val="00AE011D"/>
    <w:rsid w:val="00AE5EDB"/>
    <w:rsid w:val="00AE7B76"/>
    <w:rsid w:val="00AF08CC"/>
    <w:rsid w:val="00AF53D6"/>
    <w:rsid w:val="00B0048C"/>
    <w:rsid w:val="00B022D4"/>
    <w:rsid w:val="00B063C9"/>
    <w:rsid w:val="00B068CE"/>
    <w:rsid w:val="00B13300"/>
    <w:rsid w:val="00B208B3"/>
    <w:rsid w:val="00B248B4"/>
    <w:rsid w:val="00B273D5"/>
    <w:rsid w:val="00B3492C"/>
    <w:rsid w:val="00B376E1"/>
    <w:rsid w:val="00B4160D"/>
    <w:rsid w:val="00B43672"/>
    <w:rsid w:val="00B45020"/>
    <w:rsid w:val="00B46C92"/>
    <w:rsid w:val="00B47A04"/>
    <w:rsid w:val="00B50335"/>
    <w:rsid w:val="00B54CAD"/>
    <w:rsid w:val="00B56533"/>
    <w:rsid w:val="00B56E81"/>
    <w:rsid w:val="00B663B2"/>
    <w:rsid w:val="00B6704A"/>
    <w:rsid w:val="00B67A1A"/>
    <w:rsid w:val="00B715AF"/>
    <w:rsid w:val="00B85B8B"/>
    <w:rsid w:val="00B87C9E"/>
    <w:rsid w:val="00B97F56"/>
    <w:rsid w:val="00BA008C"/>
    <w:rsid w:val="00BA317C"/>
    <w:rsid w:val="00BA4288"/>
    <w:rsid w:val="00BA736A"/>
    <w:rsid w:val="00BB13BF"/>
    <w:rsid w:val="00BB4F63"/>
    <w:rsid w:val="00BC2D02"/>
    <w:rsid w:val="00BD0CD0"/>
    <w:rsid w:val="00BD3CDF"/>
    <w:rsid w:val="00BD5048"/>
    <w:rsid w:val="00BE1FBE"/>
    <w:rsid w:val="00BE430D"/>
    <w:rsid w:val="00BF03D2"/>
    <w:rsid w:val="00C05EEE"/>
    <w:rsid w:val="00C06FC1"/>
    <w:rsid w:val="00C10C7B"/>
    <w:rsid w:val="00C111D4"/>
    <w:rsid w:val="00C13013"/>
    <w:rsid w:val="00C14AFA"/>
    <w:rsid w:val="00C1663A"/>
    <w:rsid w:val="00C17A2A"/>
    <w:rsid w:val="00C2204A"/>
    <w:rsid w:val="00C223E8"/>
    <w:rsid w:val="00C23354"/>
    <w:rsid w:val="00C30F93"/>
    <w:rsid w:val="00C32CBF"/>
    <w:rsid w:val="00C36243"/>
    <w:rsid w:val="00C363F6"/>
    <w:rsid w:val="00C37844"/>
    <w:rsid w:val="00C41B79"/>
    <w:rsid w:val="00C4439A"/>
    <w:rsid w:val="00C46606"/>
    <w:rsid w:val="00C5062C"/>
    <w:rsid w:val="00C55B98"/>
    <w:rsid w:val="00C5647D"/>
    <w:rsid w:val="00C62140"/>
    <w:rsid w:val="00C62A39"/>
    <w:rsid w:val="00C62C17"/>
    <w:rsid w:val="00C665CA"/>
    <w:rsid w:val="00C66C11"/>
    <w:rsid w:val="00C81D4E"/>
    <w:rsid w:val="00C92485"/>
    <w:rsid w:val="00C924FA"/>
    <w:rsid w:val="00CA0541"/>
    <w:rsid w:val="00CA1E8E"/>
    <w:rsid w:val="00CB1B11"/>
    <w:rsid w:val="00CB356C"/>
    <w:rsid w:val="00CC59FD"/>
    <w:rsid w:val="00CD4409"/>
    <w:rsid w:val="00CE7569"/>
    <w:rsid w:val="00CF236A"/>
    <w:rsid w:val="00CF2ACB"/>
    <w:rsid w:val="00D02C84"/>
    <w:rsid w:val="00D05C09"/>
    <w:rsid w:val="00D079B2"/>
    <w:rsid w:val="00D154F0"/>
    <w:rsid w:val="00D21CE5"/>
    <w:rsid w:val="00D24965"/>
    <w:rsid w:val="00D254F7"/>
    <w:rsid w:val="00D304BF"/>
    <w:rsid w:val="00D31F05"/>
    <w:rsid w:val="00D45A2B"/>
    <w:rsid w:val="00D5213E"/>
    <w:rsid w:val="00D5440A"/>
    <w:rsid w:val="00D55595"/>
    <w:rsid w:val="00D56990"/>
    <w:rsid w:val="00D7221F"/>
    <w:rsid w:val="00D73042"/>
    <w:rsid w:val="00D73742"/>
    <w:rsid w:val="00D76C98"/>
    <w:rsid w:val="00D80B7E"/>
    <w:rsid w:val="00D86569"/>
    <w:rsid w:val="00D921FC"/>
    <w:rsid w:val="00D944F0"/>
    <w:rsid w:val="00DA07CB"/>
    <w:rsid w:val="00DA13A0"/>
    <w:rsid w:val="00DA374F"/>
    <w:rsid w:val="00DA7120"/>
    <w:rsid w:val="00DB11E2"/>
    <w:rsid w:val="00DB23A7"/>
    <w:rsid w:val="00DB35D2"/>
    <w:rsid w:val="00DB39D6"/>
    <w:rsid w:val="00DB47A0"/>
    <w:rsid w:val="00DC0EEA"/>
    <w:rsid w:val="00DC4C27"/>
    <w:rsid w:val="00DD1DB1"/>
    <w:rsid w:val="00DD3B9D"/>
    <w:rsid w:val="00DE0A4B"/>
    <w:rsid w:val="00DE34BC"/>
    <w:rsid w:val="00DE36B8"/>
    <w:rsid w:val="00DF09CA"/>
    <w:rsid w:val="00DF14F2"/>
    <w:rsid w:val="00DF6073"/>
    <w:rsid w:val="00E02AE9"/>
    <w:rsid w:val="00E123A6"/>
    <w:rsid w:val="00E32C6F"/>
    <w:rsid w:val="00E33799"/>
    <w:rsid w:val="00E450D2"/>
    <w:rsid w:val="00E51A90"/>
    <w:rsid w:val="00E53890"/>
    <w:rsid w:val="00E63106"/>
    <w:rsid w:val="00E71900"/>
    <w:rsid w:val="00E73BE1"/>
    <w:rsid w:val="00E775DA"/>
    <w:rsid w:val="00E82211"/>
    <w:rsid w:val="00E82BC1"/>
    <w:rsid w:val="00E85B2E"/>
    <w:rsid w:val="00E937AE"/>
    <w:rsid w:val="00EA24A8"/>
    <w:rsid w:val="00EA2594"/>
    <w:rsid w:val="00EA37F1"/>
    <w:rsid w:val="00EA3D6E"/>
    <w:rsid w:val="00EA66FE"/>
    <w:rsid w:val="00EA762D"/>
    <w:rsid w:val="00EB4533"/>
    <w:rsid w:val="00ED0FAE"/>
    <w:rsid w:val="00EE450C"/>
    <w:rsid w:val="00EE6542"/>
    <w:rsid w:val="00EE761A"/>
    <w:rsid w:val="00EF0520"/>
    <w:rsid w:val="00EF587C"/>
    <w:rsid w:val="00EF62EA"/>
    <w:rsid w:val="00F016A8"/>
    <w:rsid w:val="00F1301B"/>
    <w:rsid w:val="00F15123"/>
    <w:rsid w:val="00F15C9A"/>
    <w:rsid w:val="00F162C1"/>
    <w:rsid w:val="00F210DA"/>
    <w:rsid w:val="00F34CB6"/>
    <w:rsid w:val="00F34E6A"/>
    <w:rsid w:val="00F36C14"/>
    <w:rsid w:val="00F44037"/>
    <w:rsid w:val="00F51F5B"/>
    <w:rsid w:val="00F553AA"/>
    <w:rsid w:val="00F55AA9"/>
    <w:rsid w:val="00F61119"/>
    <w:rsid w:val="00F62FF4"/>
    <w:rsid w:val="00F64B9E"/>
    <w:rsid w:val="00F66C0B"/>
    <w:rsid w:val="00F70012"/>
    <w:rsid w:val="00F705A5"/>
    <w:rsid w:val="00F72B0E"/>
    <w:rsid w:val="00F7462C"/>
    <w:rsid w:val="00F75507"/>
    <w:rsid w:val="00F7693C"/>
    <w:rsid w:val="00F831C0"/>
    <w:rsid w:val="00F83C92"/>
    <w:rsid w:val="00F86A6D"/>
    <w:rsid w:val="00F907A0"/>
    <w:rsid w:val="00FA03C2"/>
    <w:rsid w:val="00FA0A14"/>
    <w:rsid w:val="00FA6518"/>
    <w:rsid w:val="00FA677F"/>
    <w:rsid w:val="00FB04CC"/>
    <w:rsid w:val="00FB26A7"/>
    <w:rsid w:val="00FB2F1B"/>
    <w:rsid w:val="00FB57E7"/>
    <w:rsid w:val="00FC2169"/>
    <w:rsid w:val="00FC31BB"/>
    <w:rsid w:val="00FC4ACD"/>
    <w:rsid w:val="00FC78A2"/>
    <w:rsid w:val="00FC7FAF"/>
    <w:rsid w:val="00FD38D7"/>
    <w:rsid w:val="00FD5BEE"/>
    <w:rsid w:val="00FF100E"/>
    <w:rsid w:val="00FF3C32"/>
    <w:rsid w:val="00FF420F"/>
    <w:rsid w:val="00FF4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B12FF1"/>
  <w15:chartTrackingRefBased/>
  <w15:docId w15:val="{5B0255EF-D8CC-4379-8DD6-36C769697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3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2CBF"/>
    <w:pPr>
      <w:tabs>
        <w:tab w:val="center" w:pos="4320"/>
        <w:tab w:val="right" w:pos="8640"/>
      </w:tabs>
      <w:spacing w:after="0" w:line="240" w:lineRule="auto"/>
    </w:pPr>
  </w:style>
  <w:style w:type="character" w:customStyle="1" w:styleId="HeaderChar">
    <w:name w:val="Header Char"/>
    <w:basedOn w:val="DefaultParagraphFont"/>
    <w:link w:val="Header"/>
    <w:uiPriority w:val="99"/>
    <w:rsid w:val="00C32CBF"/>
  </w:style>
  <w:style w:type="paragraph" w:styleId="Footer">
    <w:name w:val="footer"/>
    <w:basedOn w:val="Normal"/>
    <w:link w:val="FooterChar"/>
    <w:uiPriority w:val="99"/>
    <w:unhideWhenUsed/>
    <w:rsid w:val="00C32CBF"/>
    <w:pPr>
      <w:tabs>
        <w:tab w:val="center" w:pos="4320"/>
        <w:tab w:val="right" w:pos="8640"/>
      </w:tabs>
      <w:spacing w:after="0" w:line="240" w:lineRule="auto"/>
    </w:pPr>
  </w:style>
  <w:style w:type="character" w:customStyle="1" w:styleId="FooterChar">
    <w:name w:val="Footer Char"/>
    <w:basedOn w:val="DefaultParagraphFont"/>
    <w:link w:val="Footer"/>
    <w:uiPriority w:val="99"/>
    <w:rsid w:val="00C32CBF"/>
  </w:style>
  <w:style w:type="paragraph" w:styleId="NormalWeb">
    <w:name w:val="Normal (Web)"/>
    <w:basedOn w:val="Normal"/>
    <w:uiPriority w:val="99"/>
    <w:unhideWhenUsed/>
    <w:rsid w:val="00C4439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C72E3"/>
    <w:rPr>
      <w:color w:val="0000FF"/>
      <w:u w:val="single"/>
    </w:rPr>
  </w:style>
  <w:style w:type="table" w:styleId="TableGrid">
    <w:name w:val="Table Grid"/>
    <w:basedOn w:val="TableNormal"/>
    <w:uiPriority w:val="39"/>
    <w:qFormat/>
    <w:rsid w:val="009C7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3047"/>
    <w:pPr>
      <w:ind w:left="720"/>
      <w:contextualSpacing/>
    </w:pPr>
  </w:style>
  <w:style w:type="paragraph" w:styleId="BalloonText">
    <w:name w:val="Balloon Text"/>
    <w:basedOn w:val="Normal"/>
    <w:link w:val="BalloonTextChar"/>
    <w:uiPriority w:val="99"/>
    <w:semiHidden/>
    <w:unhideWhenUsed/>
    <w:rsid w:val="00E63106"/>
    <w:pPr>
      <w:spacing w:after="0" w:line="240" w:lineRule="auto"/>
    </w:pPr>
    <w:rPr>
      <w:sz w:val="18"/>
      <w:szCs w:val="18"/>
    </w:rPr>
  </w:style>
  <w:style w:type="character" w:customStyle="1" w:styleId="BalloonTextChar">
    <w:name w:val="Balloon Text Char"/>
    <w:basedOn w:val="DefaultParagraphFont"/>
    <w:link w:val="BalloonText"/>
    <w:uiPriority w:val="99"/>
    <w:semiHidden/>
    <w:rsid w:val="00E63106"/>
    <w:rPr>
      <w:sz w:val="18"/>
      <w:szCs w:val="18"/>
    </w:rPr>
  </w:style>
  <w:style w:type="character" w:styleId="CommentReference">
    <w:name w:val="annotation reference"/>
    <w:basedOn w:val="DefaultParagraphFont"/>
    <w:uiPriority w:val="99"/>
    <w:semiHidden/>
    <w:unhideWhenUsed/>
    <w:qFormat/>
    <w:rsid w:val="00011F7E"/>
    <w:rPr>
      <w:sz w:val="21"/>
      <w:szCs w:val="21"/>
    </w:rPr>
  </w:style>
  <w:style w:type="character" w:styleId="UnresolvedMention">
    <w:name w:val="Unresolved Mention"/>
    <w:basedOn w:val="DefaultParagraphFont"/>
    <w:uiPriority w:val="99"/>
    <w:semiHidden/>
    <w:unhideWhenUsed/>
    <w:rsid w:val="000760DD"/>
    <w:rPr>
      <w:color w:val="605E5C"/>
      <w:shd w:val="clear" w:color="auto" w:fill="E1DFDD"/>
    </w:rPr>
  </w:style>
  <w:style w:type="paragraph" w:styleId="CommentText">
    <w:name w:val="annotation text"/>
    <w:basedOn w:val="Normal"/>
    <w:link w:val="CommentTextChar"/>
    <w:uiPriority w:val="99"/>
    <w:unhideWhenUsed/>
    <w:rsid w:val="002636A5"/>
    <w:pPr>
      <w:spacing w:line="240" w:lineRule="auto"/>
    </w:pPr>
    <w:rPr>
      <w:sz w:val="20"/>
      <w:szCs w:val="20"/>
    </w:rPr>
  </w:style>
  <w:style w:type="character" w:customStyle="1" w:styleId="CommentTextChar">
    <w:name w:val="Comment Text Char"/>
    <w:basedOn w:val="DefaultParagraphFont"/>
    <w:link w:val="CommentText"/>
    <w:uiPriority w:val="99"/>
    <w:rsid w:val="002636A5"/>
    <w:rPr>
      <w:sz w:val="20"/>
      <w:szCs w:val="20"/>
    </w:rPr>
  </w:style>
  <w:style w:type="paragraph" w:styleId="CommentSubject">
    <w:name w:val="annotation subject"/>
    <w:basedOn w:val="CommentText"/>
    <w:next w:val="CommentText"/>
    <w:link w:val="CommentSubjectChar"/>
    <w:uiPriority w:val="99"/>
    <w:semiHidden/>
    <w:unhideWhenUsed/>
    <w:rsid w:val="002636A5"/>
    <w:rPr>
      <w:b/>
      <w:bCs/>
    </w:rPr>
  </w:style>
  <w:style w:type="character" w:customStyle="1" w:styleId="CommentSubjectChar">
    <w:name w:val="Comment Subject Char"/>
    <w:basedOn w:val="CommentTextChar"/>
    <w:link w:val="CommentSubject"/>
    <w:uiPriority w:val="99"/>
    <w:semiHidden/>
    <w:rsid w:val="002636A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173">
      <w:bodyDiv w:val="1"/>
      <w:marLeft w:val="0"/>
      <w:marRight w:val="0"/>
      <w:marTop w:val="0"/>
      <w:marBottom w:val="0"/>
      <w:divBdr>
        <w:top w:val="none" w:sz="0" w:space="0" w:color="auto"/>
        <w:left w:val="none" w:sz="0" w:space="0" w:color="auto"/>
        <w:bottom w:val="none" w:sz="0" w:space="0" w:color="auto"/>
        <w:right w:val="none" w:sz="0" w:space="0" w:color="auto"/>
      </w:divBdr>
    </w:div>
    <w:div w:id="225262800">
      <w:bodyDiv w:val="1"/>
      <w:marLeft w:val="0"/>
      <w:marRight w:val="0"/>
      <w:marTop w:val="0"/>
      <w:marBottom w:val="0"/>
      <w:divBdr>
        <w:top w:val="none" w:sz="0" w:space="0" w:color="auto"/>
        <w:left w:val="none" w:sz="0" w:space="0" w:color="auto"/>
        <w:bottom w:val="none" w:sz="0" w:space="0" w:color="auto"/>
        <w:right w:val="none" w:sz="0" w:space="0" w:color="auto"/>
      </w:divBdr>
    </w:div>
    <w:div w:id="552036705">
      <w:bodyDiv w:val="1"/>
      <w:marLeft w:val="0"/>
      <w:marRight w:val="0"/>
      <w:marTop w:val="0"/>
      <w:marBottom w:val="0"/>
      <w:divBdr>
        <w:top w:val="none" w:sz="0" w:space="0" w:color="auto"/>
        <w:left w:val="none" w:sz="0" w:space="0" w:color="auto"/>
        <w:bottom w:val="none" w:sz="0" w:space="0" w:color="auto"/>
        <w:right w:val="none" w:sz="0" w:space="0" w:color="auto"/>
      </w:divBdr>
    </w:div>
    <w:div w:id="657345413">
      <w:bodyDiv w:val="1"/>
      <w:marLeft w:val="0"/>
      <w:marRight w:val="0"/>
      <w:marTop w:val="0"/>
      <w:marBottom w:val="0"/>
      <w:divBdr>
        <w:top w:val="none" w:sz="0" w:space="0" w:color="auto"/>
        <w:left w:val="none" w:sz="0" w:space="0" w:color="auto"/>
        <w:bottom w:val="none" w:sz="0" w:space="0" w:color="auto"/>
        <w:right w:val="none" w:sz="0" w:space="0" w:color="auto"/>
      </w:divBdr>
    </w:div>
    <w:div w:id="820075300">
      <w:bodyDiv w:val="1"/>
      <w:marLeft w:val="0"/>
      <w:marRight w:val="0"/>
      <w:marTop w:val="0"/>
      <w:marBottom w:val="0"/>
      <w:divBdr>
        <w:top w:val="none" w:sz="0" w:space="0" w:color="auto"/>
        <w:left w:val="none" w:sz="0" w:space="0" w:color="auto"/>
        <w:bottom w:val="none" w:sz="0" w:space="0" w:color="auto"/>
        <w:right w:val="none" w:sz="0" w:space="0" w:color="auto"/>
      </w:divBdr>
    </w:div>
    <w:div w:id="952326727">
      <w:bodyDiv w:val="1"/>
      <w:marLeft w:val="0"/>
      <w:marRight w:val="0"/>
      <w:marTop w:val="0"/>
      <w:marBottom w:val="0"/>
      <w:divBdr>
        <w:top w:val="none" w:sz="0" w:space="0" w:color="auto"/>
        <w:left w:val="none" w:sz="0" w:space="0" w:color="auto"/>
        <w:bottom w:val="none" w:sz="0" w:space="0" w:color="auto"/>
        <w:right w:val="none" w:sz="0" w:space="0" w:color="auto"/>
      </w:divBdr>
    </w:div>
    <w:div w:id="959186633">
      <w:bodyDiv w:val="1"/>
      <w:marLeft w:val="0"/>
      <w:marRight w:val="0"/>
      <w:marTop w:val="0"/>
      <w:marBottom w:val="0"/>
      <w:divBdr>
        <w:top w:val="none" w:sz="0" w:space="0" w:color="auto"/>
        <w:left w:val="none" w:sz="0" w:space="0" w:color="auto"/>
        <w:bottom w:val="none" w:sz="0" w:space="0" w:color="auto"/>
        <w:right w:val="none" w:sz="0" w:space="0" w:color="auto"/>
      </w:divBdr>
    </w:div>
    <w:div w:id="1479961168">
      <w:bodyDiv w:val="1"/>
      <w:marLeft w:val="0"/>
      <w:marRight w:val="0"/>
      <w:marTop w:val="0"/>
      <w:marBottom w:val="0"/>
      <w:divBdr>
        <w:top w:val="none" w:sz="0" w:space="0" w:color="auto"/>
        <w:left w:val="none" w:sz="0" w:space="0" w:color="auto"/>
        <w:bottom w:val="none" w:sz="0" w:space="0" w:color="auto"/>
        <w:right w:val="none" w:sz="0" w:space="0" w:color="auto"/>
      </w:divBdr>
    </w:div>
    <w:div w:id="1532257879">
      <w:bodyDiv w:val="1"/>
      <w:marLeft w:val="0"/>
      <w:marRight w:val="0"/>
      <w:marTop w:val="0"/>
      <w:marBottom w:val="0"/>
      <w:divBdr>
        <w:top w:val="none" w:sz="0" w:space="0" w:color="auto"/>
        <w:left w:val="none" w:sz="0" w:space="0" w:color="auto"/>
        <w:bottom w:val="none" w:sz="0" w:space="0" w:color="auto"/>
        <w:right w:val="none" w:sz="0" w:space="0" w:color="auto"/>
      </w:divBdr>
    </w:div>
    <w:div w:id="1544099137">
      <w:bodyDiv w:val="1"/>
      <w:marLeft w:val="0"/>
      <w:marRight w:val="0"/>
      <w:marTop w:val="0"/>
      <w:marBottom w:val="0"/>
      <w:divBdr>
        <w:top w:val="none" w:sz="0" w:space="0" w:color="auto"/>
        <w:left w:val="none" w:sz="0" w:space="0" w:color="auto"/>
        <w:bottom w:val="none" w:sz="0" w:space="0" w:color="auto"/>
        <w:right w:val="none" w:sz="0" w:space="0" w:color="auto"/>
      </w:divBdr>
    </w:div>
    <w:div w:id="1909532504">
      <w:bodyDiv w:val="1"/>
      <w:marLeft w:val="0"/>
      <w:marRight w:val="0"/>
      <w:marTop w:val="0"/>
      <w:marBottom w:val="0"/>
      <w:divBdr>
        <w:top w:val="none" w:sz="0" w:space="0" w:color="auto"/>
        <w:left w:val="none" w:sz="0" w:space="0" w:color="auto"/>
        <w:bottom w:val="none" w:sz="0" w:space="0" w:color="auto"/>
        <w:right w:val="none" w:sz="0" w:space="0" w:color="auto"/>
      </w:divBdr>
    </w:div>
    <w:div w:id="1944606515">
      <w:bodyDiv w:val="1"/>
      <w:marLeft w:val="0"/>
      <w:marRight w:val="0"/>
      <w:marTop w:val="0"/>
      <w:marBottom w:val="0"/>
      <w:divBdr>
        <w:top w:val="none" w:sz="0" w:space="0" w:color="auto"/>
        <w:left w:val="none" w:sz="0" w:space="0" w:color="auto"/>
        <w:bottom w:val="none" w:sz="0" w:space="0" w:color="auto"/>
        <w:right w:val="none" w:sz="0" w:space="0" w:color="auto"/>
      </w:divBdr>
    </w:div>
    <w:div w:id="1960843468">
      <w:bodyDiv w:val="1"/>
      <w:marLeft w:val="0"/>
      <w:marRight w:val="0"/>
      <w:marTop w:val="0"/>
      <w:marBottom w:val="0"/>
      <w:divBdr>
        <w:top w:val="none" w:sz="0" w:space="0" w:color="auto"/>
        <w:left w:val="none" w:sz="0" w:space="0" w:color="auto"/>
        <w:bottom w:val="none" w:sz="0" w:space="0" w:color="auto"/>
        <w:right w:val="none" w:sz="0" w:space="0" w:color="auto"/>
      </w:divBdr>
    </w:div>
    <w:div w:id="2005812553">
      <w:bodyDiv w:val="1"/>
      <w:marLeft w:val="0"/>
      <w:marRight w:val="0"/>
      <w:marTop w:val="0"/>
      <w:marBottom w:val="0"/>
      <w:divBdr>
        <w:top w:val="none" w:sz="0" w:space="0" w:color="auto"/>
        <w:left w:val="none" w:sz="0" w:space="0" w:color="auto"/>
        <w:bottom w:val="none" w:sz="0" w:space="0" w:color="auto"/>
        <w:right w:val="none" w:sz="0" w:space="0" w:color="auto"/>
      </w:divBdr>
    </w:div>
    <w:div w:id="2103061263">
      <w:bodyDiv w:val="1"/>
      <w:marLeft w:val="0"/>
      <w:marRight w:val="0"/>
      <w:marTop w:val="0"/>
      <w:marBottom w:val="0"/>
      <w:divBdr>
        <w:top w:val="none" w:sz="0" w:space="0" w:color="auto"/>
        <w:left w:val="none" w:sz="0" w:space="0" w:color="auto"/>
        <w:bottom w:val="none" w:sz="0" w:space="0" w:color="auto"/>
        <w:right w:val="none" w:sz="0" w:space="0" w:color="auto"/>
      </w:divBdr>
    </w:div>
    <w:div w:id="2111049795">
      <w:bodyDiv w:val="1"/>
      <w:marLeft w:val="0"/>
      <w:marRight w:val="0"/>
      <w:marTop w:val="0"/>
      <w:marBottom w:val="0"/>
      <w:divBdr>
        <w:top w:val="none" w:sz="0" w:space="0" w:color="auto"/>
        <w:left w:val="none" w:sz="0" w:space="0" w:color="auto"/>
        <w:bottom w:val="none" w:sz="0" w:space="0" w:color="auto"/>
        <w:right w:val="none" w:sz="0" w:space="0" w:color="auto"/>
      </w:divBdr>
      <w:divsChild>
        <w:div w:id="2089112298">
          <w:marLeft w:val="0"/>
          <w:marRight w:val="0"/>
          <w:marTop w:val="0"/>
          <w:marBottom w:val="0"/>
          <w:divBdr>
            <w:top w:val="none" w:sz="0" w:space="0" w:color="auto"/>
            <w:left w:val="none" w:sz="0" w:space="0" w:color="auto"/>
            <w:bottom w:val="none" w:sz="0" w:space="0" w:color="auto"/>
            <w:right w:val="none" w:sz="0" w:space="0" w:color="auto"/>
          </w:divBdr>
        </w:div>
      </w:divsChild>
    </w:div>
    <w:div w:id="2130930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2.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jpeg"/><Relationship Id="rId29" Type="http://schemas.openxmlformats.org/officeDocument/2006/relationships/image" Target="media/image19.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mperial.ac.uk/admin-services/library/learning-support/reference-management/harvard-style/"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6.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ere\Downloads\Makeblock%20Education%20Lesson%20Plan_Template%201.1%20(2).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2D7B8DB6F5F204C9F0FB1EAC793A34B" ma:contentTypeVersion="29" ma:contentTypeDescription="Create a new document." ma:contentTypeScope="" ma:versionID="6964f1607b912fcc36217ec03ded4be1">
  <xsd:schema xmlns:xsd="http://www.w3.org/2001/XMLSchema" xmlns:xs="http://www.w3.org/2001/XMLSchema" xmlns:p="http://schemas.microsoft.com/office/2006/metadata/properties" xmlns:ns2="e4d70162-ace3-44e7-92ab-2f9373d5bb77" xmlns:ns3="53fe7858-66a6-4f29-b74a-60c7079a3f54" targetNamespace="http://schemas.microsoft.com/office/2006/metadata/properties" ma:root="true" ma:fieldsID="5b5f26e8beb466e3c060feb241a6a910" ns2:_="" ns3:_="">
    <xsd:import namespace="e4d70162-ace3-44e7-92ab-2f9373d5bb77"/>
    <xsd:import namespace="53fe7858-66a6-4f29-b74a-60c7079a3f5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2:lo" minOccurs="0"/>
                <xsd:element ref="ns2:cf6bef2a-12ef-4532-837e-bb831867c9eaCountryOrRegion" minOccurs="0"/>
                <xsd:element ref="ns2:cf6bef2a-12ef-4532-837e-bb831867c9eaState" minOccurs="0"/>
                <xsd:element ref="ns2:cf6bef2a-12ef-4532-837e-bb831867c9eaCity" minOccurs="0"/>
                <xsd:element ref="ns2:cf6bef2a-12ef-4532-837e-bb831867c9eaPostalCode" minOccurs="0"/>
                <xsd:element ref="ns2:cf6bef2a-12ef-4532-837e-bb831867c9eaStreet" minOccurs="0"/>
                <xsd:element ref="ns2:cf6bef2a-12ef-4532-837e-bb831867c9eaGeoLoc" minOccurs="0"/>
                <xsd:element ref="ns2:cf6bef2a-12ef-4532-837e-bb831867c9eaDispName" minOccurs="0"/>
                <xsd:element ref="ns3:SharedWithUsers" minOccurs="0"/>
                <xsd:element ref="ns3:SharedWithDetails" minOccurs="0"/>
                <xsd:element ref="ns2:MediaLengthInSeconds" minOccurs="0"/>
                <xsd:element ref="ns2:Vorschau"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d70162-ace3-44e7-92ab-2f9373d5bb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o" ma:index="18" nillable="true" ma:displayName="lo" ma:format="Dropdown" ma:internalName="lo">
      <xsd:simpleType>
        <xsd:restriction base="dms:Unknown"/>
      </xsd:simpleType>
    </xsd:element>
    <xsd:element name="cf6bef2a-12ef-4532-837e-bb831867c9eaCountryOrRegion" ma:index="19" nillable="true" ma:displayName="lo: Country/Region" ma:internalName="CountryOrRegion" ma:readOnly="true">
      <xsd:simpleType>
        <xsd:restriction base="dms:Text"/>
      </xsd:simpleType>
    </xsd:element>
    <xsd:element name="cf6bef2a-12ef-4532-837e-bb831867c9eaState" ma:index="20" nillable="true" ma:displayName="lo: State" ma:internalName="State" ma:readOnly="true">
      <xsd:simpleType>
        <xsd:restriction base="dms:Text"/>
      </xsd:simpleType>
    </xsd:element>
    <xsd:element name="cf6bef2a-12ef-4532-837e-bb831867c9eaCity" ma:index="21" nillable="true" ma:displayName="lo: City" ma:internalName="City" ma:readOnly="true">
      <xsd:simpleType>
        <xsd:restriction base="dms:Text"/>
      </xsd:simpleType>
    </xsd:element>
    <xsd:element name="cf6bef2a-12ef-4532-837e-bb831867c9eaPostalCode" ma:index="22" nillable="true" ma:displayName="lo: Postal Code" ma:internalName="PostalCode" ma:readOnly="true">
      <xsd:simpleType>
        <xsd:restriction base="dms:Text"/>
      </xsd:simpleType>
    </xsd:element>
    <xsd:element name="cf6bef2a-12ef-4532-837e-bb831867c9eaStreet" ma:index="23" nillable="true" ma:displayName="lo: Street" ma:internalName="Street" ma:readOnly="true">
      <xsd:simpleType>
        <xsd:restriction base="dms:Text"/>
      </xsd:simpleType>
    </xsd:element>
    <xsd:element name="cf6bef2a-12ef-4532-837e-bb831867c9eaGeoLoc" ma:index="24" nillable="true" ma:displayName="lo: Coordinates" ma:internalName="GeoLoc" ma:readOnly="true">
      <xsd:simpleType>
        <xsd:restriction base="dms:Unknown"/>
      </xsd:simpleType>
    </xsd:element>
    <xsd:element name="cf6bef2a-12ef-4532-837e-bb831867c9eaDispName" ma:index="25" nillable="true" ma:displayName="lo: Name" ma:internalName="DispName" ma:readOnly="true">
      <xsd:simpleType>
        <xsd:restriction base="dms:Text"/>
      </xsd:simpleType>
    </xsd:element>
    <xsd:element name="MediaLengthInSeconds" ma:index="28" nillable="true" ma:displayName="Length (seconds)" ma:internalName="MediaLengthInSeconds" ma:readOnly="true">
      <xsd:simpleType>
        <xsd:restriction base="dms:Unknown"/>
      </xsd:simpleType>
    </xsd:element>
    <xsd:element name="Vorschau" ma:index="29" nillable="true" ma:displayName="Vorschau" ma:format="Thumbnail" ma:internalName="Vorschau">
      <xsd:simpleType>
        <xsd:restriction base="dms:Unknown"/>
      </xsd:simpleType>
    </xsd:element>
    <xsd:element name="lcf76f155ced4ddcb4097134ff3c332f" ma:index="32" nillable="true" ma:taxonomy="true" ma:internalName="lcf76f155ced4ddcb4097134ff3c332f" ma:taxonomyFieldName="MediaServiceImageTags" ma:displayName="Image Tags" ma:readOnly="false" ma:fieldId="{5cf76f15-5ced-4ddc-b409-7134ff3c332f}" ma:taxonomyMulti="true" ma:sspId="bcc13940-cc23-4f13-a8f1-3cf37e895aa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3fe7858-66a6-4f29-b74a-60c7079a3f54" elementFormDefault="qualified">
    <xsd:import namespace="http://schemas.microsoft.com/office/2006/documentManagement/types"/>
    <xsd:import namespace="http://schemas.microsoft.com/office/infopath/2007/PartnerControls"/>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element name="TaxCatchAll" ma:index="30" nillable="true" ma:displayName="Taxonomy Catch All Column" ma:hidden="true" ma:list="{7bc58483-8b17-41f0-8ffd-8188dc8c11bd}" ma:internalName="TaxCatchAll" ma:showField="CatchAllData" ma:web="53fe7858-66a6-4f29-b74a-60c7079a3f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Vorschau xmlns="e4d70162-ace3-44e7-92ab-2f9373d5bb77" xsi:nil="true"/>
    <lo xmlns="e4d70162-ace3-44e7-92ab-2f9373d5bb77" xsi:nil="true"/>
    <SharedWithUsers xmlns="53fe7858-66a6-4f29-b74a-60c7079a3f54">
      <UserInfo>
        <DisplayName/>
        <AccountId xsi:nil="true"/>
        <AccountType/>
      </UserInfo>
    </SharedWithUsers>
    <TaxCatchAll xmlns="53fe7858-66a6-4f29-b74a-60c7079a3f54" xsi:nil="true"/>
    <lcf76f155ced4ddcb4097134ff3c332f xmlns="e4d70162-ace3-44e7-92ab-2f9373d5bb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A640D63-291C-4C67-A538-081C9AA93863}">
  <ds:schemaRefs>
    <ds:schemaRef ds:uri="http://schemas.microsoft.com/sharepoint/v3/contenttype/forms"/>
  </ds:schemaRefs>
</ds:datastoreItem>
</file>

<file path=customXml/itemProps2.xml><?xml version="1.0" encoding="utf-8"?>
<ds:datastoreItem xmlns:ds="http://schemas.openxmlformats.org/officeDocument/2006/customXml" ds:itemID="{FEB7FD0D-07FE-40AC-A7B6-22DACE11E2A1}"/>
</file>

<file path=customXml/itemProps3.xml><?xml version="1.0" encoding="utf-8"?>
<ds:datastoreItem xmlns:ds="http://schemas.openxmlformats.org/officeDocument/2006/customXml" ds:itemID="{38468740-126C-44C5-B681-524C68895A0B}">
  <ds:schemaRefs>
    <ds:schemaRef ds:uri="http://schemas.openxmlformats.org/officeDocument/2006/bibliography"/>
  </ds:schemaRefs>
</ds:datastoreItem>
</file>

<file path=customXml/itemProps4.xml><?xml version="1.0" encoding="utf-8"?>
<ds:datastoreItem xmlns:ds="http://schemas.openxmlformats.org/officeDocument/2006/customXml" ds:itemID="{2ECC352D-7CB0-43F9-8431-F4AACF0DB0AC}">
  <ds:schemaRefs>
    <ds:schemaRef ds:uri="http://schemas.microsoft.com/office/2006/metadata/properties"/>
    <ds:schemaRef ds:uri="http://schemas.microsoft.com/office/infopath/2007/PartnerControls"/>
    <ds:schemaRef ds:uri="e4d70162-ace3-44e7-92ab-2f9373d5bb77"/>
    <ds:schemaRef ds:uri="53fe7858-66a6-4f29-b74a-60c7079a3f54"/>
  </ds:schemaRefs>
</ds:datastoreItem>
</file>

<file path=docProps/app.xml><?xml version="1.0" encoding="utf-8"?>
<Properties xmlns="http://schemas.openxmlformats.org/officeDocument/2006/extended-properties" xmlns:vt="http://schemas.openxmlformats.org/officeDocument/2006/docPropsVTypes">
  <Template>Makeblock Education Lesson Plan_Template 1.1 (2)</Template>
  <TotalTime>1167</TotalTime>
  <Pages>11</Pages>
  <Words>1718</Words>
  <Characters>9795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Berendsen</dc:creator>
  <cp:keywords/>
  <dc:description/>
  <cp:lastModifiedBy>Yu Hu</cp:lastModifiedBy>
  <cp:revision>18</cp:revision>
  <cp:lastPrinted>2021-05-21T14:28:00Z</cp:lastPrinted>
  <dcterms:created xsi:type="dcterms:W3CDTF">2021-03-29T09:55:00Z</dcterms:created>
  <dcterms:modified xsi:type="dcterms:W3CDTF">2021-08-10T09:09:00Z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0x01010062D7B8DB6F5F204C9F0FB1EAC793A34B</vt:lpwstr>
  </property>
  <property fmtid="{D5CDD505-2E9C-101B-9397-08002B2CF9AE}" pid="3" name="Order">
    <vt:r8>176800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ies>
</file>