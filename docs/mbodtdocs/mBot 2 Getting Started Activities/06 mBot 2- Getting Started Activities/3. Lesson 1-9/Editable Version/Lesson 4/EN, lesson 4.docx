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FB57E7" w:rsidRDefault="00234D89" w:rsidP="00ED0FAE">
      <w:pPr>
        <w:spacing w:after="0" w:line="360" w:lineRule="auto"/>
        <w:rPr>
          <w:rFonts w:ascii="Times New Roman" w:eastAsia="思源黑体" w:hAnsi="Times New Roman" w:cs="Times New Roman"/>
          <w:b/>
          <w:bCs/>
          <w:color w:val="595959" w:themeColor="text1" w:themeTint="A6"/>
          <w:kern w:val="28"/>
          <w:sz w:val="28"/>
          <w:szCs w:val="28"/>
        </w:rPr>
      </w:pPr>
      <w:r w:rsidRPr="00FB57E7">
        <w:rPr>
          <w:rFonts w:ascii="Times New Roman" w:eastAsia="思源黑体" w:hAnsi="Times New Roman" w:cs="Times New Roman"/>
          <w:b/>
          <w:bCs/>
          <w:color w:val="595959" w:themeColor="text1" w:themeTint="A6"/>
          <w:kern w:val="28"/>
          <w:sz w:val="28"/>
          <w:szCs w:val="28"/>
        </w:rPr>
        <w:t xml:space="preserve">Lesson Plan </w:t>
      </w:r>
      <w:r w:rsidR="00A04052" w:rsidRPr="00FB57E7">
        <w:rPr>
          <w:rFonts w:ascii="Times New Roman" w:eastAsia="思源黑体" w:hAnsi="Times New Roman" w:cs="Times New Roman"/>
          <w:b/>
          <w:bCs/>
          <w:color w:val="595959" w:themeColor="text1" w:themeTint="A6"/>
          <w:kern w:val="28"/>
          <w:sz w:val="28"/>
          <w:szCs w:val="28"/>
        </w:rPr>
        <w:t>Format Guidelines:</w:t>
      </w:r>
    </w:p>
    <w:p w14:paraId="1D91A959" w14:textId="77777777" w:rsidR="0052003C" w:rsidRPr="00774E01" w:rsidRDefault="0052003C" w:rsidP="00ED0FAE">
      <w:pPr>
        <w:spacing w:after="0" w:line="360" w:lineRule="auto"/>
        <w:rPr>
          <w:rFonts w:ascii="Times New Roman" w:eastAsia="思源黑体" w:hAnsi="Times New Roman" w:cs="Times New Roman"/>
          <w:b/>
          <w:bCs/>
          <w:color w:val="595959" w:themeColor="text1" w:themeTint="A6"/>
          <w:kern w:val="28"/>
        </w:rPr>
      </w:pPr>
    </w:p>
    <w:p w14:paraId="781A6D3B" w14:textId="77777777" w:rsidR="00774E01" w:rsidRPr="00774E01" w:rsidRDefault="00234D89"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b/>
          <w:bCs/>
          <w:color w:val="595959" w:themeColor="text1" w:themeTint="A6"/>
          <w:kern w:val="28"/>
        </w:rPr>
        <w:t>Paper Size:</w:t>
      </w:r>
      <w:r w:rsidRPr="00774E01">
        <w:rPr>
          <w:rFonts w:ascii="Times New Roman" w:eastAsia="思源黑体" w:hAnsi="Times New Roman" w:cs="Times New Roman"/>
          <w:color w:val="595959" w:themeColor="text1" w:themeTint="A6"/>
          <w:kern w:val="28"/>
        </w:rPr>
        <w:t xml:space="preserve"> </w:t>
      </w:r>
      <w:r w:rsidRPr="00DF14F2">
        <w:rPr>
          <w:rFonts w:ascii="Times New Roman" w:eastAsia="思源黑体" w:hAnsi="Times New Roman" w:cs="Times New Roman"/>
          <w:b/>
          <w:bCs/>
          <w:color w:val="595959" w:themeColor="text1" w:themeTint="A6"/>
          <w:kern w:val="28"/>
        </w:rPr>
        <w:t>A4</w:t>
      </w:r>
      <w:r w:rsidRP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774E01" w:rsidRPr="00774E01">
        <w:rPr>
          <w:rFonts w:ascii="Times New Roman" w:eastAsia="思源黑体" w:hAnsi="Times New Roman" w:cs="Times New Roman"/>
          <w:color w:val="595959" w:themeColor="text1" w:themeTint="A6"/>
          <w:kern w:val="28"/>
        </w:rPr>
        <w:t xml:space="preserve"> </w:t>
      </w:r>
      <w:r w:rsidR="00774E01">
        <w:rPr>
          <w:rFonts w:ascii="Times New Roman" w:eastAsia="思源黑体" w:hAnsi="Times New Roman" w:cs="Times New Roman"/>
          <w:color w:val="595959" w:themeColor="text1" w:themeTint="A6"/>
          <w:kern w:val="28"/>
        </w:rPr>
        <w:t xml:space="preserve"> </w:t>
      </w:r>
      <w:proofErr w:type="gramStart"/>
      <w:r w:rsid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w:t>
      </w:r>
      <w:proofErr w:type="gramEnd"/>
      <w:r w:rsidRPr="00774E01">
        <w:rPr>
          <w:rFonts w:ascii="Times New Roman" w:eastAsia="思源黑体" w:hAnsi="Times New Roman" w:cs="Times New Roman"/>
          <w:color w:val="595959" w:themeColor="text1" w:themeTint="A6"/>
          <w:kern w:val="28"/>
        </w:rPr>
        <w:t>8.3 x 11.7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21.0 x 29.7 cm)</w:t>
      </w:r>
      <w:r w:rsidR="00774E01" w:rsidRPr="00774E01">
        <w:rPr>
          <w:rFonts w:ascii="Times New Roman" w:eastAsia="思源黑体" w:hAnsi="Times New Roman" w:cs="Times New Roman"/>
          <w:color w:val="595959" w:themeColor="text1" w:themeTint="A6"/>
          <w:kern w:val="28"/>
        </w:rPr>
        <w:t>; or</w:t>
      </w:r>
    </w:p>
    <w:p w14:paraId="28DD6F97" w14:textId="77777777" w:rsidR="00A04052" w:rsidRPr="00774E01" w:rsidRDefault="00774E01"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color w:val="595959" w:themeColor="text1" w:themeTint="A6"/>
          <w:kern w:val="28"/>
        </w:rPr>
        <w:tab/>
        <w:t xml:space="preserve">       </w:t>
      </w:r>
      <w:r w:rsidR="00234D89" w:rsidRPr="00DF14F2">
        <w:rPr>
          <w:rFonts w:ascii="Times New Roman" w:eastAsia="思源黑体" w:hAnsi="Times New Roman" w:cs="Times New Roman"/>
          <w:b/>
          <w:bCs/>
          <w:color w:val="595959" w:themeColor="text1" w:themeTint="A6"/>
          <w:kern w:val="28"/>
        </w:rPr>
        <w:t>Letter</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(8.5 x 11.0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6 x 27</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9</w:t>
      </w:r>
      <w:r>
        <w:rPr>
          <w:rFonts w:ascii="Times New Roman" w:eastAsia="思源黑体" w:hAnsi="Times New Roman" w:cs="Times New Roman"/>
          <w:color w:val="595959" w:themeColor="text1" w:themeTint="A6"/>
          <w:kern w:val="28"/>
        </w:rPr>
        <w:t xml:space="preserve"> cm</w:t>
      </w:r>
      <w:r w:rsidRPr="00774E01">
        <w:rPr>
          <w:rFonts w:ascii="Times New Roman" w:eastAsia="思源黑体" w:hAnsi="Times New Roman" w:cs="Times New Roman"/>
          <w:color w:val="595959" w:themeColor="text1" w:themeTint="A6"/>
          <w:kern w:val="28"/>
        </w:rPr>
        <w:t>)</w:t>
      </w:r>
      <w:proofErr w:type="gramStart"/>
      <w:r w:rsidR="00DF14F2">
        <w:rPr>
          <w:rFonts w:ascii="Times New Roman" w:eastAsia="思源黑体" w:hAnsi="Times New Roman" w:cs="Times New Roman"/>
          <w:color w:val="595959" w:themeColor="text1" w:themeTint="A6"/>
          <w:kern w:val="28"/>
        </w:rPr>
        <w:t xml:space="preserve"> </w:t>
      </w:r>
      <w:r w:rsidR="00913A03">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hint="eastAsia"/>
          <w:color w:val="595959" w:themeColor="text1" w:themeTint="A6"/>
          <w:kern w:val="28"/>
        </w:rPr>
        <w:t>(</w:t>
      </w:r>
      <w:proofErr w:type="gramEnd"/>
      <w:r w:rsidR="00DF14F2" w:rsidRPr="00774E01">
        <w:rPr>
          <w:rFonts w:ascii="Times New Roman" w:eastAsia="思源黑体" w:hAnsi="Times New Roman" w:cs="Times New Roman"/>
          <w:color w:val="595959" w:themeColor="text1" w:themeTint="A6"/>
          <w:kern w:val="28"/>
        </w:rPr>
        <w:t>US’ standard</w:t>
      </w:r>
      <w:r w:rsidR="00DF14F2">
        <w:rPr>
          <w:rFonts w:ascii="Times New Roman" w:eastAsia="思源黑体" w:hAnsi="Times New Roman" w:cs="Times New Roman"/>
          <w:color w:val="595959" w:themeColor="text1" w:themeTint="A6"/>
          <w:kern w:val="28"/>
        </w:rPr>
        <w:t>)</w:t>
      </w:r>
    </w:p>
    <w:p w14:paraId="520EB0C5" w14:textId="77777777" w:rsidR="00774E01" w:rsidRDefault="00DF14F2" w:rsidP="00ED0FAE">
      <w:pPr>
        <w:spacing w:after="0" w:line="360" w:lineRule="auto"/>
        <w:rPr>
          <w:rFonts w:ascii="Times New Roman" w:eastAsia="思源黑体" w:hAnsi="Times New Roman" w:cs="Times New Roman"/>
          <w:color w:val="595959" w:themeColor="text1" w:themeTint="A6"/>
          <w:kern w:val="28"/>
        </w:rPr>
      </w:pPr>
      <w:r w:rsidRPr="009403AD">
        <w:rPr>
          <w:rFonts w:ascii="Times New Roman" w:eastAsia="思源黑体" w:hAnsi="Times New Roman" w:cs="Times New Roman"/>
          <w:b/>
          <w:bCs/>
          <w:color w:val="595959" w:themeColor="text1" w:themeTint="A6"/>
          <w:kern w:val="28"/>
        </w:rPr>
        <w:t>Margin:</w:t>
      </w:r>
      <w:r>
        <w:rPr>
          <w:rFonts w:ascii="Times New Roman" w:eastAsia="思源黑体" w:hAnsi="Times New Roman" w:cs="Times New Roman"/>
          <w:color w:val="595959" w:themeColor="text1" w:themeTint="A6"/>
          <w:kern w:val="28"/>
        </w:rPr>
        <w:t xml:space="preserve"> </w:t>
      </w:r>
      <w:r w:rsidRPr="009403AD">
        <w:rPr>
          <w:rFonts w:ascii="Times New Roman" w:eastAsia="思源黑体" w:hAnsi="Times New Roman" w:cs="Times New Roman"/>
          <w:b/>
          <w:bCs/>
          <w:color w:val="595959" w:themeColor="text1" w:themeTint="A6"/>
          <w:kern w:val="28"/>
        </w:rPr>
        <w:t>Top</w:t>
      </w:r>
      <w:r w:rsidR="009403AD">
        <w:rPr>
          <w:rFonts w:ascii="Times New Roman" w:eastAsia="思源黑体" w:hAnsi="Times New Roman" w:cs="Times New Roman"/>
          <w:color w:val="595959" w:themeColor="text1" w:themeTint="A6"/>
          <w:kern w:val="28"/>
        </w:rPr>
        <w:t xml:space="preserve"> – 1 in</w:t>
      </w:r>
      <w:r w:rsidR="006E61EB">
        <w:rPr>
          <w:rFonts w:ascii="Times New Roman" w:eastAsia="思源黑体" w:hAnsi="Times New Roman" w:cs="Times New Roman"/>
          <w:color w:val="595959" w:themeColor="text1" w:themeTint="A6"/>
          <w:kern w:val="28"/>
        </w:rPr>
        <w:t xml:space="preserve"> /</w:t>
      </w:r>
      <w:r w:rsidR="009403AD">
        <w:rPr>
          <w:rFonts w:ascii="Times New Roman" w:eastAsia="思源黑体" w:hAnsi="Times New Roman" w:cs="Times New Roman"/>
          <w:color w:val="595959" w:themeColor="text1" w:themeTint="A6"/>
          <w:kern w:val="28"/>
        </w:rPr>
        <w:t xml:space="preserve"> 2.54 cm</w:t>
      </w:r>
      <w:r w:rsidR="009403AD">
        <w:rPr>
          <w:rFonts w:ascii="Times New Roman" w:eastAsia="思源黑体" w:hAnsi="Times New Roman" w:cs="Times New Roman"/>
          <w:color w:val="595959" w:themeColor="text1" w:themeTint="A6"/>
          <w:kern w:val="28"/>
        </w:rPr>
        <w:tab/>
      </w:r>
      <w:r w:rsidR="009403AD">
        <w:rPr>
          <w:rFonts w:ascii="Times New Roman" w:eastAsia="思源黑体" w:hAnsi="Times New Roman" w:cs="Times New Roman"/>
          <w:color w:val="595959" w:themeColor="text1" w:themeTint="A6"/>
          <w:kern w:val="28"/>
        </w:rPr>
        <w:tab/>
      </w:r>
      <w:r w:rsidR="009403AD" w:rsidRPr="006E61EB">
        <w:rPr>
          <w:rFonts w:ascii="Times New Roman" w:eastAsia="思源黑体" w:hAnsi="Times New Roman" w:cs="Times New Roman"/>
          <w:b/>
          <w:bCs/>
          <w:color w:val="595959" w:themeColor="text1" w:themeTint="A6"/>
          <w:kern w:val="28"/>
        </w:rPr>
        <w:t>Bottom</w:t>
      </w:r>
      <w:r w:rsidR="009403AD">
        <w:rPr>
          <w:rFonts w:ascii="Times New Roman" w:eastAsia="思源黑体" w:hAnsi="Times New Roman" w:cs="Times New Roman"/>
          <w:color w:val="595959" w:themeColor="text1" w:themeTint="A6"/>
          <w:kern w:val="28"/>
        </w:rPr>
        <w:t xml:space="preserve"> – 0.5 in</w:t>
      </w:r>
      <w:r w:rsidR="006E61EB">
        <w:rPr>
          <w:rFonts w:ascii="Times New Roman" w:eastAsia="思源黑体" w:hAnsi="Times New Roman" w:cs="Times New Roman"/>
          <w:color w:val="595959" w:themeColor="text1" w:themeTint="A6"/>
          <w:kern w:val="28"/>
        </w:rPr>
        <w:t xml:space="preserve"> / </w:t>
      </w:r>
      <w:r w:rsidR="009403AD">
        <w:rPr>
          <w:rFonts w:ascii="Times New Roman" w:eastAsia="思源黑体" w:hAnsi="Times New Roman" w:cs="Times New Roman"/>
          <w:color w:val="595959" w:themeColor="text1" w:themeTint="A6"/>
          <w:kern w:val="28"/>
        </w:rPr>
        <w:t>1.27 cm</w:t>
      </w:r>
    </w:p>
    <w:p w14:paraId="18A06942" w14:textId="77777777" w:rsidR="009403AD" w:rsidRDefault="009403AD"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color w:val="595959" w:themeColor="text1" w:themeTint="A6"/>
          <w:kern w:val="28"/>
        </w:rPr>
        <w:tab/>
        <w:t xml:space="preserve">  </w:t>
      </w:r>
      <w:r w:rsidRPr="009403AD">
        <w:rPr>
          <w:rFonts w:ascii="Times New Roman" w:eastAsia="思源黑体" w:hAnsi="Times New Roman" w:cs="Times New Roman"/>
          <w:b/>
          <w:bCs/>
          <w:color w:val="595959" w:themeColor="text1" w:themeTint="A6"/>
          <w:kern w:val="28"/>
        </w:rPr>
        <w:t>Left</w:t>
      </w:r>
      <w:r>
        <w:rPr>
          <w:rFonts w:ascii="Times New Roman" w:eastAsia="思源黑体" w:hAnsi="Times New Roman" w:cs="Times New Roman"/>
          <w:color w:val="595959" w:themeColor="text1" w:themeTint="A6"/>
          <w:kern w:val="28"/>
        </w:rPr>
        <w:t xml:space="preserve"> – 0.5</w:t>
      </w:r>
      <w:r w:rsidR="006E61EB">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color w:val="595959" w:themeColor="text1" w:themeTint="A6"/>
          <w:kern w:val="28"/>
        </w:rPr>
        <w:t>in</w:t>
      </w:r>
      <w:r w:rsidR="006E61EB">
        <w:rPr>
          <w:rFonts w:ascii="Times New Roman" w:eastAsia="思源黑体" w:hAnsi="Times New Roman" w:cs="Times New Roman"/>
          <w:color w:val="595959" w:themeColor="text1" w:themeTint="A6"/>
          <w:kern w:val="28"/>
        </w:rPr>
        <w:t xml:space="preserve"> / 1.27 cm</w:t>
      </w:r>
      <w:r w:rsidR="006E61EB">
        <w:rPr>
          <w:rFonts w:ascii="Times New Roman" w:eastAsia="思源黑体" w:hAnsi="Times New Roman" w:cs="Times New Roman"/>
          <w:color w:val="595959" w:themeColor="text1" w:themeTint="A6"/>
          <w:kern w:val="28"/>
        </w:rPr>
        <w:tab/>
      </w:r>
      <w:r w:rsidR="006E61EB">
        <w:rPr>
          <w:rFonts w:ascii="Times New Roman" w:eastAsia="思源黑体" w:hAnsi="Times New Roman" w:cs="Times New Roman"/>
          <w:color w:val="595959" w:themeColor="text1" w:themeTint="A6"/>
          <w:kern w:val="28"/>
        </w:rPr>
        <w:tab/>
      </w:r>
      <w:r w:rsidR="006E61EB" w:rsidRPr="006E61EB">
        <w:rPr>
          <w:rFonts w:ascii="Times New Roman" w:eastAsia="思源黑体" w:hAnsi="Times New Roman" w:cs="Times New Roman"/>
          <w:b/>
          <w:bCs/>
          <w:color w:val="595959" w:themeColor="text1" w:themeTint="A6"/>
          <w:kern w:val="28"/>
        </w:rPr>
        <w:t>Right</w:t>
      </w:r>
      <w:r w:rsidR="006E61EB">
        <w:rPr>
          <w:rFonts w:ascii="Times New Roman" w:eastAsia="思源黑体" w:hAnsi="Times New Roman" w:cs="Times New Roman"/>
          <w:color w:val="595959" w:themeColor="text1" w:themeTint="A6"/>
          <w:kern w:val="28"/>
        </w:rPr>
        <w:t xml:space="preserve"> – </w:t>
      </w:r>
      <w:r w:rsidR="00913A03">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0.5 in / 1.27 cm</w:t>
      </w:r>
    </w:p>
    <w:p w14:paraId="5CF2CDD6" w14:textId="77777777" w:rsidR="0052003C" w:rsidRDefault="0052003C" w:rsidP="00ED0FAE">
      <w:pPr>
        <w:spacing w:after="0" w:line="360" w:lineRule="auto"/>
        <w:rPr>
          <w:rFonts w:ascii="Times New Roman" w:eastAsia="思源黑体" w:hAnsi="Times New Roman" w:cs="Times New Roman"/>
          <w:color w:val="595959" w:themeColor="text1" w:themeTint="A6"/>
          <w:kern w:val="28"/>
        </w:rPr>
      </w:pPr>
    </w:p>
    <w:p w14:paraId="69CF61CE" w14:textId="77777777" w:rsidR="00DF14F2" w:rsidRPr="006E61EB" w:rsidRDefault="0052003C" w:rsidP="00ED0FAE">
      <w:pPr>
        <w:spacing w:after="0" w:line="360" w:lineRule="auto"/>
        <w:rPr>
          <w:rFonts w:ascii="Times New Roman" w:eastAsia="思源黑体" w:hAnsi="Times New Roman" w:cs="Times New Roman"/>
          <w:color w:val="595959" w:themeColor="text1" w:themeTint="A6"/>
          <w:kern w:val="28"/>
        </w:rPr>
      </w:pPr>
      <w:r w:rsidRPr="0052003C">
        <w:rPr>
          <w:rFonts w:ascii="Times New Roman" w:eastAsia="思源黑体" w:hAnsi="Times New Roman" w:cs="Times New Roman" w:hint="eastAsia"/>
          <w:b/>
          <w:bCs/>
          <w:color w:val="595959" w:themeColor="text1" w:themeTint="A6"/>
          <w:kern w:val="28"/>
        </w:rPr>
        <w:t>F</w:t>
      </w:r>
      <w:r w:rsidRPr="0052003C">
        <w:rPr>
          <w:rFonts w:ascii="Times New Roman" w:eastAsia="思源黑体" w:hAnsi="Times New Roman" w:cs="Times New Roman"/>
          <w:b/>
          <w:bCs/>
          <w:color w:val="595959" w:themeColor="text1" w:themeTint="A6"/>
          <w:kern w:val="28"/>
        </w:rPr>
        <w:t>ront Size:</w:t>
      </w:r>
      <w:r>
        <w:rPr>
          <w:rFonts w:ascii="Times New Roman" w:eastAsia="思源黑体" w:hAnsi="Times New Roman" w:cs="Times New Roman"/>
          <w:color w:val="595959" w:themeColor="text1" w:themeTint="A6"/>
          <w:kern w:val="28"/>
        </w:rPr>
        <w:t xml:space="preserve"> </w:t>
      </w:r>
      <w:r w:rsidRPr="0052003C">
        <w:rPr>
          <w:rFonts w:ascii="Times New Roman" w:eastAsia="思源黑体" w:hAnsi="Times New Roman" w:cs="Times New Roman"/>
          <w:b/>
          <w:bCs/>
          <w:color w:val="595959" w:themeColor="text1" w:themeTint="A6"/>
          <w:kern w:val="28"/>
        </w:rPr>
        <w:t>Mark Pro</w:t>
      </w:r>
      <w:r>
        <w:rPr>
          <w:rFonts w:ascii="Times New Roman" w:eastAsia="思源黑体" w:hAnsi="Times New Roman" w:cs="Times New Roman"/>
          <w:color w:val="595959" w:themeColor="text1" w:themeTint="A6"/>
          <w:kern w:val="28"/>
        </w:rPr>
        <w:t xml:space="preserve"> &amp; </w:t>
      </w:r>
      <w:r w:rsidRPr="0052003C">
        <w:rPr>
          <w:rFonts w:ascii="Times New Roman" w:eastAsia="思源黑体" w:hAnsi="Times New Roman" w:cs="Times New Roman"/>
          <w:b/>
          <w:bCs/>
          <w:color w:val="595959" w:themeColor="text1" w:themeTint="A6"/>
          <w:kern w:val="28"/>
        </w:rPr>
        <w:t xml:space="preserve">Mark </w:t>
      </w:r>
      <w:r w:rsidRPr="0052003C">
        <w:rPr>
          <w:rFonts w:ascii="Times New Roman" w:eastAsia="思源黑体" w:hAnsi="Times New Roman" w:cs="Times New Roman" w:hint="eastAsia"/>
          <w:b/>
          <w:bCs/>
          <w:color w:val="595959" w:themeColor="text1" w:themeTint="A6"/>
          <w:kern w:val="28"/>
        </w:rPr>
        <w:t>Pro</w:t>
      </w:r>
      <w:r w:rsidRPr="0052003C">
        <w:rPr>
          <w:rFonts w:ascii="Times New Roman" w:eastAsia="思源黑体" w:hAnsi="Times New Roman" w:cs="Times New Roman"/>
          <w:b/>
          <w:bCs/>
          <w:color w:val="595959" w:themeColor="text1" w:themeTint="A6"/>
          <w:kern w:val="28"/>
        </w:rPr>
        <w:t xml:space="preserve"> </w:t>
      </w:r>
      <w:r w:rsidRPr="0052003C">
        <w:rPr>
          <w:rFonts w:ascii="Times New Roman" w:eastAsia="思源黑体" w:hAnsi="Times New Roman" w:cs="Times New Roman" w:hint="eastAsia"/>
          <w:b/>
          <w:bCs/>
          <w:color w:val="595959" w:themeColor="text1" w:themeTint="A6"/>
          <w:kern w:val="28"/>
        </w:rPr>
        <w:t>Medium</w:t>
      </w:r>
    </w:p>
    <w:p w14:paraId="53E81E96"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6D2EE4">
        <w:rPr>
          <w:rFonts w:ascii="Times New Roman" w:eastAsia="思源黑体" w:hAnsi="Times New Roman" w:cs="Times New Roman" w:hint="eastAsia"/>
          <w:b/>
          <w:bCs/>
          <w:color w:val="595959" w:themeColor="text1" w:themeTint="A6"/>
          <w:kern w:val="28"/>
        </w:rPr>
        <w:t>Title</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Lesson 4 Visualizing the Global Warming) – </w:t>
      </w:r>
      <w:r w:rsidRPr="006D2EE4">
        <w:rPr>
          <w:rFonts w:ascii="Times New Roman" w:eastAsia="思源黑体" w:hAnsi="Times New Roman" w:cs="Times New Roman" w:hint="eastAsia"/>
          <w:b/>
          <w:bCs/>
          <w:color w:val="595959" w:themeColor="text1" w:themeTint="A6"/>
          <w:kern w:val="28"/>
        </w:rPr>
        <w:t>18</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points</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Mark</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Pro</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Medium</w:t>
      </w:r>
      <w:r>
        <w:rPr>
          <w:rFonts w:ascii="Times New Roman" w:eastAsia="思源黑体" w:hAnsi="Times New Roman" w:cs="Times New Roman"/>
          <w:b/>
          <w:bCs/>
          <w:color w:val="595959" w:themeColor="text1" w:themeTint="A6"/>
          <w:kern w:val="28"/>
        </w:rPr>
        <w:t>, Bold Added</w:t>
      </w:r>
    </w:p>
    <w:p w14:paraId="0AEA38E9"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B46C92">
        <w:rPr>
          <w:rFonts w:ascii="Times New Roman" w:eastAsia="思源黑体" w:hAnsi="Times New Roman" w:cs="Times New Roman" w:hint="eastAsia"/>
          <w:b/>
          <w:bCs/>
          <w:color w:val="595959" w:themeColor="text1" w:themeTint="A6"/>
          <w:kern w:val="28"/>
        </w:rPr>
        <w:t>H</w:t>
      </w:r>
      <w:r w:rsidRPr="00B46C92">
        <w:rPr>
          <w:rFonts w:ascii="Times New Roman" w:eastAsia="思源黑体" w:hAnsi="Times New Roman" w:cs="Times New Roman"/>
          <w:b/>
          <w:bCs/>
          <w:color w:val="595959" w:themeColor="text1" w:themeTint="A6"/>
          <w:kern w:val="28"/>
        </w:rPr>
        <w:t>eading</w:t>
      </w:r>
      <w:r>
        <w:rPr>
          <w:rFonts w:ascii="Times New Roman" w:eastAsia="思源黑体" w:hAnsi="Times New Roman" w:cs="Times New Roman"/>
          <w:color w:val="595959" w:themeColor="text1" w:themeTint="A6"/>
          <w:kern w:val="28"/>
        </w:rPr>
        <w:t xml:space="preserve"> </w:t>
      </w:r>
      <w:r w:rsidR="00B46C92">
        <w:rPr>
          <w:rFonts w:ascii="Times New Roman" w:eastAsia="思源黑体" w:hAnsi="Times New Roman" w:cs="Times New Roman"/>
          <w:color w:val="595959" w:themeColor="text1" w:themeTint="A6"/>
          <w:kern w:val="28"/>
        </w:rPr>
        <w:t>(</w:t>
      </w:r>
      <w:proofErr w:type="gramStart"/>
      <w:r w:rsidR="00B46C92">
        <w:rPr>
          <w:rFonts w:ascii="Times New Roman" w:eastAsia="思源黑体" w:hAnsi="Times New Roman" w:cs="Times New Roman"/>
          <w:color w:val="595959" w:themeColor="text1" w:themeTint="A6"/>
          <w:kern w:val="28"/>
        </w:rPr>
        <w:t>e.g.</w:t>
      </w:r>
      <w:proofErr w:type="gramEnd"/>
      <w:r w:rsidR="00B46C92">
        <w:rPr>
          <w:rFonts w:ascii="Times New Roman" w:eastAsia="思源黑体" w:hAnsi="Times New Roman" w:cs="Times New Roman"/>
          <w:color w:val="595959" w:themeColor="text1" w:themeTint="A6"/>
          <w:kern w:val="28"/>
        </w:rPr>
        <w:t xml:space="preserve"> Objectives/Activities/Section 1 Introduction/…) – </w:t>
      </w:r>
      <w:r w:rsidR="00B46C92" w:rsidRPr="00B46C92">
        <w:rPr>
          <w:rFonts w:ascii="Times New Roman" w:eastAsia="思源黑体" w:hAnsi="Times New Roman" w:cs="Times New Roman"/>
          <w:b/>
          <w:bCs/>
          <w:color w:val="595959" w:themeColor="text1" w:themeTint="A6"/>
          <w:kern w:val="28"/>
        </w:rPr>
        <w:t>14 points Mark Pro Medium, Bold Added</w:t>
      </w:r>
    </w:p>
    <w:p w14:paraId="56960302" w14:textId="77777777" w:rsidR="00B46C92" w:rsidRDefault="00B46C92"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S</w:t>
      </w:r>
      <w:r w:rsidRPr="00F44037">
        <w:rPr>
          <w:rFonts w:ascii="Times New Roman" w:eastAsia="思源黑体" w:hAnsi="Times New Roman" w:cs="Times New Roman"/>
          <w:b/>
          <w:bCs/>
          <w:color w:val="595959" w:themeColor="text1" w:themeTint="A6"/>
          <w:kern w:val="28"/>
        </w:rPr>
        <w:t>ub-heading</w:t>
      </w:r>
      <w:r>
        <w:rPr>
          <w:rFonts w:ascii="Times New Roman" w:eastAsia="思源黑体" w:hAnsi="Times New Roman" w:cs="Times New Roman"/>
          <w:color w:val="595959" w:themeColor="text1" w:themeTint="A6"/>
          <w:kern w:val="28"/>
        </w:rPr>
        <w:t xml:space="preserve"> (</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Procedure/</w:t>
      </w:r>
      <w:r>
        <w:rPr>
          <w:rFonts w:ascii="Times New Roman" w:eastAsia="思源黑体" w:hAnsi="Times New Roman" w:cs="Times New Roman" w:hint="eastAsia"/>
          <w:color w:val="595959" w:themeColor="text1" w:themeTint="A6"/>
          <w:kern w:val="28"/>
        </w:rPr>
        <w:t>Step</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1/</w:t>
      </w:r>
      <w:r w:rsidR="00F44037">
        <w:rPr>
          <w:rFonts w:ascii="Times New Roman" w:eastAsia="思源黑体" w:hAnsi="Times New Roman" w:cs="Times New Roman"/>
          <w:color w:val="595959" w:themeColor="text1" w:themeTint="A6"/>
          <w:kern w:val="28"/>
        </w:rPr>
        <w:t>…; headings within the main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 Medium, Bold Added</w:t>
      </w:r>
    </w:p>
    <w:p w14:paraId="53FE3EB0" w14:textId="77777777" w:rsidR="00F44037" w:rsidRDefault="00F44037"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M</w:t>
      </w:r>
      <w:r w:rsidRPr="00F44037">
        <w:rPr>
          <w:rFonts w:ascii="Times New Roman" w:eastAsia="思源黑体" w:hAnsi="Times New Roman" w:cs="Times New Roman"/>
          <w:b/>
          <w:bCs/>
          <w:color w:val="595959" w:themeColor="text1" w:themeTint="A6"/>
          <w:kern w:val="28"/>
        </w:rPr>
        <w:t>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w:t>
      </w:r>
    </w:p>
    <w:p w14:paraId="5BB7D368" w14:textId="77777777" w:rsidR="00FB57E7" w:rsidRPr="00FB57E7" w:rsidRDefault="00FB57E7"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 xml:space="preserve"> </w:t>
      </w:r>
      <w:r>
        <w:rPr>
          <w:rFonts w:ascii="Times New Roman" w:eastAsia="思源黑体" w:hAnsi="Times New Roman" w:cs="Times New Roman"/>
          <w:color w:val="595959" w:themeColor="text1" w:themeTint="A6"/>
          <w:kern w:val="28"/>
        </w:rPr>
        <w:t xml:space="preserve">                          Bold added for </w:t>
      </w:r>
      <w:r>
        <w:rPr>
          <w:rFonts w:ascii="Times New Roman" w:eastAsia="思源黑体" w:hAnsi="Times New Roman" w:cs="Times New Roman" w:hint="eastAsia"/>
          <w:color w:val="595959" w:themeColor="text1" w:themeTint="A6"/>
          <w:kern w:val="28"/>
        </w:rPr>
        <w:t>emphasis</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when</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necessary</w:t>
      </w:r>
    </w:p>
    <w:p w14:paraId="36362515" w14:textId="77777777" w:rsidR="00ED0FAE" w:rsidRPr="00ED0FAE" w:rsidRDefault="00ED0FAE"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b/>
          <w:bCs/>
          <w:color w:val="595959" w:themeColor="text1" w:themeTint="A6"/>
          <w:kern w:val="28"/>
        </w:rPr>
        <w:t>I</w:t>
      </w:r>
      <w:r>
        <w:rPr>
          <w:rFonts w:ascii="Times New Roman" w:eastAsia="思源黑体" w:hAnsi="Times New Roman" w:cs="Times New Roman"/>
          <w:b/>
          <w:bCs/>
          <w:color w:val="595959" w:themeColor="text1" w:themeTint="A6"/>
          <w:kern w:val="28"/>
        </w:rPr>
        <w:t xml:space="preserve">ndentation: </w:t>
      </w:r>
      <w:r>
        <w:rPr>
          <w:rFonts w:ascii="Times New Roman" w:eastAsia="思源黑体" w:hAnsi="Times New Roman" w:cs="Times New Roman"/>
          <w:color w:val="595959" w:themeColor="text1" w:themeTint="A6"/>
          <w:kern w:val="28"/>
        </w:rPr>
        <w:t>not for the main content</w:t>
      </w:r>
    </w:p>
    <w:p w14:paraId="56396A79" w14:textId="77777777" w:rsidR="00F44037" w:rsidRDefault="00913A03"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b/>
          <w:bCs/>
          <w:color w:val="595959" w:themeColor="text1" w:themeTint="A6"/>
          <w:kern w:val="28"/>
        </w:rPr>
        <w:t>Line</w:t>
      </w:r>
      <w:r w:rsidR="00F44037" w:rsidRPr="00F44037">
        <w:rPr>
          <w:rFonts w:ascii="Times New Roman" w:eastAsia="思源黑体" w:hAnsi="Times New Roman" w:cs="Times New Roman"/>
          <w:b/>
          <w:bCs/>
          <w:color w:val="595959" w:themeColor="text1" w:themeTint="A6"/>
          <w:kern w:val="28"/>
        </w:rPr>
        <w:t xml:space="preserve"> Spacing:</w:t>
      </w:r>
      <w:r w:rsidR="00F44037">
        <w:rPr>
          <w:rFonts w:ascii="Times New Roman" w:eastAsia="思源黑体" w:hAnsi="Times New Roman" w:cs="Times New Roman"/>
          <w:color w:val="595959" w:themeColor="text1" w:themeTint="A6"/>
          <w:kern w:val="28"/>
        </w:rPr>
        <w:t xml:space="preserve"> 1.5 lines</w:t>
      </w:r>
      <w:r>
        <w:rPr>
          <w:rFonts w:ascii="Times New Roman" w:eastAsia="思源黑体" w:hAnsi="Times New Roman" w:cs="Times New Roman"/>
          <w:color w:val="595959" w:themeColor="text1" w:themeTint="A6"/>
          <w:kern w:val="28"/>
        </w:rPr>
        <w:t xml:space="preserve"> (or 22 points at least)</w:t>
      </w:r>
    </w:p>
    <w:p w14:paraId="73B6879C" w14:textId="77777777" w:rsidR="00F44037" w:rsidRDefault="00F44037" w:rsidP="00ED0FAE">
      <w:pPr>
        <w:spacing w:after="0" w:line="360" w:lineRule="auto"/>
        <w:rPr>
          <w:rFonts w:ascii="Times New Roman" w:eastAsia="思源黑体" w:hAnsi="Times New Roman" w:cs="Times New Roman"/>
          <w:color w:val="595959" w:themeColor="text1" w:themeTint="A6"/>
          <w:kern w:val="28"/>
        </w:rPr>
      </w:pPr>
    </w:p>
    <w:p w14:paraId="3C7D5BD7" w14:textId="77777777" w:rsidR="000A04A5" w:rsidRPr="00FB57E7" w:rsidRDefault="000A04A5" w:rsidP="000A04A5">
      <w:pPr>
        <w:spacing w:after="0" w:line="360" w:lineRule="auto"/>
        <w:rPr>
          <w:rFonts w:ascii="Times New Roman" w:eastAsia="思源黑体" w:hAnsi="Times New Roman" w:cs="Times New Roman"/>
          <w:b/>
          <w:bCs/>
          <w:color w:val="595959" w:themeColor="text1" w:themeTint="A6"/>
          <w:kern w:val="28"/>
        </w:rPr>
      </w:pPr>
      <w:r w:rsidRPr="00FB57E7">
        <w:rPr>
          <w:rFonts w:ascii="Times New Roman" w:eastAsia="思源黑体" w:hAnsi="Times New Roman" w:cs="Times New Roman"/>
          <w:b/>
          <w:bCs/>
          <w:color w:val="595959" w:themeColor="text1" w:themeTint="A6"/>
          <w:kern w:val="28"/>
        </w:rPr>
        <w:t>Spelling and punctuation:</w:t>
      </w:r>
    </w:p>
    <w:p w14:paraId="30391DCC"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color w:val="595959" w:themeColor="text1" w:themeTint="A6"/>
          <w:kern w:val="28"/>
        </w:rPr>
        <w:t>American English</w:t>
      </w:r>
      <w:r>
        <w:rPr>
          <w:rFonts w:ascii="Times New Roman" w:eastAsia="思源黑体" w:hAnsi="Times New Roman" w:cs="Times New Roman"/>
          <w:color w:val="595959" w:themeColor="text1" w:themeTint="A6"/>
          <w:kern w:val="28"/>
        </w:rPr>
        <w:t xml:space="preserve"> and rules for North America</w:t>
      </w:r>
    </w:p>
    <w:p w14:paraId="1A38FB05"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B</w:t>
      </w:r>
      <w:r>
        <w:rPr>
          <w:rFonts w:ascii="Times New Roman" w:eastAsia="思源黑体" w:hAnsi="Times New Roman" w:cs="Times New Roman"/>
          <w:color w:val="595959" w:themeColor="text1" w:themeTint="A6"/>
          <w:kern w:val="28"/>
        </w:rPr>
        <w:t>ritish English and rules for the Commonwealth, and the EU</w:t>
      </w:r>
    </w:p>
    <w:p w14:paraId="1702B57A"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p>
    <w:p w14:paraId="5DF8C7CF"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r w:rsidRPr="00ED0FAE">
        <w:rPr>
          <w:rFonts w:ascii="Times New Roman" w:eastAsia="思源黑体" w:hAnsi="Times New Roman" w:cs="Times New Roman"/>
          <w:color w:val="595959" w:themeColor="text1" w:themeTint="A6"/>
          <w:kern w:val="28"/>
        </w:rPr>
        <w:t xml:space="preserve">Use </w:t>
      </w:r>
      <w:r w:rsidRPr="00FB57E7">
        <w:rPr>
          <w:rFonts w:ascii="Times New Roman" w:eastAsia="思源黑体" w:hAnsi="Times New Roman" w:cs="Times New Roman"/>
          <w:b/>
          <w:bCs/>
          <w:color w:val="595959" w:themeColor="text1" w:themeTint="A6"/>
          <w:kern w:val="28"/>
        </w:rPr>
        <w:t>endnotes</w:t>
      </w:r>
      <w:r w:rsidRPr="00ED0FAE">
        <w:rPr>
          <w:rFonts w:ascii="Times New Roman" w:eastAsia="思源黑体" w:hAnsi="Times New Roman" w:cs="Times New Roman"/>
          <w:color w:val="595959" w:themeColor="text1" w:themeTint="A6"/>
          <w:kern w:val="28"/>
        </w:rPr>
        <w:t xml:space="preserve"> rather than footnotes</w:t>
      </w:r>
    </w:p>
    <w:p w14:paraId="2C163CC6" w14:textId="77777777" w:rsidR="00FB57E7" w:rsidRDefault="00FB57E7" w:rsidP="00ED0FAE">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b/>
          <w:bCs/>
          <w:color w:val="595959" w:themeColor="text1" w:themeTint="A6"/>
          <w:kern w:val="28"/>
        </w:rPr>
        <w:t>Works cited</w:t>
      </w:r>
      <w:r w:rsidRPr="00FB57E7">
        <w:rPr>
          <w:rFonts w:ascii="Times New Roman" w:eastAsia="思源黑体" w:hAnsi="Times New Roman" w:cs="Times New Roman" w:hint="eastAsia"/>
          <w:b/>
          <w:bCs/>
          <w:color w:val="595959" w:themeColor="text1" w:themeTint="A6"/>
          <w:kern w:val="28"/>
        </w:rPr>
        <w:t>:</w:t>
      </w:r>
      <w:r>
        <w:rPr>
          <w:rFonts w:ascii="Times New Roman" w:eastAsia="思源黑体" w:hAnsi="Times New Roman" w:cs="Times New Roman"/>
          <w:color w:val="595959" w:themeColor="text1" w:themeTint="A6"/>
          <w:kern w:val="28"/>
        </w:rPr>
        <w:t xml:space="preserve"> Harvard reference</w:t>
      </w:r>
      <w:r w:rsidR="007D72C9">
        <w:rPr>
          <w:rFonts w:ascii="Times New Roman" w:eastAsia="思源黑体" w:hAnsi="Times New Roman" w:cs="Times New Roman"/>
          <w:color w:val="595959" w:themeColor="text1" w:themeTint="A6"/>
          <w:kern w:val="28"/>
        </w:rPr>
        <w:t xml:space="preserve">, cf. </w:t>
      </w:r>
      <w:hyperlink r:id="rId11" w:history="1">
        <w:r w:rsidR="000A04A5" w:rsidRPr="00CE63FF">
          <w:rPr>
            <w:rStyle w:val="Hyperlink"/>
            <w:rFonts w:ascii="Times New Roman" w:eastAsia="思源黑体" w:hAnsi="Times New Roman" w:cs="Times New Roman"/>
            <w:kern w:val="28"/>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p>
    <w:p w14:paraId="107E5965" w14:textId="77777777" w:rsidR="00FB57E7" w:rsidRPr="00F44037" w:rsidRDefault="000A04A5" w:rsidP="00ED0FAE">
      <w:pPr>
        <w:spacing w:after="0" w:line="360" w:lineRule="auto"/>
        <w:rPr>
          <w:rFonts w:ascii="Times New Roman" w:eastAsia="思源黑体" w:hAnsi="Times New Roman" w:cs="Times New Roman"/>
          <w:color w:val="595959" w:themeColor="text1" w:themeTint="A6"/>
          <w:kern w:val="28"/>
        </w:rPr>
      </w:pPr>
      <w:r w:rsidRPr="000A04A5">
        <w:rPr>
          <w:rFonts w:ascii="Times New Roman" w:eastAsia="思源黑体" w:hAnsi="Times New Roman" w:cs="Times New Roman" w:hint="eastAsia"/>
          <w:b/>
          <w:bCs/>
          <w:color w:val="595959" w:themeColor="text1" w:themeTint="A6"/>
          <w:kern w:val="28"/>
        </w:rPr>
        <w:t>D</w:t>
      </w:r>
      <w:r w:rsidRPr="000A04A5">
        <w:rPr>
          <w:rFonts w:ascii="Times New Roman" w:eastAsia="思源黑体" w:hAnsi="Times New Roman" w:cs="Times New Roman"/>
          <w:b/>
          <w:bCs/>
          <w:color w:val="595959" w:themeColor="text1" w:themeTint="A6"/>
          <w:kern w:val="28"/>
        </w:rPr>
        <w:t>elivery:</w:t>
      </w:r>
      <w:r>
        <w:rPr>
          <w:rFonts w:ascii="Times New Roman" w:eastAsia="思源黑体" w:hAnsi="Times New Roman" w:cs="Times New Roman"/>
          <w:color w:val="595959" w:themeColor="text1" w:themeTint="A6"/>
          <w:kern w:val="28"/>
        </w:rPr>
        <w:t xml:space="preserve"> PDF</w:t>
      </w:r>
    </w:p>
    <w:p w14:paraId="5A383090" w14:textId="77777777" w:rsidR="00A04052" w:rsidRDefault="00A04052" w:rsidP="00ED0FAE">
      <w:pPr>
        <w:spacing w:after="0" w:line="360" w:lineRule="auto"/>
        <w:rPr>
          <w:rFonts w:ascii="Mark Pro" w:eastAsia="思源黑体" w:hAnsi="Mark Pro"/>
          <w:color w:val="FFFFFF" w:themeColor="background1"/>
          <w:kern w:val="28"/>
        </w:rPr>
      </w:pPr>
      <w:r>
        <w:rPr>
          <w:rFonts w:ascii="Mark Pro" w:eastAsia="思源黑体" w:hAnsi="Mark Pro"/>
          <w:color w:val="FFFFFF" w:themeColor="background1"/>
          <w:kern w:val="28"/>
        </w:rPr>
        <w:br w:type="page"/>
      </w:r>
    </w:p>
    <w:p w14:paraId="59F084CA" w14:textId="22228C94" w:rsidR="0050073F" w:rsidRPr="00157F7F" w:rsidRDefault="001E5FFA" w:rsidP="00EA3D6E">
      <w:pPr>
        <w:spacing w:after="240"/>
        <w:jc w:val="center"/>
        <w:rPr>
          <w:rFonts w:ascii="Mark Pro" w:eastAsia="思源黑体" w:hAnsi="Mark Pro"/>
          <w:color w:val="FFFFFF" w:themeColor="background1"/>
          <w:kern w:val="28"/>
        </w:rPr>
      </w:pPr>
      <w:r w:rsidRPr="00157F7F">
        <w:rPr>
          <w:rFonts w:ascii="Mark Pro" w:eastAsia="思源黑体" w:hAnsi="Mark Pro"/>
          <w:noProof/>
          <w:color w:val="FFFFFF" w:themeColor="background1"/>
          <w:kern w:val="28"/>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B7D715" w14:textId="77777777" w:rsidR="00A8552D" w:rsidRPr="00A8552D" w:rsidRDefault="00A8552D" w:rsidP="00A8552D">
                            <w:pPr>
                              <w:spacing w:after="0" w:line="360" w:lineRule="auto"/>
                              <w:jc w:val="center"/>
                              <w:rPr>
                                <w:rFonts w:ascii="Mark Pro Medium" w:hAnsi="Mark Pro Medium" w:cs="Arial"/>
                                <w:b/>
                                <w:bCs/>
                                <w:iCs/>
                                <w:color w:val="FFFFFF" w:themeColor="background1"/>
                                <w:sz w:val="36"/>
                                <w:szCs w:val="36"/>
                              </w:rPr>
                            </w:pPr>
                            <w:r w:rsidRPr="00A8552D">
                              <w:rPr>
                                <w:rFonts w:ascii="Mark Pro Medium" w:hAnsi="Mark Pro Medium" w:cs="Arial"/>
                                <w:b/>
                                <w:bCs/>
                                <w:iCs/>
                                <w:color w:val="FFFFFF" w:themeColor="background1"/>
                                <w:sz w:val="36"/>
                                <w:szCs w:val="36"/>
                              </w:rPr>
                              <w:t>Lesson 4:</w:t>
                            </w:r>
                          </w:p>
                          <w:p w14:paraId="35385935" w14:textId="03D219D8" w:rsidR="001E5FFA" w:rsidRPr="007473FF" w:rsidRDefault="00A8552D" w:rsidP="00A8552D">
                            <w:pPr>
                              <w:spacing w:after="0" w:line="360" w:lineRule="auto"/>
                              <w:jc w:val="center"/>
                              <w:rPr>
                                <w:rFonts w:ascii="Mark Pro Medium" w:hAnsi="Mark Pro Medium"/>
                                <w:b/>
                                <w:bCs/>
                                <w:color w:val="FFFFFF" w:themeColor="background1"/>
                                <w:sz w:val="36"/>
                                <w:szCs w:val="36"/>
                              </w:rPr>
                            </w:pPr>
                            <w:r w:rsidRPr="00A8552D">
                              <w:rPr>
                                <w:rFonts w:ascii="Mark Pro Medium" w:hAnsi="Mark Pro Medium" w:cs="Arial"/>
                                <w:b/>
                                <w:bCs/>
                                <w:iCs/>
                                <w:color w:val="FFFFFF" w:themeColor="background1"/>
                                <w:sz w:val="36"/>
                                <w:szCs w:val="36"/>
                              </w:rPr>
                              <w:t>Seeing with sound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24B7D715" w14:textId="77777777" w:rsidR="00A8552D" w:rsidRPr="00A8552D" w:rsidRDefault="00A8552D" w:rsidP="00A8552D">
                      <w:pPr>
                        <w:spacing w:after="0" w:line="360" w:lineRule="auto"/>
                        <w:jc w:val="center"/>
                        <w:rPr>
                          <w:rFonts w:ascii="Mark Pro Medium" w:hAnsi="Mark Pro Medium" w:cs="Arial"/>
                          <w:b/>
                          <w:bCs/>
                          <w:iCs/>
                          <w:color w:val="FFFFFF" w:themeColor="background1"/>
                          <w:sz w:val="36"/>
                          <w:szCs w:val="36"/>
                        </w:rPr>
                      </w:pPr>
                      <w:r w:rsidRPr="00A8552D">
                        <w:rPr>
                          <w:rFonts w:ascii="Mark Pro Medium" w:hAnsi="Mark Pro Medium" w:cs="Arial"/>
                          <w:b/>
                          <w:bCs/>
                          <w:iCs/>
                          <w:color w:val="FFFFFF" w:themeColor="background1"/>
                          <w:sz w:val="36"/>
                          <w:szCs w:val="36"/>
                        </w:rPr>
                        <w:t>Lesson 4:</w:t>
                      </w:r>
                    </w:p>
                    <w:p w14:paraId="35385935" w14:textId="03D219D8" w:rsidR="001E5FFA" w:rsidRPr="007473FF" w:rsidRDefault="00A8552D" w:rsidP="00A8552D">
                      <w:pPr>
                        <w:spacing w:after="0" w:line="360" w:lineRule="auto"/>
                        <w:jc w:val="center"/>
                        <w:rPr>
                          <w:rFonts w:ascii="Mark Pro Medium" w:hAnsi="Mark Pro Medium"/>
                          <w:b/>
                          <w:bCs/>
                          <w:color w:val="FFFFFF" w:themeColor="background1"/>
                          <w:sz w:val="36"/>
                          <w:szCs w:val="36"/>
                        </w:rPr>
                      </w:pPr>
                      <w:r w:rsidRPr="00A8552D">
                        <w:rPr>
                          <w:rFonts w:ascii="Mark Pro Medium" w:hAnsi="Mark Pro Medium" w:cs="Arial"/>
                          <w:b/>
                          <w:bCs/>
                          <w:iCs/>
                          <w:color w:val="FFFFFF" w:themeColor="background1"/>
                          <w:sz w:val="36"/>
                          <w:szCs w:val="36"/>
                        </w:rPr>
                        <w:t>Seeing with sound</w:t>
                      </w:r>
                    </w:p>
                  </w:txbxContent>
                </v:textbox>
                <w10:anchorlock/>
              </v:roundrect>
            </w:pict>
          </mc:Fallback>
        </mc:AlternateContent>
      </w:r>
      <w:r w:rsidR="003179E9">
        <w:rPr>
          <w:rFonts w:ascii="Mark Pro" w:eastAsia="思源黑体" w:hAnsi="Mark Pro"/>
          <w:noProof/>
          <w:color w:val="FFFFFF" w:themeColor="background1"/>
          <w:kern w:val="28"/>
        </w:rPr>
        <w:drawing>
          <wp:anchor distT="0" distB="0" distL="114300" distR="114300" simplePos="0" relativeHeight="251657216" behindDoc="1" locked="0" layoutInCell="1" allowOverlap="1" wp14:anchorId="5304ACBB" wp14:editId="6974B169">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Default="003179E9" w:rsidP="008B2D83">
      <w:pPr>
        <w:spacing w:after="0"/>
        <w:jc w:val="center"/>
        <w:rPr>
          <w:rFonts w:ascii="Mark Pro Medium" w:eastAsia="思源黑体" w:hAnsi="Mark Pro Medium" w:cs="Arial"/>
          <w:b/>
          <w:bCs/>
          <w:color w:val="595959" w:themeColor="text1" w:themeTint="A6"/>
          <w:w w:val="105"/>
          <w:kern w:val="28"/>
        </w:rPr>
      </w:pPr>
    </w:p>
    <w:p w14:paraId="3B253AE2" w14:textId="74A01315" w:rsidR="00FF443F" w:rsidRPr="00DA374F" w:rsidRDefault="00007380" w:rsidP="008B2D83">
      <w:pPr>
        <w:spacing w:after="0" w:line="360" w:lineRule="auto"/>
        <w:jc w:val="center"/>
        <w:rPr>
          <w:rFonts w:ascii="Mark Pro Medium" w:eastAsia="思源黑体" w:hAnsi="Mark Pro Medium" w:cs="Arial"/>
          <w:color w:val="595959" w:themeColor="text1" w:themeTint="A6"/>
          <w:w w:val="105"/>
          <w:kern w:val="28"/>
        </w:rPr>
      </w:pPr>
      <w:bookmarkStart w:id="0" w:name="_Hlk66189278"/>
      <w:r>
        <w:rPr>
          <w:rFonts w:ascii="Mark Pro Medium" w:eastAsia="思源黑体" w:hAnsi="Mark Pro Medium" w:cs="Arial"/>
          <w:b/>
          <w:bCs/>
          <w:color w:val="595959" w:themeColor="text1" w:themeTint="A6"/>
          <w:w w:val="105"/>
          <w:kern w:val="28"/>
        </w:rPr>
        <w:t>Subject</w:t>
      </w:r>
      <w:r w:rsidRPr="00B67A1A">
        <w:rPr>
          <w:rFonts w:ascii="Mark Pro Medium" w:eastAsia="思源黑体" w:hAnsi="Mark Pro Medium" w:cs="Arial"/>
          <w:b/>
          <w:bCs/>
          <w:color w:val="595959" w:themeColor="text1" w:themeTint="A6"/>
          <w:w w:val="105"/>
          <w:kern w:val="28"/>
        </w:rPr>
        <w:t>:</w:t>
      </w:r>
      <w:r w:rsidRPr="00B67A1A">
        <w:rPr>
          <w:rFonts w:ascii="Mark Pro" w:eastAsia="思源黑体" w:hAnsi="Mark Pro" w:cs="Arial"/>
          <w:color w:val="595959" w:themeColor="text1" w:themeTint="A6"/>
          <w:w w:val="105"/>
          <w:kern w:val="28"/>
        </w:rPr>
        <w:t xml:space="preserve"> </w:t>
      </w:r>
      <w:r w:rsidR="00D51615">
        <w:rPr>
          <w:rFonts w:ascii="Mark Pro" w:eastAsia="思源黑体" w:hAnsi="Mark Pro" w:cs="Arial"/>
          <w:color w:val="595959" w:themeColor="text1" w:themeTint="A6"/>
          <w:w w:val="105"/>
          <w:kern w:val="28"/>
        </w:rPr>
        <w:t>STEAM</w:t>
      </w:r>
      <w:r w:rsidRPr="006F4DC4">
        <w:rPr>
          <w:rFonts w:ascii="Mark Pro Medium" w:eastAsia="思源黑体" w:hAnsi="Mark Pro Medium" w:cs="Arial"/>
          <w:b/>
          <w:bCs/>
          <w:color w:val="595959" w:themeColor="text1" w:themeTint="A6"/>
          <w:w w:val="105"/>
          <w:kern w:val="28"/>
        </w:rPr>
        <w:tab/>
      </w:r>
      <w:r w:rsidR="00FF443F">
        <w:rPr>
          <w:rFonts w:ascii="Mark Pro Medium" w:eastAsia="思源黑体" w:hAnsi="Mark Pro Medium" w:cs="Arial"/>
          <w:b/>
          <w:bCs/>
          <w:color w:val="595959" w:themeColor="text1" w:themeTint="A6"/>
          <w:w w:val="105"/>
          <w:kern w:val="28"/>
        </w:rPr>
        <w:t xml:space="preserve">                       </w:t>
      </w:r>
      <w:r w:rsidRPr="00B67A1A">
        <w:rPr>
          <w:rFonts w:ascii="Mark Pro Medium" w:eastAsia="思源黑体" w:hAnsi="Mark Pro Medium" w:cs="Arial"/>
          <w:b/>
          <w:bCs/>
          <w:color w:val="595959" w:themeColor="text1" w:themeTint="A6"/>
          <w:w w:val="105"/>
          <w:kern w:val="28"/>
        </w:rPr>
        <w:t>Grade</w:t>
      </w:r>
      <w:r w:rsidR="009F003A">
        <w:rPr>
          <w:rFonts w:ascii="Mark Pro Medium" w:eastAsia="思源黑体" w:hAnsi="Mark Pro Medium" w:cs="Arial"/>
          <w:b/>
          <w:bCs/>
          <w:color w:val="595959" w:themeColor="text1" w:themeTint="A6"/>
          <w:w w:val="105"/>
          <w:kern w:val="28"/>
        </w:rPr>
        <w:t>(s)</w:t>
      </w:r>
      <w:r w:rsidRPr="00B67A1A">
        <w:rPr>
          <w:rFonts w:ascii="Mark Pro Medium" w:eastAsia="思源黑体" w:hAnsi="Mark Pro Medium" w:cs="Arial"/>
          <w:b/>
          <w:bCs/>
          <w:color w:val="595959" w:themeColor="text1" w:themeTint="A6"/>
          <w:w w:val="105"/>
          <w:kern w:val="28"/>
        </w:rPr>
        <w:t>:</w:t>
      </w:r>
      <w:r w:rsidR="00DA374F">
        <w:rPr>
          <w:rFonts w:ascii="Mark Pro" w:eastAsia="思源黑体" w:hAnsi="Mark Pro" w:cs="Arial"/>
          <w:color w:val="595959" w:themeColor="text1" w:themeTint="A6"/>
          <w:w w:val="105"/>
          <w:kern w:val="28"/>
        </w:rPr>
        <w:t xml:space="preserve"> </w:t>
      </w:r>
      <w:r w:rsidR="00D51615">
        <w:rPr>
          <w:rFonts w:ascii="Mark Pro" w:eastAsia="思源黑体" w:hAnsi="Mark Pro" w:cs="Arial"/>
          <w:color w:val="595959" w:themeColor="text1" w:themeTint="A6"/>
          <w:w w:val="105"/>
          <w:kern w:val="28"/>
        </w:rPr>
        <w:t>5</w:t>
      </w:r>
      <w:r w:rsidR="00D51615" w:rsidRPr="00D51615">
        <w:rPr>
          <w:rFonts w:ascii="Mark Pro" w:eastAsia="思源黑体" w:hAnsi="Mark Pro" w:cs="Arial"/>
          <w:color w:val="595959" w:themeColor="text1" w:themeTint="A6"/>
          <w:w w:val="105"/>
          <w:kern w:val="28"/>
          <w:vertAlign w:val="superscript"/>
        </w:rPr>
        <w:t>th</w:t>
      </w:r>
      <w:r w:rsidR="00D51615">
        <w:rPr>
          <w:rFonts w:ascii="Mark Pro" w:eastAsia="思源黑体" w:hAnsi="Mark Pro" w:cs="Arial"/>
          <w:color w:val="595959" w:themeColor="text1" w:themeTint="A6"/>
          <w:w w:val="105"/>
          <w:kern w:val="28"/>
        </w:rPr>
        <w:t xml:space="preserve"> and up</w:t>
      </w:r>
    </w:p>
    <w:p w14:paraId="00E73A0B" w14:textId="076544BD" w:rsidR="008E24FD" w:rsidRDefault="00FF443F" w:rsidP="008B2D83">
      <w:pPr>
        <w:spacing w:after="0" w:line="360" w:lineRule="auto"/>
        <w:jc w:val="center"/>
        <w:rPr>
          <w:rFonts w:ascii="Mark Pro Medium" w:eastAsia="思源黑体" w:hAnsi="Mark Pro Medium" w:cs="Arial"/>
          <w:b/>
          <w:bCs/>
          <w:color w:val="595959" w:themeColor="text1" w:themeTint="A6"/>
          <w:w w:val="105"/>
          <w:kern w:val="28"/>
        </w:rPr>
      </w:pPr>
      <w:r>
        <w:rPr>
          <w:rFonts w:ascii="Mark Pro Medium" w:eastAsia="思源黑体" w:hAnsi="Mark Pro Medium" w:cs="Arial"/>
          <w:b/>
          <w:bCs/>
          <w:color w:val="595959" w:themeColor="text1" w:themeTint="A6"/>
          <w:w w:val="105"/>
          <w:kern w:val="28"/>
        </w:rPr>
        <w:t>Duration:</w:t>
      </w:r>
      <w:r w:rsidR="00A8552D">
        <w:rPr>
          <w:rFonts w:ascii="Mark Pro Medium" w:eastAsia="思源黑体" w:hAnsi="Mark Pro Medium" w:cs="Arial"/>
          <w:b/>
          <w:bCs/>
          <w:color w:val="595959" w:themeColor="text1" w:themeTint="A6"/>
          <w:w w:val="105"/>
          <w:kern w:val="28"/>
        </w:rPr>
        <w:t xml:space="preserve"> </w:t>
      </w:r>
      <w:r w:rsidR="00A8552D" w:rsidRPr="00D51615">
        <w:rPr>
          <w:rFonts w:ascii="Mark Pro" w:eastAsia="思源黑体" w:hAnsi="Mark Pro" w:cs="Arial"/>
          <w:color w:val="595959" w:themeColor="text1" w:themeTint="A6"/>
          <w:w w:val="105"/>
          <w:kern w:val="28"/>
        </w:rPr>
        <w:t>45 Minutes</w:t>
      </w:r>
      <w:r>
        <w:rPr>
          <w:rFonts w:ascii="Mark Pro" w:eastAsia="思源黑体" w:hAnsi="Mark Pro" w:cs="Arial"/>
          <w:color w:val="595959" w:themeColor="text1" w:themeTint="A6"/>
          <w:w w:val="105"/>
          <w:kern w:val="28"/>
        </w:rPr>
        <w:t xml:space="preserve">                      </w:t>
      </w:r>
      <w:r w:rsidR="009F003A">
        <w:rPr>
          <w:rFonts w:ascii="Mark Pro Medium" w:eastAsia="思源黑体" w:hAnsi="Mark Pro Medium" w:cs="Arial"/>
          <w:b/>
          <w:bCs/>
          <w:color w:val="595959" w:themeColor="text1" w:themeTint="A6"/>
          <w:w w:val="105"/>
          <w:kern w:val="28"/>
        </w:rPr>
        <w:t>Difficulty</w:t>
      </w:r>
      <w:r w:rsidR="008E24FD">
        <w:rPr>
          <w:rFonts w:ascii="Mark Pro Medium" w:eastAsia="思源黑体" w:hAnsi="Mark Pro Medium" w:cs="Arial"/>
          <w:b/>
          <w:bCs/>
          <w:color w:val="595959" w:themeColor="text1" w:themeTint="A6"/>
          <w:w w:val="105"/>
          <w:kern w:val="28"/>
        </w:rPr>
        <w:t>:</w:t>
      </w:r>
      <w:r w:rsidR="00A8552D">
        <w:rPr>
          <w:rFonts w:ascii="Mark Pro Medium" w:eastAsia="思源黑体" w:hAnsi="Mark Pro Medium" w:cs="Arial"/>
          <w:b/>
          <w:bCs/>
          <w:color w:val="595959" w:themeColor="text1" w:themeTint="A6"/>
          <w:w w:val="105"/>
          <w:kern w:val="28"/>
        </w:rPr>
        <w:t xml:space="preserve"> </w:t>
      </w:r>
      <w:r w:rsidR="00A8552D" w:rsidRPr="00D51615">
        <w:rPr>
          <w:rFonts w:ascii="Mark Pro" w:eastAsia="思源黑体" w:hAnsi="Mark Pro" w:cs="Arial"/>
          <w:color w:val="595959" w:themeColor="text1" w:themeTint="A6"/>
          <w:w w:val="105"/>
          <w:kern w:val="28"/>
        </w:rPr>
        <w:t>Beginner</w:t>
      </w:r>
    </w:p>
    <w:p w14:paraId="432B8604" w14:textId="77777777" w:rsidR="003B38FC" w:rsidRPr="008E24FD" w:rsidRDefault="003B38FC" w:rsidP="008B2D83">
      <w:pPr>
        <w:spacing w:after="0" w:line="360" w:lineRule="auto"/>
        <w:jc w:val="center"/>
        <w:rPr>
          <w:rFonts w:ascii="Mark Pro" w:eastAsia="思源黑体" w:hAnsi="Mark Pro" w:cs="Arial"/>
          <w:color w:val="595959" w:themeColor="text1" w:themeTint="A6"/>
          <w:w w:val="105"/>
          <w:kern w:val="28"/>
        </w:rPr>
      </w:pPr>
    </w:p>
    <w:bookmarkEnd w:id="0"/>
    <w:p w14:paraId="41AA6C5F" w14:textId="30BC3A61" w:rsidR="008A0169" w:rsidRPr="00157F7F" w:rsidRDefault="008A0169" w:rsidP="007473FF">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30905579" wp14:editId="3CC6EF6C">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Pr>
          <w:rFonts w:ascii="Mark Pro" w:eastAsia="思源黑体" w:hAnsi="Mark Pro"/>
          <w:b/>
          <w:color w:val="FCC800"/>
          <w:kern w:val="28"/>
          <w:sz w:val="28"/>
          <w:szCs w:val="28"/>
        </w:rPr>
        <w:t xml:space="preserve"> </w:t>
      </w:r>
      <w:r w:rsidR="00A8552D" w:rsidRPr="00A8552D">
        <w:rPr>
          <w:rFonts w:ascii="Mark Pro" w:eastAsia="思源黑体" w:hAnsi="Mark Pro"/>
          <w:b/>
          <w:color w:val="FCC800"/>
          <w:kern w:val="28"/>
          <w:sz w:val="28"/>
          <w:szCs w:val="28"/>
        </w:rPr>
        <w:t>Lesson Objectives</w:t>
      </w:r>
    </w:p>
    <w:p w14:paraId="420C5114" w14:textId="4C34BFF8" w:rsidR="00C4439A" w:rsidRPr="00F7693C" w:rsidRDefault="00A8552D" w:rsidP="007473FF">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sidRPr="00A8552D">
        <w:rPr>
          <w:rFonts w:ascii="Mark Pro" w:eastAsia="思源黑体" w:hAnsi="Mark Pro" w:cs="Arial"/>
          <w:i/>
          <w:iCs/>
          <w:color w:val="595959" w:themeColor="text1" w:themeTint="A6"/>
          <w:w w:val="105"/>
          <w:kern w:val="28"/>
          <w:sz w:val="22"/>
          <w:szCs w:val="22"/>
        </w:rPr>
        <w:t xml:space="preserve">By the end of this lesson, </w:t>
      </w:r>
      <w:r w:rsidR="00D51615">
        <w:rPr>
          <w:rFonts w:ascii="Mark Pro" w:eastAsia="思源黑体" w:hAnsi="Mark Pro" w:cs="Arial"/>
          <w:i/>
          <w:iCs/>
          <w:color w:val="595959" w:themeColor="text1" w:themeTint="A6"/>
          <w:w w:val="105"/>
          <w:kern w:val="28"/>
          <w:sz w:val="22"/>
          <w:szCs w:val="22"/>
        </w:rPr>
        <w:t>students</w:t>
      </w:r>
      <w:r w:rsidRPr="00A8552D">
        <w:rPr>
          <w:rFonts w:ascii="Mark Pro" w:eastAsia="思源黑体" w:hAnsi="Mark Pro" w:cs="Arial"/>
          <w:i/>
          <w:iCs/>
          <w:color w:val="595959" w:themeColor="text1" w:themeTint="A6"/>
          <w:w w:val="105"/>
          <w:kern w:val="28"/>
          <w:sz w:val="22"/>
          <w:szCs w:val="22"/>
        </w:rPr>
        <w:t xml:space="preserve"> will know:</w:t>
      </w:r>
    </w:p>
    <w:p w14:paraId="6DE728D7" w14:textId="0A7F9C2A" w:rsidR="00D51615" w:rsidRDefault="00A8552D" w:rsidP="00D51615">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A8552D">
        <w:rPr>
          <w:rFonts w:ascii="Mark Pro" w:eastAsia="思源黑体" w:hAnsi="Mark Pro" w:cs="Arial"/>
          <w:color w:val="595959" w:themeColor="text1" w:themeTint="A6"/>
          <w:w w:val="105"/>
          <w:kern w:val="28"/>
          <w:sz w:val="22"/>
          <w:szCs w:val="22"/>
        </w:rPr>
        <w:t xml:space="preserve">What </w:t>
      </w:r>
      <w:r w:rsidR="009F2645">
        <w:rPr>
          <w:rFonts w:ascii="Mark Pro" w:eastAsia="思源黑体" w:hAnsi="Mark Pro" w:cs="Arial"/>
          <w:color w:val="595959" w:themeColor="text1" w:themeTint="A6"/>
          <w:w w:val="105"/>
          <w:kern w:val="28"/>
          <w:sz w:val="22"/>
          <w:szCs w:val="22"/>
        </w:rPr>
        <w:t>ultrasound</w:t>
      </w:r>
      <w:r w:rsidRPr="00A8552D">
        <w:rPr>
          <w:rFonts w:ascii="Mark Pro" w:eastAsia="思源黑体" w:hAnsi="Mark Pro" w:cs="Arial"/>
          <w:color w:val="595959" w:themeColor="text1" w:themeTint="A6"/>
          <w:w w:val="105"/>
          <w:kern w:val="28"/>
          <w:sz w:val="22"/>
          <w:szCs w:val="22"/>
        </w:rPr>
        <w:t xml:space="preserve"> is</w:t>
      </w:r>
      <w:r w:rsidR="00D51615">
        <w:rPr>
          <w:rFonts w:ascii="Mark Pro" w:eastAsia="思源黑体" w:hAnsi="Mark Pro" w:cs="Arial"/>
          <w:color w:val="595959" w:themeColor="text1" w:themeTint="A6"/>
          <w:w w:val="105"/>
          <w:kern w:val="28"/>
          <w:sz w:val="22"/>
          <w:szCs w:val="22"/>
        </w:rPr>
        <w:t xml:space="preserve"> </w:t>
      </w:r>
      <w:r w:rsidR="00D51615" w:rsidRPr="00D51615">
        <w:rPr>
          <w:rFonts w:ascii="Mark Pro" w:eastAsia="思源黑体" w:hAnsi="Mark Pro" w:cs="Arial"/>
          <w:color w:val="595959" w:themeColor="text1" w:themeTint="A6"/>
          <w:w w:val="105"/>
          <w:kern w:val="28"/>
          <w:sz w:val="22"/>
          <w:szCs w:val="22"/>
        </w:rPr>
        <w:t>and how a sensor based on ultrasound works</w:t>
      </w:r>
    </w:p>
    <w:p w14:paraId="37829C2D" w14:textId="44FE5F9B" w:rsidR="00A8552D" w:rsidRPr="00D51615" w:rsidRDefault="00D51615" w:rsidP="00D51615">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A</w:t>
      </w:r>
      <w:r w:rsidRPr="00D51615">
        <w:rPr>
          <w:rFonts w:ascii="Mark Pro" w:eastAsia="思源黑体" w:hAnsi="Mark Pro" w:cs="Arial"/>
          <w:color w:val="595959" w:themeColor="text1" w:themeTint="A6"/>
          <w:w w:val="105"/>
          <w:kern w:val="28"/>
          <w:sz w:val="22"/>
          <w:szCs w:val="22"/>
        </w:rPr>
        <w:t xml:space="preserve">pplications of these sensors in everyday live and </w:t>
      </w:r>
      <w:r w:rsidR="00A5071A">
        <w:rPr>
          <w:rFonts w:ascii="Mark Pro" w:eastAsia="思源黑体" w:hAnsi="Mark Pro" w:cs="Arial"/>
          <w:color w:val="595959" w:themeColor="text1" w:themeTint="A6"/>
          <w:w w:val="105"/>
          <w:kern w:val="28"/>
          <w:sz w:val="22"/>
          <w:szCs w:val="22"/>
        </w:rPr>
        <w:t xml:space="preserve">in </w:t>
      </w:r>
      <w:r w:rsidRPr="00D51615">
        <w:rPr>
          <w:rFonts w:ascii="Mark Pro" w:eastAsia="思源黑体" w:hAnsi="Mark Pro" w:cs="Arial"/>
          <w:color w:val="595959" w:themeColor="text1" w:themeTint="A6"/>
          <w:w w:val="105"/>
          <w:kern w:val="28"/>
          <w:sz w:val="22"/>
          <w:szCs w:val="22"/>
        </w:rPr>
        <w:t>robotic</w:t>
      </w:r>
      <w:r>
        <w:rPr>
          <w:rFonts w:ascii="Mark Pro" w:eastAsia="思源黑体" w:hAnsi="Mark Pro" w:cs="Arial"/>
          <w:color w:val="595959" w:themeColor="text1" w:themeTint="A6"/>
          <w:w w:val="105"/>
          <w:kern w:val="28"/>
          <w:sz w:val="22"/>
          <w:szCs w:val="22"/>
        </w:rPr>
        <w:t>s</w:t>
      </w:r>
    </w:p>
    <w:p w14:paraId="1A76086D" w14:textId="5B3D91AE" w:rsidR="005415A4" w:rsidRPr="00A8552D" w:rsidRDefault="005415A4" w:rsidP="00A8552D">
      <w:pPr>
        <w:spacing w:line="360" w:lineRule="auto"/>
        <w:textAlignment w:val="baseline"/>
        <w:rPr>
          <w:rFonts w:ascii="Mark Pro" w:eastAsia="Mark Pro" w:hAnsi="Mark Pro" w:cs="Mark Pro"/>
          <w:color w:val="595959" w:themeColor="text1" w:themeTint="A6"/>
          <w:w w:val="105"/>
          <w:kern w:val="28"/>
          <w:sz w:val="28"/>
          <w:szCs w:val="28"/>
        </w:rPr>
      </w:pPr>
      <w:r>
        <w:rPr>
          <w:noProof/>
        </w:rPr>
        <w:drawing>
          <wp:inline distT="0" distB="0" distL="0" distR="0" wp14:anchorId="3F93F7E6" wp14:editId="36DBD9C0">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23E7D017">
        <w:rPr>
          <w:rFonts w:ascii="Mark Pro" w:eastAsia="Mark Pro" w:hAnsi="Mark Pro" w:cs="Mark Pro"/>
          <w:b/>
          <w:bCs/>
          <w:color w:val="FCC800"/>
          <w:sz w:val="28"/>
          <w:szCs w:val="28"/>
        </w:rPr>
        <w:t xml:space="preserve"> Overview</w:t>
      </w:r>
    </w:p>
    <w:p w14:paraId="076E2342" w14:textId="0B0DB3BA" w:rsidR="00A8552D" w:rsidRDefault="00D51615"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D51615">
        <w:rPr>
          <w:rFonts w:ascii="Mark Pro" w:eastAsia="思源黑体" w:hAnsi="Mark Pro" w:cs="Arial"/>
          <w:color w:val="595959" w:themeColor="text1" w:themeTint="A6"/>
          <w:w w:val="105"/>
          <w:kern w:val="28"/>
          <w:sz w:val="22"/>
          <w:szCs w:val="22"/>
        </w:rPr>
        <w:t xml:space="preserve">Autonomous robots need to be aware of their surroundings when driving unattended to avoid any collisions with obstacles or persons. This also applies to the mBot2. The mBot2 has a specific sensor for this at the front. It is called the </w:t>
      </w:r>
      <w:r w:rsidR="009F2645">
        <w:rPr>
          <w:rFonts w:ascii="Mark Pro" w:eastAsia="思源黑体" w:hAnsi="Mark Pro" w:cs="Arial"/>
          <w:color w:val="595959" w:themeColor="text1" w:themeTint="A6"/>
          <w:w w:val="105"/>
          <w:kern w:val="28"/>
          <w:sz w:val="22"/>
          <w:szCs w:val="22"/>
        </w:rPr>
        <w:t>ultrasonic</w:t>
      </w:r>
      <w:r w:rsidRPr="00D51615">
        <w:rPr>
          <w:rFonts w:ascii="Mark Pro" w:eastAsia="思源黑体" w:hAnsi="Mark Pro" w:cs="Arial"/>
          <w:color w:val="595959" w:themeColor="text1" w:themeTint="A6"/>
          <w:w w:val="105"/>
          <w:kern w:val="28"/>
          <w:sz w:val="22"/>
          <w:szCs w:val="22"/>
        </w:rPr>
        <w:t xml:space="preserve"> sensor and </w:t>
      </w:r>
      <w:r w:rsidR="00A5071A">
        <w:rPr>
          <w:rFonts w:ascii="Mark Pro" w:eastAsia="思源黑体" w:hAnsi="Mark Pro" w:cs="Arial"/>
          <w:color w:val="595959" w:themeColor="text1" w:themeTint="A6"/>
          <w:w w:val="105"/>
          <w:kern w:val="28"/>
          <w:sz w:val="22"/>
          <w:szCs w:val="22"/>
        </w:rPr>
        <w:t xml:space="preserve">it </w:t>
      </w:r>
      <w:r w:rsidRPr="00D51615">
        <w:rPr>
          <w:rFonts w:ascii="Mark Pro" w:eastAsia="思源黑体" w:hAnsi="Mark Pro" w:cs="Arial"/>
          <w:color w:val="595959" w:themeColor="text1" w:themeTint="A6"/>
          <w:w w:val="105"/>
          <w:kern w:val="28"/>
          <w:sz w:val="22"/>
          <w:szCs w:val="22"/>
        </w:rPr>
        <w:t xml:space="preserve">enables the robot to detect objects in its path using sounds </w:t>
      </w:r>
      <w:r w:rsidR="00A5071A">
        <w:rPr>
          <w:rFonts w:ascii="Mark Pro" w:eastAsia="思源黑体" w:hAnsi="Mark Pro" w:cs="Arial"/>
          <w:color w:val="595959" w:themeColor="text1" w:themeTint="A6"/>
          <w:w w:val="105"/>
          <w:kern w:val="28"/>
          <w:sz w:val="22"/>
          <w:szCs w:val="22"/>
        </w:rPr>
        <w:t xml:space="preserve">that </w:t>
      </w:r>
      <w:r w:rsidRPr="00D51615">
        <w:rPr>
          <w:rFonts w:ascii="Mark Pro" w:eastAsia="思源黑体" w:hAnsi="Mark Pro" w:cs="Arial"/>
          <w:color w:val="595959" w:themeColor="text1" w:themeTint="A6"/>
          <w:w w:val="105"/>
          <w:kern w:val="28"/>
          <w:sz w:val="22"/>
          <w:szCs w:val="22"/>
        </w:rPr>
        <w:t>humans can’t hear – giving it the name (ultrasound).</w:t>
      </w:r>
    </w:p>
    <w:p w14:paraId="342908AD" w14:textId="77777777" w:rsidR="00D51615" w:rsidRPr="00157F7F" w:rsidRDefault="00D51615"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28C7595F" w14:textId="5436CEB8" w:rsidR="005415A4" w:rsidRPr="00157F7F"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rPr>
      </w:pPr>
      <w:r w:rsidRPr="00157F7F">
        <w:rPr>
          <w:rFonts w:ascii="Mark Pro" w:eastAsia="思源黑体" w:hAnsi="Mark Pro" w:cs="Arial"/>
          <w:b/>
          <w:noProof/>
          <w:color w:val="1EB9EE"/>
          <w:kern w:val="28"/>
          <w:sz w:val="28"/>
          <w:szCs w:val="28"/>
        </w:rPr>
        <w:drawing>
          <wp:inline distT="0" distB="0" distL="0" distR="0" wp14:anchorId="70F48637" wp14:editId="2B3D7A9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Pr>
          <w:rFonts w:ascii="Mark Pro" w:eastAsia="思源黑体" w:hAnsi="Mark Pro" w:cs="Arial"/>
          <w:b/>
          <w:bCs/>
          <w:color w:val="1EB9EE"/>
          <w:kern w:val="28"/>
          <w:sz w:val="28"/>
          <w:szCs w:val="28"/>
        </w:rPr>
        <w:t xml:space="preserve"> </w:t>
      </w:r>
      <w:r w:rsidRPr="23E7D017">
        <w:rPr>
          <w:rFonts w:ascii="Mark Pro" w:eastAsia="思源黑体" w:hAnsi="Mark Pro" w:cs="Arial"/>
          <w:b/>
          <w:bCs/>
          <w:color w:val="1EB9EE"/>
          <w:sz w:val="28"/>
          <w:szCs w:val="28"/>
        </w:rPr>
        <w:t>Focus</w:t>
      </w:r>
    </w:p>
    <w:p w14:paraId="02BC57A6" w14:textId="1A722C5F" w:rsidR="005415A4" w:rsidRPr="00A8552D" w:rsidRDefault="00A8552D" w:rsidP="00A8552D">
      <w:pPr>
        <w:pStyle w:val="NormalWeb"/>
        <w:spacing w:before="0" w:beforeAutospacing="0" w:line="360" w:lineRule="auto"/>
        <w:textAlignment w:val="baseline"/>
        <w:rPr>
          <w:rFonts w:ascii="Mark Pro" w:eastAsia="思源黑体" w:hAnsi="Mark Pro" w:cs="Arial"/>
          <w:i/>
          <w:iCs/>
          <w:color w:val="595959" w:themeColor="text1" w:themeTint="A6"/>
          <w:w w:val="105"/>
          <w:kern w:val="28"/>
          <w:sz w:val="22"/>
          <w:szCs w:val="22"/>
        </w:rPr>
      </w:pPr>
      <w:r w:rsidRPr="00A8552D">
        <w:rPr>
          <w:rFonts w:ascii="Mark Pro" w:eastAsia="思源黑体" w:hAnsi="Mark Pro" w:cs="Arial"/>
          <w:i/>
          <w:iCs/>
          <w:color w:val="595959" w:themeColor="text1" w:themeTint="A6"/>
          <w:w w:val="105"/>
          <w:kern w:val="28"/>
          <w:sz w:val="22"/>
          <w:szCs w:val="22"/>
        </w:rPr>
        <w:t xml:space="preserve">By the end of this lesson, </w:t>
      </w:r>
      <w:r w:rsidR="00D51615">
        <w:rPr>
          <w:rFonts w:ascii="Mark Pro" w:eastAsia="思源黑体" w:hAnsi="Mark Pro" w:cs="Arial"/>
          <w:i/>
          <w:iCs/>
          <w:color w:val="595959" w:themeColor="text1" w:themeTint="A6"/>
          <w:w w:val="105"/>
          <w:kern w:val="28"/>
          <w:sz w:val="22"/>
          <w:szCs w:val="22"/>
        </w:rPr>
        <w:t>students</w:t>
      </w:r>
      <w:r w:rsidRPr="00A8552D">
        <w:rPr>
          <w:rFonts w:ascii="Mark Pro" w:eastAsia="思源黑体" w:hAnsi="Mark Pro" w:cs="Arial"/>
          <w:i/>
          <w:iCs/>
          <w:color w:val="595959" w:themeColor="text1" w:themeTint="A6"/>
          <w:w w:val="105"/>
          <w:kern w:val="28"/>
          <w:sz w:val="22"/>
          <w:szCs w:val="22"/>
        </w:rPr>
        <w:t xml:space="preserve"> will be able to:</w:t>
      </w:r>
    </w:p>
    <w:p w14:paraId="274B1666" w14:textId="654E1608" w:rsidR="00D51615" w:rsidRPr="00D51615" w:rsidRDefault="00D51615" w:rsidP="00D51615">
      <w:pPr>
        <w:pStyle w:val="NormalWeb"/>
        <w:numPr>
          <w:ilvl w:val="0"/>
          <w:numId w:val="34"/>
        </w:numPr>
        <w:spacing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U</w:t>
      </w:r>
      <w:r w:rsidRPr="00D51615">
        <w:rPr>
          <w:rFonts w:ascii="Mark Pro" w:eastAsia="思源黑体" w:hAnsi="Mark Pro" w:cs="Arial"/>
          <w:color w:val="595959" w:themeColor="text1" w:themeTint="A6"/>
          <w:w w:val="105"/>
          <w:kern w:val="28"/>
          <w:sz w:val="22"/>
          <w:szCs w:val="22"/>
        </w:rPr>
        <w:t>se an ultrasonic sensor for range and obstacle detection</w:t>
      </w:r>
    </w:p>
    <w:p w14:paraId="60AA9F30" w14:textId="4A70FD7F" w:rsidR="003B38FC" w:rsidRDefault="00D51615" w:rsidP="00D51615">
      <w:pPr>
        <w:pStyle w:val="NormalWeb"/>
        <w:numPr>
          <w:ilvl w:val="0"/>
          <w:numId w:val="34"/>
        </w:numPr>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M</w:t>
      </w:r>
      <w:r w:rsidRPr="00D51615">
        <w:rPr>
          <w:rFonts w:ascii="Mark Pro" w:eastAsia="思源黑体" w:hAnsi="Mark Pro" w:cs="Arial" w:hint="eastAsia"/>
          <w:color w:val="595959" w:themeColor="text1" w:themeTint="A6"/>
          <w:w w:val="105"/>
          <w:kern w:val="28"/>
          <w:sz w:val="22"/>
          <w:szCs w:val="22"/>
        </w:rPr>
        <w:t>ake the mBot2 react to obstacles and avoid them in driving</w:t>
      </w:r>
    </w:p>
    <w:p w14:paraId="6BB9D517" w14:textId="5330B908" w:rsidR="00D51615" w:rsidRDefault="00D51615" w:rsidP="00D51615">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0F37547B" w14:textId="58B0ADBA" w:rsidR="00D51615" w:rsidRDefault="00D51615" w:rsidP="00D51615">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0D059782" w14:textId="2A920F06" w:rsidR="00D51615" w:rsidRDefault="00D51615" w:rsidP="00D51615">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405726E1" w14:textId="6A7B6D70" w:rsidR="00D51615" w:rsidRDefault="00D51615" w:rsidP="00D51615">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1C224A84" w14:textId="77777777" w:rsidR="00D51615" w:rsidRPr="00A8552D" w:rsidRDefault="00D51615" w:rsidP="00D51615">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7815608" w14:textId="77777777" w:rsidR="005415A4"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lastRenderedPageBreak/>
        <w:drawing>
          <wp:inline distT="0" distB="0" distL="0" distR="0" wp14:anchorId="4ABC6F4E" wp14:editId="70948C2E">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sidRPr="23E7D017">
        <w:rPr>
          <w:rFonts w:ascii="Mark Pro" w:eastAsia="思源黑体" w:hAnsi="Mark Pro" w:cs="Arial"/>
          <w:b/>
          <w:bCs/>
          <w:color w:val="FCC800"/>
          <w:kern w:val="28"/>
          <w:sz w:val="28"/>
          <w:szCs w:val="28"/>
        </w:rPr>
        <w:t>Pre-lesson Checklist</w:t>
      </w:r>
    </w:p>
    <w:p w14:paraId="67CE5F6C" w14:textId="5615172A" w:rsidR="005415A4" w:rsidRPr="00796368" w:rsidRDefault="003B38FC" w:rsidP="003B38FC">
      <w:pPr>
        <w:pStyle w:val="NormalWeb"/>
        <w:spacing w:before="0" w:beforeAutospacing="0" w:after="160" w:afterAutospacing="0" w:line="276" w:lineRule="auto"/>
        <w:textAlignment w:val="baseline"/>
        <w:rPr>
          <w:rFonts w:ascii="Mark Pro" w:eastAsia="思源黑体" w:hAnsi="Mark Pro" w:cs="Arial"/>
          <w:b/>
          <w:color w:val="767171" w:themeColor="background2" w:themeShade="80"/>
          <w:kern w:val="28"/>
          <w:sz w:val="22"/>
          <w:szCs w:val="22"/>
        </w:rPr>
      </w:pPr>
      <w:r w:rsidRPr="003B38FC">
        <w:rPr>
          <w:rFonts w:ascii="Mark Pro" w:eastAsia="思源黑体" w:hAnsi="Mark Pro" w:cs="Arial"/>
          <w:b/>
          <w:color w:val="767171" w:themeColor="background2" w:themeShade="80"/>
          <w:kern w:val="28"/>
          <w:sz w:val="22"/>
          <w:szCs w:val="22"/>
        </w:rPr>
        <w:t>What do you need?</w:t>
      </w:r>
    </w:p>
    <w:p w14:paraId="7144F2CC" w14:textId="500E96CF" w:rsidR="003B38FC" w:rsidRPr="00D51615" w:rsidRDefault="003B38FC" w:rsidP="00D51615">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color w:val="595959" w:themeColor="text1" w:themeTint="A6"/>
          <w:w w:val="105"/>
          <w:kern w:val="28"/>
        </w:rPr>
        <w:t xml:space="preserve">PC or laptop (with USB output) with the mBlock software installed, the web version (also for </w:t>
      </w:r>
      <w:proofErr w:type="spellStart"/>
      <w:r w:rsidRPr="003B38FC">
        <w:rPr>
          <w:rFonts w:ascii="Mark Pro" w:eastAsia="思源黑体" w:hAnsi="Mark Pro" w:cs="Arial"/>
          <w:color w:val="595959" w:themeColor="text1" w:themeTint="A6"/>
          <w:w w:val="105"/>
          <w:kern w:val="28"/>
        </w:rPr>
        <w:t>ChromeBook</w:t>
      </w:r>
      <w:proofErr w:type="spellEnd"/>
      <w:r w:rsidRPr="003B38FC">
        <w:rPr>
          <w:rFonts w:ascii="Mark Pro" w:eastAsia="思源黑体" w:hAnsi="Mark Pro" w:cs="Arial"/>
          <w:color w:val="595959" w:themeColor="text1" w:themeTint="A6"/>
          <w:w w:val="105"/>
          <w:kern w:val="28"/>
        </w:rPr>
        <w:t>), or</w:t>
      </w:r>
      <w:r w:rsidR="00D51615">
        <w:rPr>
          <w:rFonts w:ascii="Mark Pro" w:eastAsia="思源黑体" w:hAnsi="Mark Pro" w:cs="Arial"/>
          <w:color w:val="595959" w:themeColor="text1" w:themeTint="A6"/>
          <w:w w:val="105"/>
          <w:kern w:val="28"/>
        </w:rPr>
        <w:t xml:space="preserve"> a</w:t>
      </w:r>
      <w:r w:rsidRPr="00D51615">
        <w:rPr>
          <w:rFonts w:ascii="Mark Pro" w:eastAsia="思源黑体" w:hAnsi="Mark Pro" w:cs="Arial" w:hint="eastAsia"/>
          <w:color w:val="595959" w:themeColor="text1" w:themeTint="A6"/>
          <w:w w:val="105"/>
          <w:kern w:val="28"/>
        </w:rPr>
        <w:t xml:space="preserve"> tablet with the mBlock app installed</w:t>
      </w:r>
    </w:p>
    <w:p w14:paraId="3FC84793" w14:textId="154EA3E5" w:rsidR="00195CB1" w:rsidRPr="00D51615" w:rsidRDefault="003B38FC" w:rsidP="00195CB1">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 xml:space="preserve">The mBot2 with a CyberPi </w:t>
      </w:r>
    </w:p>
    <w:p w14:paraId="546AC5FC" w14:textId="47552131" w:rsidR="003B38FC" w:rsidRPr="003B38FC" w:rsidRDefault="003B38FC" w:rsidP="003B38FC">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 xml:space="preserve">A USB-C cable or Makeblock Bluetooth dongle </w:t>
      </w:r>
    </w:p>
    <w:p w14:paraId="1F3A3B47" w14:textId="6AE0FC27" w:rsidR="003B38FC" w:rsidRPr="003B38FC" w:rsidRDefault="003B38FC" w:rsidP="003B38FC">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Small obstacles (minimum size is 10x10x10 cm)</w:t>
      </w:r>
    </w:p>
    <w:p w14:paraId="4E5C25C3" w14:textId="7A4BD54D" w:rsidR="005415A4" w:rsidRDefault="003B38FC" w:rsidP="003B38FC">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A workspace of at least 1m</w:t>
      </w:r>
      <w:r w:rsidRPr="00D51615">
        <w:rPr>
          <w:rFonts w:ascii="Mark Pro" w:eastAsia="思源黑体" w:hAnsi="Mark Pro" w:cs="Arial" w:hint="eastAsia"/>
          <w:color w:val="595959" w:themeColor="text1" w:themeTint="A6"/>
          <w:w w:val="105"/>
          <w:kern w:val="28"/>
          <w:vertAlign w:val="superscript"/>
        </w:rPr>
        <w:t>2</w:t>
      </w:r>
      <w:r w:rsidRPr="003B38FC">
        <w:rPr>
          <w:rFonts w:ascii="Mark Pro" w:eastAsia="思源黑体" w:hAnsi="Mark Pro" w:cs="Arial" w:hint="eastAsia"/>
          <w:color w:val="595959" w:themeColor="text1" w:themeTint="A6"/>
          <w:w w:val="105"/>
          <w:kern w:val="28"/>
        </w:rPr>
        <w:t xml:space="preserve"> where the mBot2 can drive</w:t>
      </w:r>
    </w:p>
    <w:p w14:paraId="30FA37DB" w14:textId="77777777" w:rsidR="004D1E5C" w:rsidRDefault="004D1E5C" w:rsidP="004D1E5C">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D13291C" w14:textId="3291DC90" w:rsidR="00D76C98" w:rsidRDefault="00A57EBE" w:rsidP="00492893">
      <w:pPr>
        <w:spacing w:line="360" w:lineRule="auto"/>
        <w:rPr>
          <w:rFonts w:ascii="Mark Pro" w:eastAsia="思源黑体" w:hAnsi="Mark Pro"/>
          <w:b/>
          <w:color w:val="1EB9EE"/>
          <w:kern w:val="28"/>
          <w:sz w:val="28"/>
          <w:szCs w:val="28"/>
        </w:rPr>
      </w:pPr>
      <w:r>
        <w:pict w14:anchorId="059C9B1C">
          <v:shape id="_x0000_i1027" type="#_x0000_t75" style="width:15.65pt;height:15.65pt;visibility:visible;mso-wrap-style:square" o:bullet="t">
            <v:imagedata r:id="rId17" o:title=""/>
          </v:shape>
        </w:pict>
      </w:r>
      <w:bookmarkStart w:id="1" w:name="_Hlk23869305"/>
      <w:r w:rsidR="00492893">
        <w:t xml:space="preserve"> </w:t>
      </w:r>
      <w:bookmarkEnd w:id="1"/>
      <w:r w:rsidR="003B38FC" w:rsidRPr="003B38FC">
        <w:rPr>
          <w:rFonts w:ascii="Mark Pro" w:eastAsia="思源黑体" w:hAnsi="Mark Pro"/>
          <w:b/>
          <w:color w:val="1EB9EE"/>
          <w:kern w:val="28"/>
          <w:sz w:val="28"/>
          <w:szCs w:val="28"/>
        </w:rPr>
        <w:t>Lesson plan</w:t>
      </w:r>
    </w:p>
    <w:p w14:paraId="20C74E8A" w14:textId="6DCA0F1A" w:rsidR="003B38FC" w:rsidRPr="00157F7F" w:rsidRDefault="003B38FC" w:rsidP="00492893">
      <w:pPr>
        <w:spacing w:line="360" w:lineRule="auto"/>
        <w:rPr>
          <w:rFonts w:ascii="Mark Pro" w:eastAsia="思源黑体" w:hAnsi="Mark Pro" w:cs="Arial"/>
          <w:bCs/>
          <w:color w:val="595959" w:themeColor="text1" w:themeTint="A6"/>
          <w:w w:val="105"/>
          <w:kern w:val="28"/>
        </w:rPr>
      </w:pPr>
      <w:r w:rsidRPr="003B38FC">
        <w:rPr>
          <w:rFonts w:ascii="Mark Pro" w:eastAsia="思源黑体" w:hAnsi="Mark Pro" w:cs="Arial"/>
          <w:bCs/>
          <w:color w:val="595959" w:themeColor="text1" w:themeTint="A6"/>
          <w:w w:val="105"/>
          <w:kern w:val="28"/>
        </w:rPr>
        <w:t>This lesson consists of four steps and takes a total of 45 minutes.</w:t>
      </w:r>
    </w:p>
    <w:tbl>
      <w:tblPr>
        <w:tblStyle w:val="TableGrid"/>
        <w:tblW w:w="10216" w:type="dxa"/>
        <w:jc w:val="center"/>
        <w:tblLook w:val="04A0" w:firstRow="1" w:lastRow="0" w:firstColumn="1" w:lastColumn="0" w:noHBand="0" w:noVBand="1"/>
      </w:tblPr>
      <w:tblGrid>
        <w:gridCol w:w="1888"/>
        <w:gridCol w:w="8328"/>
      </w:tblGrid>
      <w:tr w:rsidR="008F20F5" w:rsidRPr="00157F7F" w14:paraId="3EE4B783" w14:textId="77777777" w:rsidTr="00492893">
        <w:trPr>
          <w:trHeight w:val="454"/>
          <w:jc w:val="center"/>
        </w:trPr>
        <w:tc>
          <w:tcPr>
            <w:tcW w:w="1888" w:type="dxa"/>
            <w:vAlign w:val="center"/>
          </w:tcPr>
          <w:p w14:paraId="131CF8F5" w14:textId="77777777" w:rsidR="00DB23A7" w:rsidRPr="00157F7F" w:rsidRDefault="00896B5E"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Duration</w:t>
            </w:r>
          </w:p>
        </w:tc>
        <w:tc>
          <w:tcPr>
            <w:tcW w:w="8328" w:type="dxa"/>
            <w:vAlign w:val="center"/>
          </w:tcPr>
          <w:p w14:paraId="59878420" w14:textId="18F8B5C1" w:rsidR="00DB23A7" w:rsidRPr="00157F7F" w:rsidRDefault="00A5071A"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Contents</w:t>
            </w:r>
          </w:p>
        </w:tc>
      </w:tr>
      <w:tr w:rsidR="008F20F5" w:rsidRPr="00157F7F" w14:paraId="6705D4D1" w14:textId="77777777" w:rsidTr="003B38FC">
        <w:trPr>
          <w:trHeight w:val="1185"/>
          <w:jc w:val="center"/>
        </w:trPr>
        <w:tc>
          <w:tcPr>
            <w:tcW w:w="1888" w:type="dxa"/>
            <w:vAlign w:val="center"/>
          </w:tcPr>
          <w:p w14:paraId="6760E80A" w14:textId="7290FFB1" w:rsidR="00DB23A7" w:rsidRPr="00157F7F" w:rsidRDefault="003B38FC"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5</w:t>
            </w:r>
            <w:r w:rsidR="00437C35" w:rsidRPr="00157F7F">
              <w:rPr>
                <w:rFonts w:ascii="Mark Pro" w:eastAsia="思源黑体" w:hAnsi="Mark Pro" w:cs="Arial"/>
                <w:color w:val="595959" w:themeColor="text1" w:themeTint="A6"/>
                <w:w w:val="105"/>
                <w:kern w:val="28"/>
              </w:rPr>
              <w:t xml:space="preserve"> minutes</w:t>
            </w:r>
          </w:p>
        </w:tc>
        <w:tc>
          <w:tcPr>
            <w:tcW w:w="8328" w:type="dxa"/>
          </w:tcPr>
          <w:p w14:paraId="0BB2C478" w14:textId="73B8A029" w:rsidR="003A56D8" w:rsidRPr="00157F7F" w:rsidRDefault="003B38FC" w:rsidP="003B38FC">
            <w:pPr>
              <w:spacing w:line="300" w:lineRule="auto"/>
              <w:textAlignment w:val="baseline"/>
              <w:rPr>
                <w:rFonts w:ascii="Mark Pro" w:eastAsia="思源黑体" w:hAnsi="Mark Pro" w:cs="Arial"/>
                <w:b/>
                <w:bCs/>
                <w:color w:val="595959" w:themeColor="text1" w:themeTint="A6"/>
                <w:w w:val="105"/>
                <w:kern w:val="28"/>
              </w:rPr>
            </w:pPr>
            <w:r w:rsidRPr="003B38FC">
              <w:rPr>
                <w:rFonts w:ascii="Mark Pro" w:eastAsia="思源黑体" w:hAnsi="Mark Pro" w:cs="Arial"/>
                <w:b/>
                <w:bCs/>
                <w:color w:val="595959" w:themeColor="text1" w:themeTint="A6"/>
                <w:w w:val="105"/>
                <w:kern w:val="28"/>
              </w:rPr>
              <w:t>1. Warming up</w:t>
            </w:r>
          </w:p>
          <w:p w14:paraId="00347F83" w14:textId="18616CCE" w:rsidR="003B38FC" w:rsidRPr="003B38FC" w:rsidRDefault="009F2645" w:rsidP="003B38FC">
            <w:pPr>
              <w:numPr>
                <w:ilvl w:val="0"/>
                <w:numId w:val="5"/>
              </w:numPr>
              <w:spacing w:line="300" w:lineRule="auto"/>
              <w:textAlignment w:val="baseline"/>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Ultrasonic</w:t>
            </w:r>
            <w:r w:rsidR="00D51615">
              <w:rPr>
                <w:rFonts w:ascii="Mark Pro" w:eastAsia="思源黑体" w:hAnsi="Mark Pro" w:cs="Arial"/>
                <w:color w:val="595959" w:themeColor="text1" w:themeTint="A6"/>
                <w:w w:val="105"/>
                <w:kern w:val="28"/>
              </w:rPr>
              <w:t xml:space="preserve"> </w:t>
            </w:r>
            <w:r w:rsidR="003B38FC" w:rsidRPr="003B38FC">
              <w:rPr>
                <w:rFonts w:ascii="Mark Pro" w:eastAsia="思源黑体" w:hAnsi="Mark Pro" w:cs="Arial"/>
                <w:color w:val="595959" w:themeColor="text1" w:themeTint="A6"/>
                <w:w w:val="105"/>
                <w:kern w:val="28"/>
              </w:rPr>
              <w:t>sensor</w:t>
            </w:r>
            <w:r w:rsidR="00D51615">
              <w:rPr>
                <w:rFonts w:ascii="Mark Pro" w:eastAsia="思源黑体" w:hAnsi="Mark Pro" w:cs="Arial"/>
                <w:color w:val="595959" w:themeColor="text1" w:themeTint="A6"/>
                <w:w w:val="105"/>
                <w:kern w:val="28"/>
              </w:rPr>
              <w:t>s</w:t>
            </w:r>
            <w:r w:rsidR="003B38FC" w:rsidRPr="003B38FC">
              <w:rPr>
                <w:rFonts w:ascii="Mark Pro" w:eastAsia="思源黑体" w:hAnsi="Mark Pro" w:cs="Arial"/>
                <w:color w:val="595959" w:themeColor="text1" w:themeTint="A6"/>
                <w:w w:val="105"/>
                <w:kern w:val="28"/>
              </w:rPr>
              <w:t xml:space="preserve"> in everyday life</w:t>
            </w:r>
          </w:p>
          <w:p w14:paraId="6427D43B" w14:textId="2896BA73" w:rsidR="002636A5" w:rsidRPr="00157F7F" w:rsidRDefault="003B38FC" w:rsidP="003B38FC">
            <w:pPr>
              <w:numPr>
                <w:ilvl w:val="0"/>
                <w:numId w:val="5"/>
              </w:numPr>
              <w:spacing w:line="30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How does an ultrasonic sensor work?</w:t>
            </w:r>
          </w:p>
        </w:tc>
      </w:tr>
      <w:tr w:rsidR="008F20F5" w:rsidRPr="00157F7F" w14:paraId="4A2EA531" w14:textId="77777777" w:rsidTr="008B530A">
        <w:trPr>
          <w:trHeight w:val="1984"/>
          <w:jc w:val="center"/>
        </w:trPr>
        <w:tc>
          <w:tcPr>
            <w:tcW w:w="1888" w:type="dxa"/>
            <w:vAlign w:val="center"/>
          </w:tcPr>
          <w:p w14:paraId="65C239A7" w14:textId="49976B9F" w:rsidR="00DB23A7" w:rsidRPr="00157F7F" w:rsidRDefault="003B38FC"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10</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672AB2CD" w14:textId="1DAA2EFF" w:rsidR="00B715AF" w:rsidRPr="00157F7F" w:rsidRDefault="003B38FC" w:rsidP="003B38FC">
            <w:pPr>
              <w:spacing w:line="300" w:lineRule="auto"/>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2.</w:t>
            </w:r>
            <w:r w:rsidR="002636A5">
              <w:rPr>
                <w:rFonts w:ascii="Mark Pro" w:eastAsia="思源黑体" w:hAnsi="Mark Pro" w:cs="Arial"/>
                <w:b/>
                <w:bCs/>
                <w:color w:val="595959" w:themeColor="text1" w:themeTint="A6"/>
                <w:w w:val="105"/>
                <w:kern w:val="28"/>
              </w:rPr>
              <w:t xml:space="preserve"> Hands-on</w:t>
            </w:r>
          </w:p>
          <w:p w14:paraId="7DD2C371" w14:textId="77777777" w:rsidR="003B38FC" w:rsidRPr="003B38FC" w:rsidRDefault="003B38FC" w:rsidP="003B38FC">
            <w:pPr>
              <w:numPr>
                <w:ilvl w:val="0"/>
                <w:numId w:val="13"/>
              </w:numPr>
              <w:spacing w:line="30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color w:val="595959" w:themeColor="text1" w:themeTint="A6"/>
                <w:w w:val="105"/>
                <w:kern w:val="28"/>
              </w:rPr>
              <w:t>Getting to know the different code blocks of the ultrasonic sensor.</w:t>
            </w:r>
          </w:p>
          <w:p w14:paraId="6C1A5B54" w14:textId="4B48802F" w:rsidR="002636A5" w:rsidRPr="00157F7F" w:rsidRDefault="003B38FC" w:rsidP="003B38FC">
            <w:pPr>
              <w:numPr>
                <w:ilvl w:val="0"/>
                <w:numId w:val="13"/>
              </w:numPr>
              <w:spacing w:line="30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Recreating and testing some programming examples of the ultrasonic sensor.</w:t>
            </w:r>
          </w:p>
        </w:tc>
      </w:tr>
      <w:tr w:rsidR="008F20F5" w:rsidRPr="00157F7F" w14:paraId="19B67E14" w14:textId="77777777" w:rsidTr="003B38FC">
        <w:trPr>
          <w:trHeight w:val="961"/>
          <w:jc w:val="center"/>
        </w:trPr>
        <w:tc>
          <w:tcPr>
            <w:tcW w:w="1888" w:type="dxa"/>
            <w:vAlign w:val="center"/>
          </w:tcPr>
          <w:p w14:paraId="7A84366B" w14:textId="2A32A173" w:rsidR="00DB23A7" w:rsidRPr="00157F7F" w:rsidRDefault="003B38FC"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25</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3D289D1C" w14:textId="1AE1C59E" w:rsidR="00B715AF" w:rsidRPr="00157F7F" w:rsidRDefault="003B38FC" w:rsidP="003B38FC">
            <w:pPr>
              <w:spacing w:line="300" w:lineRule="auto"/>
              <w:textAlignment w:val="baseline"/>
              <w:rPr>
                <w:rFonts w:ascii="Mark Pro" w:eastAsia="思源黑体" w:hAnsi="Mark Pro" w:cs="Arial"/>
                <w:b/>
                <w:bCs/>
                <w:color w:val="595959" w:themeColor="text1" w:themeTint="A6"/>
                <w:w w:val="105"/>
                <w:kern w:val="28"/>
              </w:rPr>
            </w:pPr>
            <w:r w:rsidRPr="003B38FC">
              <w:rPr>
                <w:rFonts w:ascii="Mark Pro" w:eastAsia="思源黑体" w:hAnsi="Mark Pro" w:cs="Arial"/>
                <w:b/>
                <w:bCs/>
                <w:color w:val="595959" w:themeColor="text1" w:themeTint="A6"/>
                <w:w w:val="105"/>
                <w:kern w:val="28"/>
              </w:rPr>
              <w:t>3. Trying out</w:t>
            </w:r>
          </w:p>
          <w:p w14:paraId="5A2006EC" w14:textId="436E46E3" w:rsidR="002636A5" w:rsidRPr="00157F7F" w:rsidRDefault="003B38FC" w:rsidP="003B38FC">
            <w:pPr>
              <w:numPr>
                <w:ilvl w:val="0"/>
                <w:numId w:val="13"/>
              </w:numPr>
              <w:spacing w:line="300" w:lineRule="auto"/>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color w:val="595959" w:themeColor="text1" w:themeTint="A6"/>
                <w:w w:val="105"/>
                <w:kern w:val="28"/>
              </w:rPr>
              <w:t>Writing your own program for the robot.</w:t>
            </w:r>
          </w:p>
        </w:tc>
      </w:tr>
      <w:tr w:rsidR="00481C1B" w:rsidRPr="00157F7F" w14:paraId="3C6E7A5F" w14:textId="77777777" w:rsidTr="008B530A">
        <w:trPr>
          <w:trHeight w:val="1984"/>
          <w:jc w:val="center"/>
        </w:trPr>
        <w:tc>
          <w:tcPr>
            <w:tcW w:w="1888" w:type="dxa"/>
            <w:vAlign w:val="center"/>
          </w:tcPr>
          <w:p w14:paraId="090F7FCA" w14:textId="0991D9D4" w:rsidR="00481C1B" w:rsidRPr="00157F7F" w:rsidRDefault="003B38FC" w:rsidP="00481C1B">
            <w:pPr>
              <w:jc w:val="center"/>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5</w:t>
            </w:r>
            <w:r w:rsidR="00481C1B" w:rsidRPr="00157F7F">
              <w:rPr>
                <w:rFonts w:ascii="Mark Pro" w:eastAsia="思源黑体" w:hAnsi="Mark Pro" w:cs="Arial"/>
                <w:color w:val="595959" w:themeColor="text1" w:themeTint="A6"/>
                <w:w w:val="105"/>
                <w:kern w:val="28"/>
              </w:rPr>
              <w:t xml:space="preserve"> minutes</w:t>
            </w:r>
          </w:p>
        </w:tc>
        <w:tc>
          <w:tcPr>
            <w:tcW w:w="8328" w:type="dxa"/>
          </w:tcPr>
          <w:p w14:paraId="44313FE9" w14:textId="096EE0E6" w:rsidR="00134A3D" w:rsidRPr="00157F7F" w:rsidRDefault="003B38FC" w:rsidP="008B530A">
            <w:pPr>
              <w:spacing w:line="300" w:lineRule="auto"/>
              <w:jc w:val="both"/>
              <w:textAlignment w:val="baseline"/>
              <w:rPr>
                <w:rFonts w:ascii="Mark Pro" w:eastAsia="思源黑体" w:hAnsi="Mark Pro" w:cs="Arial"/>
                <w:b/>
                <w:color w:val="595959" w:themeColor="text1" w:themeTint="A6"/>
                <w:w w:val="105"/>
                <w:kern w:val="28"/>
              </w:rPr>
            </w:pPr>
            <w:r>
              <w:rPr>
                <w:rFonts w:ascii="Mark Pro" w:eastAsia="思源黑体" w:hAnsi="Mark Pro" w:cs="Arial"/>
                <w:b/>
                <w:color w:val="595959" w:themeColor="text1" w:themeTint="A6"/>
                <w:w w:val="105"/>
                <w:kern w:val="28"/>
              </w:rPr>
              <w:t>4.</w:t>
            </w:r>
            <w:r w:rsidR="0090572F" w:rsidRPr="0090572F">
              <w:rPr>
                <w:rFonts w:ascii="Mark Pro" w:eastAsia="思源黑体" w:hAnsi="Mark Pro" w:cs="Arial"/>
                <w:b/>
                <w:color w:val="595959" w:themeColor="text1" w:themeTint="A6"/>
                <w:w w:val="105"/>
                <w:kern w:val="28"/>
              </w:rPr>
              <w:t xml:space="preserve"> </w:t>
            </w:r>
            <w:r w:rsidR="00134A3D">
              <w:rPr>
                <w:rFonts w:ascii="Mark Pro" w:eastAsia="思源黑体" w:hAnsi="Mark Pro" w:cs="Arial"/>
                <w:b/>
                <w:color w:val="595959" w:themeColor="text1" w:themeTint="A6"/>
                <w:w w:val="105"/>
                <w:kern w:val="28"/>
              </w:rPr>
              <w:t>Wrap-up</w:t>
            </w:r>
          </w:p>
          <w:p w14:paraId="3805E5BC" w14:textId="72345AE9" w:rsidR="003B38FC" w:rsidRPr="003B38FC" w:rsidRDefault="003B38FC" w:rsidP="003B38FC">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color w:val="595959" w:themeColor="text1" w:themeTint="A6"/>
                <w:w w:val="105"/>
                <w:kern w:val="28"/>
              </w:rPr>
              <w:t xml:space="preserve">Showtime: </w:t>
            </w:r>
            <w:r w:rsidR="00215142" w:rsidRPr="0094705E">
              <w:rPr>
                <w:rFonts w:ascii="Mark Pro" w:eastAsia="思源黑体" w:hAnsi="Mark Pro" w:cs="Arial"/>
                <w:color w:val="595959" w:themeColor="text1" w:themeTint="A6"/>
                <w:w w:val="105"/>
                <w:kern w:val="28"/>
              </w:rPr>
              <w:t>show what you did with your robot in a fun, short movie for later discussion</w:t>
            </w:r>
            <w:r w:rsidRPr="003B38FC">
              <w:rPr>
                <w:rFonts w:ascii="Mark Pro" w:eastAsia="思源黑体" w:hAnsi="Mark Pro" w:cs="Arial"/>
                <w:color w:val="595959" w:themeColor="text1" w:themeTint="A6"/>
                <w:w w:val="105"/>
                <w:kern w:val="28"/>
              </w:rPr>
              <w:t>.</w:t>
            </w:r>
          </w:p>
          <w:p w14:paraId="554B4226" w14:textId="0000FF87" w:rsidR="003B38FC" w:rsidRPr="003B38FC" w:rsidRDefault="003B38FC" w:rsidP="003B38FC">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I</w:t>
            </w:r>
            <w:r w:rsidRPr="003B38FC">
              <w:rPr>
                <w:rFonts w:ascii="Mark Pro" w:eastAsia="思源黑体" w:hAnsi="Mark Pro" w:cs="Arial" w:hint="eastAsia"/>
                <w:color w:val="595959" w:themeColor="text1" w:themeTint="A6"/>
                <w:w w:val="105"/>
                <w:kern w:val="28"/>
              </w:rPr>
              <w:t>f your teacher allows, share the end result on social media with the hashtag #mBot2</w:t>
            </w:r>
          </w:p>
          <w:p w14:paraId="28BB81C7" w14:textId="58EC1C2D" w:rsidR="00134A3D" w:rsidRPr="00157F7F" w:rsidRDefault="003B38FC" w:rsidP="003B38FC">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3B38FC">
              <w:rPr>
                <w:rFonts w:ascii="Mark Pro" w:eastAsia="思源黑体" w:hAnsi="Mark Pro" w:cs="Arial" w:hint="eastAsia"/>
                <w:color w:val="595959" w:themeColor="text1" w:themeTint="A6"/>
                <w:w w:val="105"/>
                <w:kern w:val="28"/>
              </w:rPr>
              <w:t>Reflection: What are you most proud of? What would you like to improve about your robot?</w:t>
            </w:r>
          </w:p>
        </w:tc>
      </w:tr>
    </w:tbl>
    <w:p w14:paraId="1CD07BFE" w14:textId="77777777" w:rsidR="008E4A74" w:rsidRPr="00157F7F" w:rsidRDefault="008E4A74">
      <w:pPr>
        <w:rPr>
          <w:rFonts w:ascii="Mark Pro" w:eastAsia="思源黑体" w:hAnsi="Mark Pro"/>
          <w:kern w:val="28"/>
        </w:rPr>
      </w:pPr>
      <w:r w:rsidRPr="00157F7F">
        <w:rPr>
          <w:rFonts w:ascii="Mark Pro" w:eastAsia="思源黑体" w:hAnsi="Mark Pro"/>
          <w:kern w:val="28"/>
        </w:rPr>
        <w:br w:type="page"/>
      </w:r>
    </w:p>
    <w:p w14:paraId="0531864F" w14:textId="77777777" w:rsidR="00D76C98" w:rsidRPr="00B46C92" w:rsidRDefault="00A608C9">
      <w:pPr>
        <w:rPr>
          <w:rFonts w:ascii="Mark Pro Medium" w:eastAsia="思源黑体" w:hAnsi="Mark Pro Medium"/>
          <w:b/>
          <w:kern w:val="28"/>
          <w:sz w:val="28"/>
          <w:szCs w:val="28"/>
        </w:rPr>
      </w:pPr>
      <w:r w:rsidRPr="00157F7F">
        <w:rPr>
          <w:rFonts w:ascii="Mark Pro" w:eastAsia="思源黑体" w:hAnsi="Mark Pro"/>
          <w:b/>
          <w:noProof/>
          <w:kern w:val="28"/>
          <w:sz w:val="28"/>
          <w:szCs w:val="28"/>
        </w:rPr>
        <w:lastRenderedPageBreak/>
        <w:drawing>
          <wp:inline distT="0" distB="0" distL="0" distR="0" wp14:anchorId="63F72ECD" wp14:editId="0DD2A9B0">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0157F7F">
        <w:rPr>
          <w:rFonts w:ascii="Mark Pro" w:eastAsia="思源黑体" w:hAnsi="Mark Pro"/>
          <w:b/>
          <w:color w:val="EC6D56"/>
          <w:kern w:val="28"/>
          <w:sz w:val="28"/>
          <w:szCs w:val="28"/>
        </w:rPr>
        <w:t xml:space="preserve"> </w:t>
      </w:r>
      <w:r w:rsidRPr="00B46C92">
        <w:rPr>
          <w:rFonts w:ascii="Mark Pro Medium" w:eastAsia="思源黑体" w:hAnsi="Mark Pro Medium"/>
          <w:b/>
          <w:color w:val="EC6D56"/>
          <w:kern w:val="28"/>
          <w:sz w:val="28"/>
          <w:szCs w:val="28"/>
        </w:rPr>
        <w:t>Activities</w:t>
      </w:r>
    </w:p>
    <w:tbl>
      <w:tblPr>
        <w:tblStyle w:val="TableGrid"/>
        <w:tblW w:w="10343" w:type="dxa"/>
        <w:tblCellMar>
          <w:top w:w="115" w:type="dxa"/>
          <w:left w:w="115" w:type="dxa"/>
          <w:bottom w:w="115" w:type="dxa"/>
          <w:right w:w="115" w:type="dxa"/>
        </w:tblCellMar>
        <w:tblLook w:val="04A0" w:firstRow="1" w:lastRow="0" w:firstColumn="1" w:lastColumn="0" w:noHBand="0" w:noVBand="1"/>
      </w:tblPr>
      <w:tblGrid>
        <w:gridCol w:w="10343"/>
      </w:tblGrid>
      <w:tr w:rsidR="00A608C9" w:rsidRPr="00157F7F" w14:paraId="02D83E47" w14:textId="77777777" w:rsidTr="00DE1891">
        <w:trPr>
          <w:trHeight w:val="850"/>
        </w:trPr>
        <w:tc>
          <w:tcPr>
            <w:tcW w:w="10343" w:type="dxa"/>
            <w:tcBorders>
              <w:top w:val="nil"/>
              <w:left w:val="nil"/>
              <w:bottom w:val="nil"/>
              <w:right w:val="nil"/>
            </w:tcBorders>
            <w:shd w:val="clear" w:color="auto" w:fill="00B0F0"/>
            <w:vAlign w:val="center"/>
          </w:tcPr>
          <w:p w14:paraId="72F1C69A" w14:textId="77777777" w:rsidR="003B38FC" w:rsidRPr="003B38FC" w:rsidRDefault="003B38FC" w:rsidP="003B38FC">
            <w:pPr>
              <w:spacing w:line="276" w:lineRule="auto"/>
              <w:jc w:val="center"/>
              <w:rPr>
                <w:rFonts w:ascii="Mark Pro Medium" w:eastAsia="思源黑体" w:hAnsi="Mark Pro Medium"/>
                <w:b/>
                <w:bCs/>
                <w:color w:val="FFFFFF" w:themeColor="background1"/>
                <w:kern w:val="28"/>
                <w:sz w:val="28"/>
                <w:szCs w:val="28"/>
              </w:rPr>
            </w:pPr>
            <w:r w:rsidRPr="003B38FC">
              <w:rPr>
                <w:rFonts w:ascii="Mark Pro Medium" w:eastAsia="思源黑体" w:hAnsi="Mark Pro Medium"/>
                <w:b/>
                <w:bCs/>
                <w:color w:val="FFFFFF" w:themeColor="background1"/>
                <w:kern w:val="28"/>
                <w:sz w:val="28"/>
                <w:szCs w:val="28"/>
              </w:rPr>
              <w:t>1. Warming up</w:t>
            </w:r>
          </w:p>
          <w:p w14:paraId="36695B16" w14:textId="405CEAFF" w:rsidR="00A608C9" w:rsidRPr="00157F7F" w:rsidRDefault="003B38FC" w:rsidP="003B38FC">
            <w:pPr>
              <w:spacing w:line="276" w:lineRule="auto"/>
              <w:jc w:val="center"/>
              <w:rPr>
                <w:rFonts w:ascii="Mark Pro Medium" w:eastAsia="思源黑体" w:hAnsi="Mark Pro Medium"/>
                <w:b/>
                <w:bCs/>
                <w:color w:val="1EB9EE"/>
                <w:kern w:val="28"/>
                <w:sz w:val="28"/>
                <w:szCs w:val="28"/>
              </w:rPr>
            </w:pPr>
            <w:r w:rsidRPr="003B38FC">
              <w:rPr>
                <w:rFonts w:ascii="Mark Pro Medium" w:eastAsia="思源黑体" w:hAnsi="Mark Pro Medium"/>
                <w:b/>
                <w:bCs/>
                <w:color w:val="FFFFFF" w:themeColor="background1"/>
                <w:kern w:val="28"/>
                <w:sz w:val="28"/>
                <w:szCs w:val="28"/>
              </w:rPr>
              <w:t>(5 min)</w:t>
            </w:r>
          </w:p>
        </w:tc>
      </w:tr>
      <w:tr w:rsidR="00A608C9" w:rsidRPr="00157F7F" w14:paraId="0306AC01" w14:textId="77777777" w:rsidTr="00DE1891">
        <w:trPr>
          <w:trHeight w:val="5404"/>
        </w:trPr>
        <w:tc>
          <w:tcPr>
            <w:tcW w:w="10343" w:type="dxa"/>
            <w:tcBorders>
              <w:top w:val="nil"/>
              <w:left w:val="nil"/>
              <w:bottom w:val="nil"/>
              <w:right w:val="nil"/>
            </w:tcBorders>
          </w:tcPr>
          <w:p w14:paraId="02BC21C9" w14:textId="77777777" w:rsidR="003B38FC" w:rsidRPr="003B38FC" w:rsidRDefault="003B38FC" w:rsidP="003B38FC">
            <w:pPr>
              <w:spacing w:line="360" w:lineRule="auto"/>
              <w:rPr>
                <w:rFonts w:ascii="Mark Pro Medium" w:eastAsia="思源黑体" w:hAnsi="Mark Pro Medium"/>
                <w:b/>
                <w:bCs/>
                <w:color w:val="595959" w:themeColor="text1" w:themeTint="A6"/>
                <w:kern w:val="28"/>
              </w:rPr>
            </w:pPr>
            <w:r w:rsidRPr="003B38FC">
              <w:rPr>
                <w:rFonts w:ascii="Mark Pro Medium" w:eastAsia="思源黑体" w:hAnsi="Mark Pro Medium"/>
                <w:b/>
                <w:bCs/>
                <w:color w:val="595959" w:themeColor="text1" w:themeTint="A6"/>
                <w:kern w:val="28"/>
              </w:rPr>
              <w:t>Step 1: Warming up</w:t>
            </w:r>
          </w:p>
          <w:p w14:paraId="0668DA10" w14:textId="77777777" w:rsidR="003B38FC" w:rsidRPr="003B38FC" w:rsidRDefault="003B38FC" w:rsidP="003B38FC">
            <w:pPr>
              <w:spacing w:line="360" w:lineRule="auto"/>
              <w:rPr>
                <w:rFonts w:ascii="Mark Pro" w:eastAsia="思源黑体" w:hAnsi="Mark Pro"/>
                <w:color w:val="595959" w:themeColor="text1" w:themeTint="A6"/>
                <w:kern w:val="28"/>
              </w:rPr>
            </w:pPr>
            <w:r w:rsidRPr="003B38FC">
              <w:rPr>
                <w:rFonts w:ascii="Mark Pro" w:eastAsia="思源黑体" w:hAnsi="Mark Pro"/>
                <w:color w:val="595959" w:themeColor="text1" w:themeTint="A6"/>
                <w:kern w:val="28"/>
              </w:rPr>
              <w:t>This step consists of two parts:</w:t>
            </w:r>
          </w:p>
          <w:p w14:paraId="7F825A93" w14:textId="01280855" w:rsidR="003B38FC" w:rsidRPr="003B38FC" w:rsidRDefault="009F2645" w:rsidP="003B38FC">
            <w:pPr>
              <w:pStyle w:val="ListParagraph"/>
              <w:numPr>
                <w:ilvl w:val="0"/>
                <w:numId w:val="30"/>
              </w:num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Ultrasonic</w:t>
            </w:r>
            <w:r w:rsidR="003B38FC" w:rsidRPr="003B38FC">
              <w:rPr>
                <w:rFonts w:ascii="Mark Pro" w:eastAsia="思源黑体" w:hAnsi="Mark Pro"/>
                <w:color w:val="595959" w:themeColor="text1" w:themeTint="A6"/>
                <w:kern w:val="28"/>
              </w:rPr>
              <w:t xml:space="preserve"> sensor</w:t>
            </w:r>
            <w:r w:rsidR="00215142">
              <w:rPr>
                <w:rFonts w:ascii="Mark Pro" w:eastAsia="思源黑体" w:hAnsi="Mark Pro"/>
                <w:color w:val="595959" w:themeColor="text1" w:themeTint="A6"/>
                <w:kern w:val="28"/>
              </w:rPr>
              <w:t>s</w:t>
            </w:r>
            <w:r w:rsidR="003B38FC" w:rsidRPr="003B38FC">
              <w:rPr>
                <w:rFonts w:ascii="Mark Pro" w:eastAsia="思源黑体" w:hAnsi="Mark Pro"/>
                <w:color w:val="595959" w:themeColor="text1" w:themeTint="A6"/>
                <w:kern w:val="28"/>
              </w:rPr>
              <w:t xml:space="preserve"> in </w:t>
            </w:r>
            <w:r w:rsidR="00215142">
              <w:rPr>
                <w:rFonts w:ascii="Mark Pro" w:eastAsia="思源黑体" w:hAnsi="Mark Pro"/>
                <w:color w:val="595959" w:themeColor="text1" w:themeTint="A6"/>
                <w:kern w:val="28"/>
              </w:rPr>
              <w:t>everyday</w:t>
            </w:r>
            <w:r w:rsidR="003B38FC" w:rsidRPr="003B38FC">
              <w:rPr>
                <w:rFonts w:ascii="Mark Pro" w:eastAsia="思源黑体" w:hAnsi="Mark Pro"/>
                <w:color w:val="595959" w:themeColor="text1" w:themeTint="A6"/>
                <w:kern w:val="28"/>
              </w:rPr>
              <w:t xml:space="preserve"> life</w:t>
            </w:r>
          </w:p>
          <w:p w14:paraId="46D9A42A" w14:textId="545CAA47" w:rsidR="003B38FC" w:rsidRPr="003B38FC" w:rsidRDefault="003B38FC" w:rsidP="003B38FC">
            <w:pPr>
              <w:pStyle w:val="ListParagraph"/>
              <w:numPr>
                <w:ilvl w:val="0"/>
                <w:numId w:val="30"/>
              </w:numPr>
              <w:spacing w:line="360" w:lineRule="auto"/>
              <w:rPr>
                <w:rFonts w:ascii="Mark Pro" w:eastAsia="思源黑体" w:hAnsi="Mark Pro"/>
                <w:color w:val="595959" w:themeColor="text1" w:themeTint="A6"/>
                <w:kern w:val="28"/>
              </w:rPr>
            </w:pPr>
            <w:r w:rsidRPr="003B38FC">
              <w:rPr>
                <w:rFonts w:ascii="Mark Pro" w:eastAsia="思源黑体" w:hAnsi="Mark Pro"/>
                <w:color w:val="595959" w:themeColor="text1" w:themeTint="A6"/>
                <w:kern w:val="28"/>
              </w:rPr>
              <w:t>How does the ultrasonic sensor work?</w:t>
            </w:r>
          </w:p>
          <w:p w14:paraId="10D18B01" w14:textId="77777777" w:rsidR="003B38FC" w:rsidRPr="003B38FC" w:rsidRDefault="003B38FC" w:rsidP="003B38FC">
            <w:pPr>
              <w:spacing w:line="360" w:lineRule="auto"/>
              <w:rPr>
                <w:rFonts w:ascii="Mark Pro" w:eastAsia="思源黑体" w:hAnsi="Mark Pro"/>
                <w:color w:val="595959" w:themeColor="text1" w:themeTint="A6"/>
                <w:kern w:val="28"/>
              </w:rPr>
            </w:pPr>
          </w:p>
          <w:p w14:paraId="267BCA08" w14:textId="68B74AB6" w:rsidR="003B38FC" w:rsidRPr="003B38FC" w:rsidRDefault="003B38FC" w:rsidP="003B38FC">
            <w:pPr>
              <w:spacing w:line="360" w:lineRule="auto"/>
              <w:rPr>
                <w:rFonts w:ascii="Mark Pro Medium" w:eastAsia="思源黑体" w:hAnsi="Mark Pro Medium"/>
                <w:b/>
                <w:bCs/>
                <w:color w:val="595959" w:themeColor="text1" w:themeTint="A6"/>
                <w:kern w:val="28"/>
              </w:rPr>
            </w:pPr>
            <w:r w:rsidRPr="003B38FC">
              <w:rPr>
                <w:rFonts w:ascii="Mark Pro Medium" w:eastAsia="思源黑体" w:hAnsi="Mark Pro Medium"/>
                <w:b/>
                <w:bCs/>
                <w:color w:val="595959" w:themeColor="text1" w:themeTint="A6"/>
                <w:kern w:val="28"/>
              </w:rPr>
              <w:t xml:space="preserve">1. </w:t>
            </w:r>
            <w:r w:rsidR="00215142">
              <w:rPr>
                <w:rFonts w:ascii="Mark Pro Medium" w:eastAsia="思源黑体" w:hAnsi="Mark Pro Medium"/>
                <w:b/>
                <w:bCs/>
                <w:color w:val="595959" w:themeColor="text1" w:themeTint="A6"/>
                <w:kern w:val="28"/>
              </w:rPr>
              <w:t>Ultraso</w:t>
            </w:r>
            <w:r w:rsidR="009F2645">
              <w:rPr>
                <w:rFonts w:ascii="Mark Pro Medium" w:eastAsia="思源黑体" w:hAnsi="Mark Pro Medium"/>
                <w:b/>
                <w:bCs/>
                <w:color w:val="595959" w:themeColor="text1" w:themeTint="A6"/>
                <w:kern w:val="28"/>
              </w:rPr>
              <w:t>nic</w:t>
            </w:r>
            <w:r w:rsidRPr="003B38FC">
              <w:rPr>
                <w:rFonts w:ascii="Mark Pro Medium" w:eastAsia="思源黑体" w:hAnsi="Mark Pro Medium"/>
                <w:b/>
                <w:bCs/>
                <w:color w:val="595959" w:themeColor="text1" w:themeTint="A6"/>
                <w:kern w:val="28"/>
              </w:rPr>
              <w:t xml:space="preserve"> sensor</w:t>
            </w:r>
            <w:r w:rsidR="00215142">
              <w:rPr>
                <w:rFonts w:ascii="Mark Pro Medium" w:eastAsia="思源黑体" w:hAnsi="Mark Pro Medium"/>
                <w:b/>
                <w:bCs/>
                <w:color w:val="595959" w:themeColor="text1" w:themeTint="A6"/>
                <w:kern w:val="28"/>
              </w:rPr>
              <w:t>s</w:t>
            </w:r>
            <w:r w:rsidRPr="003B38FC">
              <w:rPr>
                <w:rFonts w:ascii="Mark Pro Medium" w:eastAsia="思源黑体" w:hAnsi="Mark Pro Medium"/>
                <w:b/>
                <w:bCs/>
                <w:color w:val="595959" w:themeColor="text1" w:themeTint="A6"/>
                <w:kern w:val="28"/>
              </w:rPr>
              <w:t xml:space="preserve"> in </w:t>
            </w:r>
            <w:r w:rsidR="00215142">
              <w:rPr>
                <w:rFonts w:ascii="Mark Pro Medium" w:eastAsia="思源黑体" w:hAnsi="Mark Pro Medium"/>
                <w:b/>
                <w:bCs/>
                <w:color w:val="595959" w:themeColor="text1" w:themeTint="A6"/>
                <w:kern w:val="28"/>
              </w:rPr>
              <w:t>everyday</w:t>
            </w:r>
            <w:r w:rsidRPr="003B38FC">
              <w:rPr>
                <w:rFonts w:ascii="Mark Pro Medium" w:eastAsia="思源黑体" w:hAnsi="Mark Pro Medium"/>
                <w:b/>
                <w:bCs/>
                <w:color w:val="595959" w:themeColor="text1" w:themeTint="A6"/>
                <w:kern w:val="28"/>
              </w:rPr>
              <w:t xml:space="preserve"> life</w:t>
            </w:r>
          </w:p>
          <w:p w14:paraId="1ECE4B36" w14:textId="3BB3A654" w:rsidR="00195CB1" w:rsidRDefault="00215142" w:rsidP="003B38FC">
            <w:pPr>
              <w:spacing w:line="360" w:lineRule="auto"/>
              <w:rPr>
                <w:rFonts w:ascii="Mark Pro" w:eastAsia="思源黑体" w:hAnsi="Mark Pro"/>
                <w:color w:val="595959" w:themeColor="text1" w:themeTint="A6"/>
                <w:kern w:val="28"/>
              </w:rPr>
            </w:pPr>
            <w:r w:rsidRPr="00215142">
              <w:rPr>
                <w:rFonts w:ascii="Mark Pro" w:eastAsia="思源黑体" w:hAnsi="Mark Pro"/>
                <w:color w:val="595959" w:themeColor="text1" w:themeTint="A6"/>
                <w:kern w:val="28"/>
              </w:rPr>
              <w:t>Ultraso</w:t>
            </w:r>
            <w:r w:rsidR="009F2645">
              <w:rPr>
                <w:rFonts w:ascii="Mark Pro" w:eastAsia="思源黑体" w:hAnsi="Mark Pro"/>
                <w:color w:val="595959" w:themeColor="text1" w:themeTint="A6"/>
                <w:kern w:val="28"/>
              </w:rPr>
              <w:t>und</w:t>
            </w:r>
            <w:r w:rsidRPr="00215142">
              <w:rPr>
                <w:rFonts w:ascii="Mark Pro" w:eastAsia="思源黑体" w:hAnsi="Mark Pro"/>
                <w:color w:val="595959" w:themeColor="text1" w:themeTint="A6"/>
                <w:kern w:val="28"/>
              </w:rPr>
              <w:t xml:space="preserve"> is sound with a very high frequency. So high, that people cannot hear it. With special microphones this sound can be recorded and displayed on a computer: </w:t>
            </w:r>
            <w:r w:rsidR="00A5071A">
              <w:rPr>
                <w:rFonts w:ascii="Mark Pro" w:eastAsia="思源黑体" w:hAnsi="Mark Pro"/>
                <w:color w:val="595959" w:themeColor="text1" w:themeTint="A6"/>
                <w:kern w:val="28"/>
              </w:rPr>
              <w:t>i</w:t>
            </w:r>
            <w:r w:rsidRPr="00215142">
              <w:rPr>
                <w:rFonts w:ascii="Mark Pro" w:eastAsia="思源黑体" w:hAnsi="Mark Pro"/>
                <w:color w:val="595959" w:themeColor="text1" w:themeTint="A6"/>
                <w:kern w:val="28"/>
              </w:rPr>
              <w:t xml:space="preserve">t </w:t>
            </w:r>
            <w:r w:rsidR="00A5071A">
              <w:rPr>
                <w:rFonts w:ascii="Mark Pro" w:eastAsia="思源黑体" w:hAnsi="Mark Pro"/>
                <w:color w:val="595959" w:themeColor="text1" w:themeTint="A6"/>
                <w:kern w:val="28"/>
              </w:rPr>
              <w:t>seems</w:t>
            </w:r>
            <w:r w:rsidRPr="00215142">
              <w:rPr>
                <w:rFonts w:ascii="Mark Pro" w:eastAsia="思源黑体" w:hAnsi="Mark Pro"/>
                <w:color w:val="595959" w:themeColor="text1" w:themeTint="A6"/>
                <w:kern w:val="28"/>
              </w:rPr>
              <w:t xml:space="preserve"> like vibrations in the form of a wave. Since ultrasound has a very high frequency, the waveform shows valleys and peaks very close together. Ultrasound can be a useful thing. For example, you can use the vibrations of the ultrasound to clean objects, or you can also use it to detect objects.</w:t>
            </w:r>
          </w:p>
          <w:p w14:paraId="0C97CC4B" w14:textId="77777777" w:rsidR="00215142" w:rsidRPr="003B38FC" w:rsidRDefault="00215142" w:rsidP="003B38FC">
            <w:pPr>
              <w:spacing w:line="360" w:lineRule="auto"/>
              <w:rPr>
                <w:rFonts w:ascii="Mark Pro" w:eastAsia="思源黑体" w:hAnsi="Mark Pro"/>
                <w:color w:val="595959" w:themeColor="text1" w:themeTint="A6"/>
                <w:kern w:val="28"/>
              </w:rPr>
            </w:pPr>
          </w:p>
          <w:p w14:paraId="74CB3C4F" w14:textId="0A14333D" w:rsidR="00403AD1" w:rsidRDefault="00215142" w:rsidP="003B38FC">
            <w:pPr>
              <w:spacing w:line="360" w:lineRule="auto"/>
              <w:ind w:right="5128"/>
              <w:rPr>
                <w:rFonts w:ascii="Mark Pro" w:eastAsia="思源黑体" w:hAnsi="Mark Pro"/>
                <w:color w:val="595959" w:themeColor="text1" w:themeTint="A6"/>
                <w:kern w:val="28"/>
              </w:rPr>
            </w:pPr>
            <w:r>
              <w:rPr>
                <w:noProof/>
              </w:rPr>
              <mc:AlternateContent>
                <mc:Choice Requires="wps">
                  <w:drawing>
                    <wp:anchor distT="0" distB="0" distL="114300" distR="114300" simplePos="0" relativeHeight="251676672" behindDoc="0" locked="0" layoutInCell="1" allowOverlap="1" wp14:anchorId="15FEC975" wp14:editId="6D249222">
                      <wp:simplePos x="0" y="0"/>
                      <wp:positionH relativeFrom="column">
                        <wp:posOffset>3268980</wp:posOffset>
                      </wp:positionH>
                      <wp:positionV relativeFrom="paragraph">
                        <wp:posOffset>1650696</wp:posOffset>
                      </wp:positionV>
                      <wp:extent cx="3105785" cy="63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105785" cy="635"/>
                              </a:xfrm>
                              <a:prstGeom prst="rect">
                                <a:avLst/>
                              </a:prstGeom>
                              <a:solidFill>
                                <a:prstClr val="white"/>
                              </a:solidFill>
                              <a:ln>
                                <a:noFill/>
                              </a:ln>
                            </wps:spPr>
                            <wps:txbx>
                              <w:txbxContent>
                                <w:p w14:paraId="77565CFC" w14:textId="3A30E449" w:rsidR="00215142" w:rsidRPr="00215142" w:rsidRDefault="00215142" w:rsidP="00215142">
                                  <w:pPr>
                                    <w:pStyle w:val="Caption"/>
                                    <w:rPr>
                                      <w:rFonts w:ascii="Mark Pro" w:eastAsia="思源黑体" w:hAnsi="Mark Pro"/>
                                      <w:noProof/>
                                      <w:kern w:val="28"/>
                                    </w:rPr>
                                  </w:pPr>
                                  <w:r w:rsidRPr="00215142">
                                    <w:rPr>
                                      <w:rFonts w:ascii="Mark Pro" w:hAnsi="Mark Pro"/>
                                    </w:rPr>
                                    <w:t>Figure 2.</w:t>
                                  </w:r>
                                  <w:r>
                                    <w:rPr>
                                      <w:rFonts w:ascii="Mark Pro" w:hAnsi="Mark Pro"/>
                                    </w:rPr>
                                    <w:t xml:space="preserve"> </w:t>
                                  </w:r>
                                  <w:r w:rsidRPr="00215142">
                                    <w:rPr>
                                      <w:rFonts w:ascii="Mark Pro" w:hAnsi="Mark Pro"/>
                                    </w:rPr>
                                    <w:t xml:space="preserve">Example </w:t>
                                  </w:r>
                                  <w:r>
                                    <w:rPr>
                                      <w:rFonts w:ascii="Mark Pro" w:hAnsi="Mark Pro"/>
                                    </w:rPr>
                                    <w:t xml:space="preserve">of </w:t>
                                  </w:r>
                                  <w:r w:rsidRPr="00215142">
                                    <w:rPr>
                                      <w:rFonts w:ascii="Mark Pro" w:hAnsi="Mark Pro"/>
                                    </w:rPr>
                                    <w:t>bat and dolphin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FEC975" id="_x0000_t202" coordsize="21600,21600" o:spt="202" path="m,l,21600r21600,l21600,xe">
                      <v:stroke joinstyle="miter"/>
                      <v:path gradientshapeok="t" o:connecttype="rect"/>
                    </v:shapetype>
                    <v:shape id="Text Box 31" o:spid="_x0000_s1027" type="#_x0000_t202" style="position:absolute;margin-left:257.4pt;margin-top:130pt;width:244.5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" stroked="f">
                      <v:textbox style="mso-fit-shape-to-text:t" inset="0,0,0,0">
                        <w:txbxContent>
                          <w:p w14:paraId="77565CFC" w14:textId="3A30E449" w:rsidR="00215142" w:rsidRPr="00215142" w:rsidRDefault="00215142" w:rsidP="00215142">
                            <w:pPr>
                              <w:pStyle w:val="Caption"/>
                              <w:rPr>
                                <w:rFonts w:ascii="Mark Pro" w:eastAsia="思源黑体" w:hAnsi="Mark Pro"/>
                                <w:noProof/>
                                <w:kern w:val="28"/>
                              </w:rPr>
                            </w:pPr>
                            <w:r w:rsidRPr="00215142">
                              <w:rPr>
                                <w:rFonts w:ascii="Mark Pro" w:hAnsi="Mark Pro"/>
                              </w:rPr>
                              <w:t>Figure 2.</w:t>
                            </w:r>
                            <w:r>
                              <w:rPr>
                                <w:rFonts w:ascii="Mark Pro" w:hAnsi="Mark Pro"/>
                              </w:rPr>
                              <w:t xml:space="preserve"> </w:t>
                            </w:r>
                            <w:r w:rsidRPr="00215142">
                              <w:rPr>
                                <w:rFonts w:ascii="Mark Pro" w:hAnsi="Mark Pro"/>
                              </w:rPr>
                              <w:t xml:space="preserve">Example </w:t>
                            </w:r>
                            <w:r>
                              <w:rPr>
                                <w:rFonts w:ascii="Mark Pro" w:hAnsi="Mark Pro"/>
                              </w:rPr>
                              <w:t xml:space="preserve">of </w:t>
                            </w:r>
                            <w:r w:rsidRPr="00215142">
                              <w:rPr>
                                <w:rFonts w:ascii="Mark Pro" w:hAnsi="Mark Pro"/>
                              </w:rPr>
                              <w:t>bat and dolphin</w:t>
                            </w:r>
                          </w:p>
                        </w:txbxContent>
                      </v:textbox>
                    </v:shape>
                  </w:pict>
                </mc:Fallback>
              </mc:AlternateContent>
            </w:r>
            <w:r w:rsidR="00195CB1">
              <w:rPr>
                <w:rFonts w:ascii="Mark Pro" w:eastAsia="思源黑体" w:hAnsi="Mark Pro"/>
                <w:noProof/>
                <w:color w:val="595959" w:themeColor="text1" w:themeTint="A6"/>
                <w:kern w:val="28"/>
              </w:rPr>
              <w:drawing>
                <wp:anchor distT="0" distB="0" distL="114300" distR="114300" simplePos="0" relativeHeight="251658240" behindDoc="0" locked="0" layoutInCell="1" allowOverlap="1" wp14:anchorId="382D487C" wp14:editId="12F2CC25">
                  <wp:simplePos x="0" y="0"/>
                  <wp:positionH relativeFrom="column">
                    <wp:posOffset>3275275</wp:posOffset>
                  </wp:positionH>
                  <wp:positionV relativeFrom="paragraph">
                    <wp:posOffset>42297</wp:posOffset>
                  </wp:positionV>
                  <wp:extent cx="3106135" cy="158230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9" cstate="print">
                            <a:extLst>
                              <a:ext uri="{28A0092B-C50C-407E-A947-70E740481C1C}">
                                <a14:useLocalDpi xmlns:a14="http://schemas.microsoft.com/office/drawing/2010/main" val="0"/>
                              </a:ext>
                            </a:extLst>
                          </a:blip>
                          <a:srcRect r="6200"/>
                          <a:stretch/>
                        </pic:blipFill>
                        <pic:spPr bwMode="auto">
                          <a:xfrm>
                            <a:off x="0" y="0"/>
                            <a:ext cx="3113599" cy="15861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8FC" w:rsidRPr="003B38FC">
              <w:rPr>
                <w:rFonts w:ascii="Mark Pro" w:eastAsia="思源黑体" w:hAnsi="Mark Pro"/>
                <w:color w:val="595959" w:themeColor="text1" w:themeTint="A6"/>
                <w:kern w:val="28"/>
              </w:rPr>
              <w:t xml:space="preserve">Dolphins </w:t>
            </w:r>
            <w:r w:rsidRPr="00215142">
              <w:rPr>
                <w:rFonts w:ascii="Mark Pro" w:eastAsia="思源黑体" w:hAnsi="Mark Pro"/>
                <w:color w:val="595959" w:themeColor="text1" w:themeTint="A6"/>
                <w:kern w:val="28"/>
              </w:rPr>
              <w:t>and bats use ultrasound this way. They emit an ultrasonic sound, like a short scream. When this sound bounces off something they catch</w:t>
            </w:r>
            <w:r w:rsidR="00A5071A" w:rsidRPr="00215142">
              <w:rPr>
                <w:rFonts w:ascii="Mark Pro" w:eastAsia="思源黑体" w:hAnsi="Mark Pro"/>
                <w:color w:val="595959" w:themeColor="text1" w:themeTint="A6"/>
                <w:kern w:val="28"/>
              </w:rPr>
              <w:t xml:space="preserve"> with their ears</w:t>
            </w:r>
            <w:r w:rsidRPr="00215142">
              <w:rPr>
                <w:rFonts w:ascii="Mark Pro" w:eastAsia="思源黑体" w:hAnsi="Mark Pro"/>
                <w:color w:val="595959" w:themeColor="text1" w:themeTint="A6"/>
                <w:kern w:val="28"/>
              </w:rPr>
              <w:t xml:space="preserve"> the vibrations (echo) that come back. This is how they know where other animals are, for example, or if an obstacle is in their way. The radar we have today uses the same principle, but with radio waves instead of </w:t>
            </w:r>
            <w:r w:rsidR="00A5071A">
              <w:rPr>
                <w:rFonts w:ascii="Mark Pro" w:eastAsia="思源黑体" w:hAnsi="Mark Pro"/>
                <w:color w:val="595959" w:themeColor="text1" w:themeTint="A6"/>
                <w:kern w:val="28"/>
              </w:rPr>
              <w:t>sound</w:t>
            </w:r>
            <w:r w:rsidRPr="00215142">
              <w:rPr>
                <w:rFonts w:ascii="Mark Pro" w:eastAsia="思源黑体" w:hAnsi="Mark Pro"/>
                <w:color w:val="595959" w:themeColor="text1" w:themeTint="A6"/>
                <w:kern w:val="28"/>
              </w:rPr>
              <w:t>.</w:t>
            </w:r>
          </w:p>
          <w:p w14:paraId="7265F471" w14:textId="0395DDDD" w:rsidR="003B38FC" w:rsidRDefault="003B38FC" w:rsidP="003B38FC">
            <w:pPr>
              <w:spacing w:line="360" w:lineRule="auto"/>
              <w:ind w:right="5128"/>
              <w:rPr>
                <w:rFonts w:ascii="Mark Pro" w:eastAsia="思源黑体" w:hAnsi="Mark Pro"/>
                <w:color w:val="595959" w:themeColor="text1" w:themeTint="A6"/>
                <w:kern w:val="28"/>
              </w:rPr>
            </w:pPr>
          </w:p>
          <w:p w14:paraId="02FA147F" w14:textId="42CFF8F5" w:rsidR="003B38FC" w:rsidRPr="00652277" w:rsidRDefault="003B38FC" w:rsidP="003B38FC">
            <w:pPr>
              <w:spacing w:line="360" w:lineRule="auto"/>
              <w:rPr>
                <w:rFonts w:ascii="Mark Pro Medium" w:eastAsia="思源黑体" w:hAnsi="Mark Pro Medium"/>
                <w:b/>
                <w:bCs/>
                <w:color w:val="595959" w:themeColor="text1" w:themeTint="A6"/>
                <w:kern w:val="28"/>
              </w:rPr>
            </w:pPr>
            <w:r w:rsidRPr="00652277">
              <w:rPr>
                <w:rFonts w:ascii="Mark Pro Medium" w:eastAsia="思源黑体" w:hAnsi="Mark Pro Medium"/>
                <w:b/>
                <w:bCs/>
                <w:color w:val="595959" w:themeColor="text1" w:themeTint="A6"/>
                <w:kern w:val="28"/>
              </w:rPr>
              <w:t xml:space="preserve">2. How does the </w:t>
            </w:r>
            <w:r w:rsidR="009F2645">
              <w:rPr>
                <w:rFonts w:ascii="Mark Pro Medium" w:eastAsia="思源黑体" w:hAnsi="Mark Pro Medium"/>
                <w:b/>
                <w:bCs/>
                <w:color w:val="595959" w:themeColor="text1" w:themeTint="A6"/>
                <w:kern w:val="28"/>
              </w:rPr>
              <w:t>ultrasonic</w:t>
            </w:r>
            <w:r w:rsidRPr="00652277">
              <w:rPr>
                <w:rFonts w:ascii="Mark Pro Medium" w:eastAsia="思源黑体" w:hAnsi="Mark Pro Medium"/>
                <w:b/>
                <w:bCs/>
                <w:color w:val="595959" w:themeColor="text1" w:themeTint="A6"/>
                <w:kern w:val="28"/>
              </w:rPr>
              <w:t xml:space="preserve"> sensor work?</w:t>
            </w:r>
          </w:p>
          <w:p w14:paraId="68203457" w14:textId="422027CC" w:rsidR="00215142" w:rsidRDefault="00215142" w:rsidP="008B530A">
            <w:pPr>
              <w:spacing w:line="360" w:lineRule="auto"/>
              <w:rPr>
                <w:rFonts w:ascii="Mark Pro" w:eastAsia="思源黑体" w:hAnsi="Mark Pro"/>
                <w:color w:val="595959" w:themeColor="text1" w:themeTint="A6"/>
                <w:kern w:val="28"/>
              </w:rPr>
            </w:pPr>
            <w:r w:rsidRPr="00215142">
              <w:rPr>
                <w:rFonts w:ascii="Mark Pro" w:eastAsia="思源黑体" w:hAnsi="Mark Pro"/>
                <w:color w:val="595959" w:themeColor="text1" w:themeTint="A6"/>
                <w:kern w:val="28"/>
              </w:rPr>
              <w:t xml:space="preserve">The mBot2 has an ultrasonic transmitter and a receiver. These are located on the front of the mBot2 in the little cylinders that can be </w:t>
            </w:r>
            <w:r w:rsidR="00A5071A">
              <w:rPr>
                <w:rFonts w:ascii="Mark Pro" w:eastAsia="思源黑体" w:hAnsi="Mark Pro"/>
                <w:color w:val="595959" w:themeColor="text1" w:themeTint="A6"/>
                <w:kern w:val="28"/>
              </w:rPr>
              <w:t>considered</w:t>
            </w:r>
            <w:r w:rsidRPr="00215142">
              <w:rPr>
                <w:rFonts w:ascii="Mark Pro" w:eastAsia="思源黑体" w:hAnsi="Mark Pro"/>
                <w:color w:val="595959" w:themeColor="text1" w:themeTint="A6"/>
                <w:kern w:val="28"/>
              </w:rPr>
              <w:t xml:space="preserve"> as “eyes”. This sensor sends out short bursts of ultrasonic sounds and listens for any echo. Does the mBot2 come close to an obstacle? Then the ultrasonic sound is reflected back to the mBot2. Based on the time it takes for the sound to return to the sensor, the mBot2 internally calculates the distance to it. </w:t>
            </w:r>
          </w:p>
          <w:p w14:paraId="68E0AC7C" w14:textId="5BD7B656" w:rsidR="00134A3D" w:rsidRDefault="00215142" w:rsidP="008B530A">
            <w:pPr>
              <w:spacing w:line="360" w:lineRule="auto"/>
              <w:rPr>
                <w:rFonts w:ascii="Mark Pro" w:eastAsia="思源黑体" w:hAnsi="Mark Pro"/>
                <w:color w:val="595959" w:themeColor="text1" w:themeTint="A6"/>
                <w:kern w:val="28"/>
              </w:rPr>
            </w:pPr>
            <w:r w:rsidRPr="00215142">
              <w:rPr>
                <w:rFonts w:ascii="Mark Pro" w:eastAsia="思源黑体" w:hAnsi="Mark Pro"/>
                <w:color w:val="595959" w:themeColor="text1" w:themeTint="A6"/>
                <w:kern w:val="28"/>
              </w:rPr>
              <w:lastRenderedPageBreak/>
              <w:t>This data can be used to decide how the robot should react</w:t>
            </w:r>
            <w:r w:rsidR="00A5071A">
              <w:rPr>
                <w:rFonts w:ascii="Mark Pro" w:eastAsia="思源黑体" w:hAnsi="Mark Pro"/>
                <w:color w:val="595959" w:themeColor="text1" w:themeTint="A6"/>
                <w:kern w:val="28"/>
              </w:rPr>
              <w:t>:</w:t>
            </w:r>
            <w:r w:rsidRPr="00215142">
              <w:rPr>
                <w:rFonts w:ascii="Mark Pro" w:eastAsia="思源黑体" w:hAnsi="Mark Pro"/>
                <w:color w:val="595959" w:themeColor="text1" w:themeTint="A6"/>
                <w:kern w:val="28"/>
              </w:rPr>
              <w:t xml:space="preserve"> you tell it to the robot by programming it. Such an action could be, for example, that the mBot2 should stop driving or make a turn.</w:t>
            </w:r>
          </w:p>
          <w:p w14:paraId="1E000D30" w14:textId="0CB71A9C" w:rsidR="00134A3D" w:rsidRPr="008B530A" w:rsidRDefault="00BE672F" w:rsidP="008B530A">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mc:AlternateContent>
                <mc:Choice Requires="wpg">
                  <w:drawing>
                    <wp:anchor distT="0" distB="0" distL="114300" distR="114300" simplePos="0" relativeHeight="251666432" behindDoc="0" locked="0" layoutInCell="1" allowOverlap="1" wp14:anchorId="67847D27" wp14:editId="17706BA1">
                      <wp:simplePos x="0" y="0"/>
                      <wp:positionH relativeFrom="column">
                        <wp:posOffset>482931</wp:posOffset>
                      </wp:positionH>
                      <wp:positionV relativeFrom="paragraph">
                        <wp:posOffset>308969</wp:posOffset>
                      </wp:positionV>
                      <wp:extent cx="5343249" cy="2228215"/>
                      <wp:effectExtent l="0" t="0" r="0" b="635"/>
                      <wp:wrapNone/>
                      <wp:docPr id="23" name="Group 23"/>
                      <wp:cNvGraphicFramePr/>
                      <a:graphic xmlns:a="http://schemas.openxmlformats.org/drawingml/2006/main">
                        <a:graphicData uri="http://schemas.microsoft.com/office/word/2010/wordprocessingGroup">
                          <wpg:wgp>
                            <wpg:cNvGrpSpPr/>
                            <wpg:grpSpPr>
                              <a:xfrm>
                                <a:off x="0" y="0"/>
                                <a:ext cx="5343249" cy="2228215"/>
                                <a:chOff x="0" y="0"/>
                                <a:chExt cx="5343249" cy="2228215"/>
                              </a:xfrm>
                            </wpg:grpSpPr>
                            <pic:pic xmlns:pic="http://schemas.openxmlformats.org/drawingml/2006/picture">
                              <pic:nvPicPr>
                                <pic:cNvPr id="3" name="Picture 3"/>
                                <pic:cNvPicPr>
                                  <a:picLocks noChangeAspect="1"/>
                                </pic:cNvPicPr>
                              </pic:nvPicPr>
                              <pic:blipFill rotWithShape="1">
                                <a:blip r:embed="rId20" cstate="print">
                                  <a:extLst>
                                    <a:ext uri="{28A0092B-C50C-407E-A947-70E740481C1C}">
                                      <a14:useLocalDpi xmlns:a14="http://schemas.microsoft.com/office/drawing/2010/main" val="0"/>
                                    </a:ext>
                                  </a:extLst>
                                </a:blip>
                                <a:srcRect b="9337"/>
                                <a:stretch/>
                              </pic:blipFill>
                              <pic:spPr bwMode="auto">
                                <a:xfrm>
                                  <a:off x="0" y="0"/>
                                  <a:ext cx="2393315" cy="2228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 name="Picture 10"/>
                                <pic:cNvPicPr>
                                  <a:picLocks noChangeAspect="1"/>
                                </pic:cNvPicPr>
                              </pic:nvPicPr>
                              <pic:blipFill rotWithShape="1">
                                <a:blip r:embed="rId21">
                                  <a:extLst>
                                    <a:ext uri="{28A0092B-C50C-407E-A947-70E740481C1C}">
                                      <a14:useLocalDpi xmlns:a14="http://schemas.microsoft.com/office/drawing/2010/main" val="0"/>
                                    </a:ext>
                                  </a:extLst>
                                </a:blip>
                                <a:srcRect l="24910" t="18567" r="18250" b="55268"/>
                                <a:stretch/>
                              </pic:blipFill>
                              <pic:spPr bwMode="auto">
                                <a:xfrm>
                                  <a:off x="3132814" y="190831"/>
                                  <a:ext cx="2210435" cy="1044575"/>
                                </a:xfrm>
                                <a:prstGeom prst="roundRect">
                                  <a:avLst/>
                                </a:prstGeom>
                                <a:ln>
                                  <a:noFill/>
                                </a:ln>
                                <a:extLst>
                                  <a:ext uri="{53640926-AAD7-44D8-BBD7-CCE9431645EC}">
                                    <a14:shadowObscured xmlns:a14="http://schemas.microsoft.com/office/drawing/2010/main"/>
                                  </a:ext>
                                </a:extLst>
                              </pic:spPr>
                            </pic:pic>
                            <wps:wsp>
                              <wps:cNvPr id="21" name="Rectangle: Rounded Corners 21"/>
                              <wps:cNvSpPr/>
                              <wps:spPr>
                                <a:xfrm>
                                  <a:off x="591544" y="440469"/>
                                  <a:ext cx="1370551" cy="691763"/>
                                </a:xfrm>
                                <a:prstGeom prst="round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Connector 22"/>
                              <wps:cNvCnPr/>
                              <wps:spPr>
                                <a:xfrm>
                                  <a:off x="1963972" y="764816"/>
                                  <a:ext cx="1630018" cy="0"/>
                                </a:xfrm>
                                <a:prstGeom prst="line">
                                  <a:avLst/>
                                </a:prstGeom>
                                <a:ln w="28575">
                                  <a:solidFill>
                                    <a:srgbClr val="00B0F0"/>
                                  </a:solidFill>
                                  <a:tailEnd type="ova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C180E09" id="Group 23" o:spid="_x0000_s1026" style="position:absolute;margin-left:38.05pt;margin-top:24.35pt;width:420.75pt;height:175.45pt;z-index:251666432" coordsize="53432,22282"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ZA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GQAAAABAAIAZAAAAAEAAjhCSU0EJgAAAAAADgAAAAAAAAAAAAA/gAAAOEJJTQPyAAAA&#10;AAAKAAD///////8AADhCSU0EDQAAAAAABAAAAB4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">
                      <v:shape id="Picture 3" o:spid="_x0000_s1027" type="#_x0000_t75" style="position:absolute;width:23933;height:22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">
                        <v:imagedata r:id="rId22" o:title="" cropbottom="6119f"/>
                      </v:shape>
                      <v:shape id="Picture 10" o:spid="_x0000_s1028" type="#_x0000_t75" style="position:absolute;left:31328;top:1908;width:22104;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" adj="3600">
                        <v:imagedata r:id="rId23" o:title="" croptop="12168f" cropbottom="36220f" cropleft="16325f" cropright="11960f"/>
                      </v:shape>
                      <v:roundrect id="Rectangle: Rounded Corners 21" o:spid="_x0000_s1029" style="position:absolute;left:5915;top:4404;width:13705;height:69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" filled="f" strokecolor="#00b0f0" strokeweight="2.25pt">
                        <v:stroke joinstyle="miter"/>
                      </v:roundrect>
                      <v:line id="Straight Connector 22" o:spid="_x0000_s1030" style="position:absolute;visibility:visible;mso-wrap-style:square" from="19639,7648" to="35939,7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" strokecolor="#00b0f0" strokeweight="2.25pt">
                        <v:stroke endarrow="oval" joinstyle="miter"/>
                      </v:line>
                    </v:group>
                  </w:pict>
                </mc:Fallback>
              </mc:AlternateContent>
            </w:r>
          </w:p>
        </w:tc>
      </w:tr>
      <w:tr w:rsidR="00654227" w:rsidRPr="00784D0C" w14:paraId="1C961E4C" w14:textId="77777777" w:rsidTr="00DE1891">
        <w:trPr>
          <w:trHeight w:val="850"/>
        </w:trPr>
        <w:tc>
          <w:tcPr>
            <w:tcW w:w="10343" w:type="dxa"/>
            <w:tcBorders>
              <w:top w:val="nil"/>
              <w:left w:val="nil"/>
              <w:bottom w:val="nil"/>
              <w:right w:val="nil"/>
            </w:tcBorders>
            <w:shd w:val="clear" w:color="auto" w:fill="00B0F0"/>
            <w:vAlign w:val="center"/>
          </w:tcPr>
          <w:p w14:paraId="5D3ADA92" w14:textId="77777777" w:rsidR="00652277" w:rsidRPr="00652277" w:rsidRDefault="00652277" w:rsidP="00652277">
            <w:pPr>
              <w:spacing w:line="276" w:lineRule="auto"/>
              <w:jc w:val="center"/>
              <w:rPr>
                <w:rFonts w:ascii="Mark Pro Medium" w:eastAsia="思源黑体" w:hAnsi="Mark Pro Medium"/>
                <w:b/>
                <w:bCs/>
                <w:color w:val="FFFFFF" w:themeColor="background1"/>
                <w:kern w:val="28"/>
                <w:sz w:val="28"/>
                <w:szCs w:val="28"/>
              </w:rPr>
            </w:pPr>
            <w:r w:rsidRPr="00652277">
              <w:rPr>
                <w:rFonts w:ascii="Mark Pro Medium" w:eastAsia="思源黑体" w:hAnsi="Mark Pro Medium"/>
                <w:b/>
                <w:bCs/>
                <w:color w:val="FFFFFF" w:themeColor="background1"/>
                <w:kern w:val="28"/>
                <w:sz w:val="28"/>
                <w:szCs w:val="28"/>
              </w:rPr>
              <w:lastRenderedPageBreak/>
              <w:t>2. Hands-on</w:t>
            </w:r>
          </w:p>
          <w:p w14:paraId="77E80F0B" w14:textId="35DFF50C" w:rsidR="00654227" w:rsidRPr="00784D0C" w:rsidRDefault="00652277" w:rsidP="00652277">
            <w:pPr>
              <w:spacing w:line="276" w:lineRule="auto"/>
              <w:jc w:val="center"/>
              <w:rPr>
                <w:rFonts w:ascii="Mark Pro Medium" w:eastAsia="思源黑体" w:hAnsi="Mark Pro Medium"/>
                <w:b/>
                <w:bCs/>
                <w:color w:val="FFFFFF" w:themeColor="background1"/>
                <w:kern w:val="28"/>
                <w:sz w:val="28"/>
                <w:szCs w:val="28"/>
              </w:rPr>
            </w:pPr>
            <w:r w:rsidRPr="00652277">
              <w:rPr>
                <w:rFonts w:ascii="Mark Pro Medium" w:eastAsia="思源黑体" w:hAnsi="Mark Pro Medium"/>
                <w:b/>
                <w:bCs/>
                <w:color w:val="FFFFFF" w:themeColor="background1"/>
                <w:kern w:val="28"/>
                <w:sz w:val="28"/>
                <w:szCs w:val="28"/>
              </w:rPr>
              <w:t>(10 min)</w:t>
            </w:r>
          </w:p>
        </w:tc>
      </w:tr>
      <w:tr w:rsidR="00652277" w:rsidRPr="00784D0C" w14:paraId="38C293EC" w14:textId="77777777" w:rsidTr="00DE1891">
        <w:trPr>
          <w:trHeight w:val="850"/>
        </w:trPr>
        <w:tc>
          <w:tcPr>
            <w:tcW w:w="10343" w:type="dxa"/>
            <w:tcBorders>
              <w:top w:val="nil"/>
              <w:left w:val="nil"/>
              <w:bottom w:val="nil"/>
              <w:right w:val="nil"/>
            </w:tcBorders>
            <w:shd w:val="clear" w:color="auto" w:fill="auto"/>
            <w:vAlign w:val="center"/>
          </w:tcPr>
          <w:p w14:paraId="7945CA2C" w14:textId="01A4CDE5" w:rsidR="00652277" w:rsidRPr="00652277" w:rsidRDefault="00652277" w:rsidP="00652277">
            <w:pPr>
              <w:spacing w:line="360" w:lineRule="auto"/>
              <w:rPr>
                <w:rFonts w:ascii="Mark Pro Medium" w:eastAsia="思源黑体" w:hAnsi="Mark Pro Medium"/>
                <w:b/>
                <w:bCs/>
                <w:color w:val="595959" w:themeColor="text1" w:themeTint="A6"/>
                <w:kern w:val="28"/>
              </w:rPr>
            </w:pPr>
            <w:r w:rsidRPr="00652277">
              <w:rPr>
                <w:rFonts w:ascii="Mark Pro Medium" w:eastAsia="思源黑体" w:hAnsi="Mark Pro Medium"/>
                <w:b/>
                <w:bCs/>
                <w:color w:val="595959" w:themeColor="text1" w:themeTint="A6"/>
                <w:kern w:val="28"/>
              </w:rPr>
              <w:t>Step 2: Hands-on</w:t>
            </w:r>
          </w:p>
          <w:p w14:paraId="18ECD374" w14:textId="77777777" w:rsidR="00652277" w:rsidRP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This step consists of two parts:</w:t>
            </w:r>
          </w:p>
          <w:p w14:paraId="7A6004A7" w14:textId="6CB589D8" w:rsidR="00652277" w:rsidRDefault="00652277" w:rsidP="00652277">
            <w:pPr>
              <w:pStyle w:val="ListParagraph"/>
              <w:numPr>
                <w:ilvl w:val="0"/>
                <w:numId w:val="31"/>
              </w:num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 xml:space="preserve">Getting acquainted with the different code blocks of the </w:t>
            </w:r>
            <w:r w:rsidR="009F2645">
              <w:rPr>
                <w:rFonts w:ascii="Mark Pro" w:eastAsia="思源黑体" w:hAnsi="Mark Pro"/>
                <w:color w:val="595959" w:themeColor="text1" w:themeTint="A6"/>
                <w:kern w:val="28"/>
              </w:rPr>
              <w:t>ultrasonic</w:t>
            </w:r>
            <w:r w:rsidRPr="00652277">
              <w:rPr>
                <w:rFonts w:ascii="Mark Pro" w:eastAsia="思源黑体" w:hAnsi="Mark Pro"/>
                <w:color w:val="595959" w:themeColor="text1" w:themeTint="A6"/>
                <w:kern w:val="28"/>
              </w:rPr>
              <w:t xml:space="preserve"> sensor</w:t>
            </w:r>
          </w:p>
          <w:p w14:paraId="0F878237" w14:textId="4EF56523" w:rsidR="00652277" w:rsidRDefault="00652277" w:rsidP="00652277">
            <w:pPr>
              <w:pStyle w:val="ListParagraph"/>
              <w:numPr>
                <w:ilvl w:val="0"/>
                <w:numId w:val="31"/>
              </w:num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 xml:space="preserve">Recreating and testing some programming examples of the </w:t>
            </w:r>
            <w:r w:rsidR="009F2645">
              <w:rPr>
                <w:rFonts w:ascii="Mark Pro" w:eastAsia="思源黑体" w:hAnsi="Mark Pro"/>
                <w:color w:val="595959" w:themeColor="text1" w:themeTint="A6"/>
                <w:kern w:val="28"/>
              </w:rPr>
              <w:t>ultrasonic</w:t>
            </w:r>
            <w:r w:rsidRPr="00652277">
              <w:rPr>
                <w:rFonts w:ascii="Mark Pro" w:eastAsia="思源黑体" w:hAnsi="Mark Pro"/>
                <w:color w:val="595959" w:themeColor="text1" w:themeTint="A6"/>
                <w:kern w:val="28"/>
              </w:rPr>
              <w:t xml:space="preserve"> sensor.</w:t>
            </w:r>
          </w:p>
          <w:p w14:paraId="0BBEA734" w14:textId="77777777" w:rsidR="00652277" w:rsidRDefault="00652277" w:rsidP="00652277">
            <w:pPr>
              <w:spacing w:line="360" w:lineRule="auto"/>
              <w:rPr>
                <w:rFonts w:ascii="Mark Pro" w:eastAsia="思源黑体" w:hAnsi="Mark Pro"/>
                <w:color w:val="595959" w:themeColor="text1" w:themeTint="A6"/>
                <w:kern w:val="28"/>
              </w:rPr>
            </w:pPr>
          </w:p>
          <w:p w14:paraId="48253E86" w14:textId="77777777" w:rsidR="00652277" w:rsidRPr="00652277" w:rsidRDefault="00652277" w:rsidP="00652277">
            <w:pPr>
              <w:spacing w:line="360" w:lineRule="auto"/>
              <w:rPr>
                <w:rFonts w:ascii="Mark Pro Medium" w:eastAsia="思源黑体" w:hAnsi="Mark Pro Medium"/>
                <w:b/>
                <w:bCs/>
                <w:color w:val="595959" w:themeColor="text1" w:themeTint="A6"/>
                <w:kern w:val="28"/>
              </w:rPr>
            </w:pPr>
            <w:r w:rsidRPr="00652277">
              <w:rPr>
                <w:rFonts w:ascii="Mark Pro Medium" w:eastAsia="思源黑体" w:hAnsi="Mark Pro Medium"/>
                <w:b/>
                <w:bCs/>
                <w:color w:val="595959" w:themeColor="text1" w:themeTint="A6"/>
                <w:kern w:val="28"/>
              </w:rPr>
              <w:t>1. Getting acquainted with the different code blocks of the ultrasonic sensor</w:t>
            </w:r>
          </w:p>
          <w:p w14:paraId="57DC87D9" w14:textId="033B42CF" w:rsidR="00652277" w:rsidRDefault="00BE672F" w:rsidP="00652277">
            <w:pPr>
              <w:spacing w:line="360" w:lineRule="auto"/>
              <w:ind w:right="2293"/>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7456" behindDoc="0" locked="0" layoutInCell="1" allowOverlap="1" wp14:anchorId="0F5BA250" wp14:editId="736BCD2D">
                  <wp:simplePos x="0" y="0"/>
                  <wp:positionH relativeFrom="column">
                    <wp:posOffset>5324475</wp:posOffset>
                  </wp:positionH>
                  <wp:positionV relativeFrom="paragraph">
                    <wp:posOffset>33655</wp:posOffset>
                  </wp:positionV>
                  <wp:extent cx="847090" cy="904875"/>
                  <wp:effectExtent l="19050" t="19050" r="10160" b="285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24">
                            <a:extLst>
                              <a:ext uri="{28A0092B-C50C-407E-A947-70E740481C1C}">
                                <a14:useLocalDpi xmlns:a14="http://schemas.microsoft.com/office/drawing/2010/main" val="0"/>
                              </a:ext>
                            </a:extLst>
                          </a:blip>
                          <a:srcRect l="4501" t="12970" r="5943" b="18048"/>
                          <a:stretch/>
                        </pic:blipFill>
                        <pic:spPr>
                          <a:xfrm>
                            <a:off x="0" y="0"/>
                            <a:ext cx="847090" cy="904875"/>
                          </a:xfrm>
                          <a:prstGeom prst="round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652277" w:rsidRPr="00652277">
              <w:rPr>
                <w:rFonts w:ascii="Mark Pro" w:eastAsia="思源黑体" w:hAnsi="Mark Pro"/>
                <w:color w:val="595959" w:themeColor="text1" w:themeTint="A6"/>
                <w:kern w:val="28"/>
              </w:rPr>
              <w:t xml:space="preserve">In </w:t>
            </w:r>
            <w:r w:rsidR="009F2645" w:rsidRPr="009F2645">
              <w:rPr>
                <w:rFonts w:ascii="Mark Pro" w:eastAsia="思源黑体" w:hAnsi="Mark Pro"/>
                <w:color w:val="595959" w:themeColor="text1" w:themeTint="A6"/>
                <w:kern w:val="28"/>
              </w:rPr>
              <w:t>mBlock, there are several code blocks for the ultrasonic sensor you can use in your programs. For this, you need to add the extension 'Ultrasonic Sensor 2' from the extension library. Then you will find the code blocks in the 'Ultrasonic Sensor' category of the blocks field in mBlock. These code blocks are</w:t>
            </w:r>
            <w:r w:rsidR="00652277" w:rsidRPr="00652277">
              <w:rPr>
                <w:rFonts w:ascii="Mark Pro" w:eastAsia="思源黑体" w:hAnsi="Mark Pro"/>
                <w:color w:val="595959" w:themeColor="text1" w:themeTint="A6"/>
                <w:kern w:val="28"/>
              </w:rPr>
              <w:t xml:space="preserve"> green.</w:t>
            </w:r>
          </w:p>
          <w:p w14:paraId="44950C0D" w14:textId="77777777" w:rsidR="009F2645" w:rsidRPr="00652277" w:rsidRDefault="009F2645" w:rsidP="00652277">
            <w:pPr>
              <w:spacing w:line="360" w:lineRule="auto"/>
              <w:ind w:right="2293"/>
              <w:rPr>
                <w:rFonts w:ascii="Mark Pro" w:eastAsia="思源黑体" w:hAnsi="Mark Pro"/>
                <w:color w:val="595959" w:themeColor="text1" w:themeTint="A6"/>
                <w:kern w:val="28"/>
              </w:rPr>
            </w:pPr>
          </w:p>
          <w:p w14:paraId="5A63911B" w14:textId="6ACB8A94" w:rsidR="00652277" w:rsidRP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 xml:space="preserve">In the </w:t>
            </w:r>
            <w:r w:rsidR="009F2645">
              <w:rPr>
                <w:rFonts w:ascii="Mark Pro" w:eastAsia="思源黑体" w:hAnsi="Mark Pro"/>
                <w:color w:val="595959" w:themeColor="text1" w:themeTint="A6"/>
                <w:kern w:val="28"/>
              </w:rPr>
              <w:t>table</w:t>
            </w:r>
            <w:r w:rsidRPr="00652277">
              <w:rPr>
                <w:rFonts w:ascii="Mark Pro" w:eastAsia="思源黑体" w:hAnsi="Mark Pro"/>
                <w:color w:val="595959" w:themeColor="text1" w:themeTint="A6"/>
                <w:kern w:val="28"/>
              </w:rPr>
              <w:t xml:space="preserve"> below, you can see some examples of the code blocks to program the ultrasonic sensor.</w:t>
            </w:r>
          </w:p>
        </w:tc>
      </w:tr>
      <w:tr w:rsidR="008B530A" w:rsidRPr="00157F7F" w14:paraId="378F20B4" w14:textId="77777777" w:rsidTr="00DE1891">
        <w:trPr>
          <w:trHeight w:val="12252"/>
        </w:trPr>
        <w:tc>
          <w:tcPr>
            <w:tcW w:w="10343" w:type="dxa"/>
            <w:tcBorders>
              <w:top w:val="nil"/>
              <w:left w:val="nil"/>
              <w:bottom w:val="nil"/>
              <w:right w:val="nil"/>
            </w:tcBorders>
          </w:tcPr>
          <w:tbl>
            <w:tblPr>
              <w:tblStyle w:val="TableGrid"/>
              <w:tblW w:w="0" w:type="auto"/>
              <w:tblLook w:val="04A0" w:firstRow="1" w:lastRow="0" w:firstColumn="1" w:lastColumn="0" w:noHBand="0" w:noVBand="1"/>
            </w:tblPr>
            <w:tblGrid>
              <w:gridCol w:w="10103"/>
            </w:tblGrid>
            <w:tr w:rsidR="00652277" w14:paraId="7870F16D" w14:textId="77777777" w:rsidTr="00652277">
              <w:tc>
                <w:tcPr>
                  <w:tcW w:w="10103" w:type="dxa"/>
                </w:tcPr>
                <w:p w14:paraId="5FEB0EB4" w14:textId="77777777" w:rsidR="00652277" w:rsidRPr="00652277" w:rsidRDefault="00652277" w:rsidP="00652277">
                  <w:pPr>
                    <w:spacing w:line="360" w:lineRule="auto"/>
                    <w:rPr>
                      <w:rFonts w:ascii="Mark Pro Medium" w:eastAsia="思源黑体" w:hAnsi="Mark Pro Medium"/>
                      <w:b/>
                      <w:bCs/>
                      <w:color w:val="595959" w:themeColor="text1" w:themeTint="A6"/>
                      <w:kern w:val="28"/>
                    </w:rPr>
                  </w:pPr>
                  <w:r w:rsidRPr="00652277">
                    <w:rPr>
                      <w:rFonts w:ascii="Mark Pro Medium" w:eastAsia="思源黑体" w:hAnsi="Mark Pro Medium"/>
                      <w:b/>
                      <w:bCs/>
                      <w:color w:val="595959" w:themeColor="text1" w:themeTint="A6"/>
                      <w:kern w:val="28"/>
                    </w:rPr>
                    <w:lastRenderedPageBreak/>
                    <w:t>Code block:</w:t>
                  </w:r>
                </w:p>
                <w:p w14:paraId="3174D80C" w14:textId="31DF82F5" w:rsidR="00652277" w:rsidRDefault="004D5A45" w:rsidP="0065227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8480" behindDoc="0" locked="0" layoutInCell="1" allowOverlap="1" wp14:anchorId="236F6A48" wp14:editId="180BDF0F">
                        <wp:simplePos x="0" y="0"/>
                        <wp:positionH relativeFrom="column">
                          <wp:posOffset>1604755</wp:posOffset>
                        </wp:positionH>
                        <wp:positionV relativeFrom="paragraph">
                          <wp:posOffset>101296</wp:posOffset>
                        </wp:positionV>
                        <wp:extent cx="3079908" cy="381020"/>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a:extLst>
                                    <a:ext uri="{28A0092B-C50C-407E-A947-70E740481C1C}">
                                      <a14:useLocalDpi xmlns:a14="http://schemas.microsoft.com/office/drawing/2010/main" val="0"/>
                                    </a:ext>
                                  </a:extLst>
                                </a:blip>
                                <a:stretch>
                                  <a:fillRect/>
                                </a:stretch>
                              </pic:blipFill>
                              <pic:spPr>
                                <a:xfrm>
                                  <a:off x="0" y="0"/>
                                  <a:ext cx="3079908" cy="381020"/>
                                </a:xfrm>
                                <a:prstGeom prst="rect">
                                  <a:avLst/>
                                </a:prstGeom>
                              </pic:spPr>
                            </pic:pic>
                          </a:graphicData>
                        </a:graphic>
                      </wp:anchor>
                    </w:drawing>
                  </w:r>
                </w:p>
                <w:p w14:paraId="5CBED682" w14:textId="491B2822" w:rsidR="00652277" w:rsidRDefault="00652277" w:rsidP="00652277">
                  <w:pPr>
                    <w:spacing w:line="360" w:lineRule="auto"/>
                    <w:rPr>
                      <w:rFonts w:ascii="Mark Pro" w:eastAsia="思源黑体" w:hAnsi="Mark Pro"/>
                      <w:color w:val="595959" w:themeColor="text1" w:themeTint="A6"/>
                      <w:kern w:val="28"/>
                    </w:rPr>
                  </w:pPr>
                </w:p>
                <w:p w14:paraId="23C17385" w14:textId="77777777" w:rsidR="00652277" w:rsidRDefault="00652277" w:rsidP="00652277">
                  <w:pPr>
                    <w:spacing w:line="360" w:lineRule="auto"/>
                    <w:rPr>
                      <w:rFonts w:ascii="Mark Pro" w:eastAsia="思源黑体" w:hAnsi="Mark Pro"/>
                      <w:color w:val="595959" w:themeColor="text1" w:themeTint="A6"/>
                      <w:kern w:val="28"/>
                    </w:rPr>
                  </w:pPr>
                </w:p>
                <w:p w14:paraId="5B95D8AA" w14:textId="77777777" w:rsidR="00652277" w:rsidRP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With this code block you measure the distance between the sensor and an obstacle. The sensing range is between 3 and 300 cm. You can use the value of the distance to make the robot perform a certain action. For example, you can prevent the mBot2 from colliding with obstacles.</w:t>
                  </w:r>
                </w:p>
                <w:p w14:paraId="4537F448" w14:textId="77777777" w:rsid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In the programming example below, the mBot2 drives forward. When the mBot2 is less than 10 cm from an obstacle, the robot makes a 90 degree turn to the left. Then the mBot2 drives forward again.</w:t>
                  </w:r>
                </w:p>
                <w:p w14:paraId="2B60D88A" w14:textId="00CA64A6" w:rsidR="00652277" w:rsidRDefault="00652277" w:rsidP="00652277">
                  <w:pPr>
                    <w:spacing w:line="360" w:lineRule="auto"/>
                    <w:rPr>
                      <w:rFonts w:ascii="Mark Pro" w:eastAsia="思源黑体" w:hAnsi="Mark Pro"/>
                      <w:color w:val="595959" w:themeColor="text1" w:themeTint="A6"/>
                      <w:kern w:val="28"/>
                    </w:rPr>
                  </w:pPr>
                </w:p>
                <w:p w14:paraId="257EB58E" w14:textId="6F83E126" w:rsidR="00652277" w:rsidRDefault="004D5A45" w:rsidP="0065227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0768" behindDoc="0" locked="0" layoutInCell="1" allowOverlap="1" wp14:anchorId="6B448E47" wp14:editId="595AA04B">
                        <wp:simplePos x="0" y="0"/>
                        <wp:positionH relativeFrom="column">
                          <wp:posOffset>2319</wp:posOffset>
                        </wp:positionH>
                        <wp:positionV relativeFrom="paragraph">
                          <wp:posOffset>1546</wp:posOffset>
                        </wp:positionV>
                        <wp:extent cx="4591286" cy="252108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a:extLst>
                                    <a:ext uri="{28A0092B-C50C-407E-A947-70E740481C1C}">
                                      <a14:useLocalDpi xmlns:a14="http://schemas.microsoft.com/office/drawing/2010/main" val="0"/>
                                    </a:ext>
                                  </a:extLst>
                                </a:blip>
                                <a:stretch>
                                  <a:fillRect/>
                                </a:stretch>
                              </pic:blipFill>
                              <pic:spPr>
                                <a:xfrm>
                                  <a:off x="0" y="0"/>
                                  <a:ext cx="4591286" cy="2521080"/>
                                </a:xfrm>
                                <a:prstGeom prst="rect">
                                  <a:avLst/>
                                </a:prstGeom>
                              </pic:spPr>
                            </pic:pic>
                          </a:graphicData>
                        </a:graphic>
                      </wp:anchor>
                    </w:drawing>
                  </w:r>
                </w:p>
                <w:p w14:paraId="0C66F9B7" w14:textId="77777777" w:rsidR="00652277" w:rsidRDefault="00652277" w:rsidP="00652277">
                  <w:pPr>
                    <w:spacing w:line="360" w:lineRule="auto"/>
                    <w:rPr>
                      <w:rFonts w:ascii="Mark Pro" w:eastAsia="思源黑体" w:hAnsi="Mark Pro"/>
                      <w:color w:val="595959" w:themeColor="text1" w:themeTint="A6"/>
                      <w:kern w:val="28"/>
                    </w:rPr>
                  </w:pPr>
                </w:p>
                <w:p w14:paraId="78B99967" w14:textId="77777777" w:rsidR="00652277" w:rsidRDefault="00652277" w:rsidP="00652277">
                  <w:pPr>
                    <w:spacing w:line="360" w:lineRule="auto"/>
                    <w:rPr>
                      <w:rFonts w:ascii="Mark Pro" w:eastAsia="思源黑体" w:hAnsi="Mark Pro"/>
                      <w:color w:val="595959" w:themeColor="text1" w:themeTint="A6"/>
                      <w:kern w:val="28"/>
                    </w:rPr>
                  </w:pPr>
                </w:p>
                <w:p w14:paraId="23873AC0" w14:textId="77777777" w:rsidR="00652277" w:rsidRDefault="00652277" w:rsidP="00652277">
                  <w:pPr>
                    <w:spacing w:line="360" w:lineRule="auto"/>
                    <w:rPr>
                      <w:rFonts w:ascii="Mark Pro" w:eastAsia="思源黑体" w:hAnsi="Mark Pro"/>
                      <w:color w:val="595959" w:themeColor="text1" w:themeTint="A6"/>
                      <w:kern w:val="28"/>
                    </w:rPr>
                  </w:pPr>
                </w:p>
                <w:p w14:paraId="23EFA3AB" w14:textId="77777777" w:rsidR="00652277" w:rsidRDefault="00652277" w:rsidP="00652277">
                  <w:pPr>
                    <w:spacing w:line="360" w:lineRule="auto"/>
                    <w:rPr>
                      <w:rFonts w:ascii="Mark Pro" w:eastAsia="思源黑体" w:hAnsi="Mark Pro"/>
                      <w:color w:val="595959" w:themeColor="text1" w:themeTint="A6"/>
                      <w:kern w:val="28"/>
                    </w:rPr>
                  </w:pPr>
                </w:p>
                <w:p w14:paraId="69445137" w14:textId="77777777" w:rsidR="00652277" w:rsidRDefault="00652277" w:rsidP="00652277">
                  <w:pPr>
                    <w:spacing w:line="360" w:lineRule="auto"/>
                    <w:rPr>
                      <w:rFonts w:ascii="Mark Pro" w:eastAsia="思源黑体" w:hAnsi="Mark Pro"/>
                      <w:color w:val="595959" w:themeColor="text1" w:themeTint="A6"/>
                      <w:kern w:val="28"/>
                    </w:rPr>
                  </w:pPr>
                </w:p>
                <w:p w14:paraId="1C8751BC" w14:textId="77777777" w:rsidR="00652277" w:rsidRDefault="00652277" w:rsidP="00652277">
                  <w:pPr>
                    <w:spacing w:line="360" w:lineRule="auto"/>
                    <w:rPr>
                      <w:rFonts w:ascii="Mark Pro" w:eastAsia="思源黑体" w:hAnsi="Mark Pro"/>
                      <w:color w:val="595959" w:themeColor="text1" w:themeTint="A6"/>
                      <w:kern w:val="28"/>
                    </w:rPr>
                  </w:pPr>
                </w:p>
                <w:p w14:paraId="4799090C" w14:textId="77777777" w:rsidR="00652277" w:rsidRDefault="00652277" w:rsidP="00652277">
                  <w:pPr>
                    <w:spacing w:line="360" w:lineRule="auto"/>
                    <w:rPr>
                      <w:rFonts w:ascii="Mark Pro" w:eastAsia="思源黑体" w:hAnsi="Mark Pro"/>
                      <w:color w:val="595959" w:themeColor="text1" w:themeTint="A6"/>
                      <w:kern w:val="28"/>
                    </w:rPr>
                  </w:pPr>
                </w:p>
                <w:p w14:paraId="0736856D" w14:textId="77777777" w:rsidR="00652277" w:rsidRDefault="00652277" w:rsidP="00652277">
                  <w:pPr>
                    <w:spacing w:line="360" w:lineRule="auto"/>
                    <w:rPr>
                      <w:rFonts w:ascii="Mark Pro" w:eastAsia="思源黑体" w:hAnsi="Mark Pro"/>
                      <w:color w:val="595959" w:themeColor="text1" w:themeTint="A6"/>
                      <w:kern w:val="28"/>
                    </w:rPr>
                  </w:pPr>
                </w:p>
                <w:p w14:paraId="6844E455" w14:textId="77777777" w:rsidR="00652277" w:rsidRDefault="00652277" w:rsidP="00652277">
                  <w:pPr>
                    <w:spacing w:line="360" w:lineRule="auto"/>
                    <w:rPr>
                      <w:rFonts w:ascii="Mark Pro" w:eastAsia="思源黑体" w:hAnsi="Mark Pro"/>
                      <w:color w:val="595959" w:themeColor="text1" w:themeTint="A6"/>
                      <w:kern w:val="28"/>
                    </w:rPr>
                  </w:pPr>
                </w:p>
                <w:p w14:paraId="18A109CF" w14:textId="77777777" w:rsidR="00652277" w:rsidRDefault="00652277" w:rsidP="00652277">
                  <w:pPr>
                    <w:spacing w:line="360" w:lineRule="auto"/>
                    <w:rPr>
                      <w:rFonts w:ascii="Mark Pro" w:eastAsia="思源黑体" w:hAnsi="Mark Pro"/>
                      <w:color w:val="595959" w:themeColor="text1" w:themeTint="A6"/>
                      <w:kern w:val="28"/>
                    </w:rPr>
                  </w:pPr>
                </w:p>
                <w:p w14:paraId="693C9E35" w14:textId="77777777" w:rsidR="00652277" w:rsidRDefault="00652277" w:rsidP="00652277">
                  <w:pPr>
                    <w:spacing w:line="360" w:lineRule="auto"/>
                    <w:rPr>
                      <w:rFonts w:ascii="Mark Pro" w:eastAsia="思源黑体" w:hAnsi="Mark Pro"/>
                      <w:color w:val="595959" w:themeColor="text1" w:themeTint="A6"/>
                      <w:kern w:val="28"/>
                    </w:rPr>
                  </w:pPr>
                </w:p>
                <w:p w14:paraId="4C79A652" w14:textId="77777777" w:rsidR="00652277" w:rsidRDefault="00652277" w:rsidP="00652277">
                  <w:pPr>
                    <w:spacing w:line="360" w:lineRule="auto"/>
                    <w:rPr>
                      <w:rFonts w:ascii="Mark Pro" w:eastAsia="思源黑体" w:hAnsi="Mark Pro"/>
                      <w:color w:val="595959" w:themeColor="text1" w:themeTint="A6"/>
                      <w:kern w:val="28"/>
                    </w:rPr>
                  </w:pPr>
                </w:p>
                <w:p w14:paraId="62704BD5" w14:textId="77777777" w:rsidR="00652277" w:rsidRDefault="00652277" w:rsidP="00652277">
                  <w:pPr>
                    <w:spacing w:line="360" w:lineRule="auto"/>
                    <w:rPr>
                      <w:rFonts w:ascii="Mark Pro" w:eastAsia="思源黑体" w:hAnsi="Mark Pro"/>
                      <w:color w:val="595959" w:themeColor="text1" w:themeTint="A6"/>
                      <w:kern w:val="28"/>
                    </w:rPr>
                  </w:pPr>
                </w:p>
                <w:p w14:paraId="4BA05428" w14:textId="77777777" w:rsidR="00652277" w:rsidRDefault="00652277" w:rsidP="00652277">
                  <w:pPr>
                    <w:spacing w:line="360" w:lineRule="auto"/>
                    <w:rPr>
                      <w:rFonts w:ascii="Mark Pro" w:eastAsia="思源黑体" w:hAnsi="Mark Pro"/>
                      <w:color w:val="595959" w:themeColor="text1" w:themeTint="A6"/>
                      <w:kern w:val="28"/>
                    </w:rPr>
                  </w:pPr>
                </w:p>
                <w:p w14:paraId="2B4D9321" w14:textId="77777777" w:rsidR="00652277" w:rsidRDefault="00652277" w:rsidP="00652277">
                  <w:pPr>
                    <w:spacing w:line="360" w:lineRule="auto"/>
                    <w:rPr>
                      <w:rFonts w:ascii="Mark Pro" w:eastAsia="思源黑体" w:hAnsi="Mark Pro"/>
                      <w:color w:val="595959" w:themeColor="text1" w:themeTint="A6"/>
                      <w:kern w:val="28"/>
                    </w:rPr>
                  </w:pPr>
                </w:p>
                <w:p w14:paraId="0499DEB2" w14:textId="77777777" w:rsidR="00652277" w:rsidRDefault="00652277" w:rsidP="00652277">
                  <w:pPr>
                    <w:spacing w:line="360" w:lineRule="auto"/>
                    <w:rPr>
                      <w:rFonts w:ascii="Mark Pro" w:eastAsia="思源黑体" w:hAnsi="Mark Pro"/>
                      <w:color w:val="595959" w:themeColor="text1" w:themeTint="A6"/>
                      <w:kern w:val="28"/>
                    </w:rPr>
                  </w:pPr>
                </w:p>
                <w:p w14:paraId="27D12AB3" w14:textId="77777777" w:rsidR="00652277" w:rsidRDefault="00652277" w:rsidP="00652277">
                  <w:pPr>
                    <w:spacing w:line="360" w:lineRule="auto"/>
                    <w:rPr>
                      <w:rFonts w:ascii="Mark Pro" w:eastAsia="思源黑体" w:hAnsi="Mark Pro"/>
                      <w:color w:val="595959" w:themeColor="text1" w:themeTint="A6"/>
                      <w:kern w:val="28"/>
                    </w:rPr>
                  </w:pPr>
                </w:p>
                <w:p w14:paraId="60F410F9" w14:textId="77777777" w:rsidR="00652277" w:rsidRDefault="00652277" w:rsidP="00652277">
                  <w:pPr>
                    <w:spacing w:line="360" w:lineRule="auto"/>
                    <w:rPr>
                      <w:rFonts w:ascii="Mark Pro" w:eastAsia="思源黑体" w:hAnsi="Mark Pro"/>
                      <w:color w:val="595959" w:themeColor="text1" w:themeTint="A6"/>
                      <w:kern w:val="28"/>
                    </w:rPr>
                  </w:pPr>
                </w:p>
                <w:p w14:paraId="32E90EA3" w14:textId="77777777" w:rsidR="00652277" w:rsidRDefault="00652277" w:rsidP="00652277">
                  <w:pPr>
                    <w:spacing w:line="360" w:lineRule="auto"/>
                    <w:rPr>
                      <w:rFonts w:ascii="Mark Pro" w:eastAsia="思源黑体" w:hAnsi="Mark Pro"/>
                      <w:color w:val="595959" w:themeColor="text1" w:themeTint="A6"/>
                      <w:kern w:val="28"/>
                    </w:rPr>
                  </w:pPr>
                </w:p>
                <w:p w14:paraId="7A19B7E5" w14:textId="77777777" w:rsidR="00652277" w:rsidRDefault="00652277" w:rsidP="00652277">
                  <w:pPr>
                    <w:spacing w:line="360" w:lineRule="auto"/>
                    <w:rPr>
                      <w:rFonts w:ascii="Mark Pro" w:eastAsia="思源黑体" w:hAnsi="Mark Pro"/>
                      <w:color w:val="595959" w:themeColor="text1" w:themeTint="A6"/>
                      <w:kern w:val="28"/>
                    </w:rPr>
                  </w:pPr>
                </w:p>
                <w:p w14:paraId="79B03868" w14:textId="31E35AA8" w:rsidR="00652277" w:rsidRDefault="00652277" w:rsidP="00652277">
                  <w:pPr>
                    <w:spacing w:line="360" w:lineRule="auto"/>
                    <w:rPr>
                      <w:rFonts w:ascii="Mark Pro" w:eastAsia="思源黑体" w:hAnsi="Mark Pro"/>
                      <w:color w:val="595959" w:themeColor="text1" w:themeTint="A6"/>
                      <w:kern w:val="28"/>
                    </w:rPr>
                  </w:pPr>
                </w:p>
              </w:tc>
            </w:tr>
            <w:tr w:rsidR="00652277" w14:paraId="11E05AA7" w14:textId="77777777" w:rsidTr="00652277">
              <w:tc>
                <w:tcPr>
                  <w:tcW w:w="10103" w:type="dxa"/>
                </w:tcPr>
                <w:p w14:paraId="679CC9F2" w14:textId="77777777" w:rsidR="00652277" w:rsidRPr="00F91BEA" w:rsidRDefault="00652277" w:rsidP="00652277">
                  <w:pPr>
                    <w:spacing w:line="360" w:lineRule="auto"/>
                    <w:rPr>
                      <w:rFonts w:ascii="Mark Pro Medium" w:eastAsia="思源黑体" w:hAnsi="Mark Pro Medium"/>
                      <w:b/>
                      <w:bCs/>
                      <w:color w:val="595959" w:themeColor="text1" w:themeTint="A6"/>
                      <w:kern w:val="28"/>
                    </w:rPr>
                  </w:pPr>
                  <w:r w:rsidRPr="00F91BEA">
                    <w:rPr>
                      <w:rFonts w:ascii="Mark Pro Medium" w:eastAsia="思源黑体" w:hAnsi="Mark Pro Medium"/>
                      <w:b/>
                      <w:bCs/>
                      <w:color w:val="595959" w:themeColor="text1" w:themeTint="A6"/>
                      <w:kern w:val="28"/>
                    </w:rPr>
                    <w:lastRenderedPageBreak/>
                    <w:t>Code block:</w:t>
                  </w:r>
                </w:p>
                <w:p w14:paraId="5B7A0D7F" w14:textId="5C4188F5" w:rsidR="00652277" w:rsidRDefault="004D5A45" w:rsidP="004D5A45">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0528" behindDoc="0" locked="0" layoutInCell="1" allowOverlap="1" wp14:anchorId="59300714" wp14:editId="7473E0F1">
                        <wp:simplePos x="0" y="0"/>
                        <wp:positionH relativeFrom="column">
                          <wp:posOffset>833755</wp:posOffset>
                        </wp:positionH>
                        <wp:positionV relativeFrom="paragraph">
                          <wp:posOffset>51766</wp:posOffset>
                        </wp:positionV>
                        <wp:extent cx="4616687" cy="4826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a:extLst>
                                    <a:ext uri="{28A0092B-C50C-407E-A947-70E740481C1C}">
                                      <a14:useLocalDpi xmlns:a14="http://schemas.microsoft.com/office/drawing/2010/main" val="0"/>
                                    </a:ext>
                                  </a:extLst>
                                </a:blip>
                                <a:stretch>
                                  <a:fillRect/>
                                </a:stretch>
                              </pic:blipFill>
                              <pic:spPr>
                                <a:xfrm>
                                  <a:off x="0" y="0"/>
                                  <a:ext cx="4616687" cy="482625"/>
                                </a:xfrm>
                                <a:prstGeom prst="rect">
                                  <a:avLst/>
                                </a:prstGeom>
                              </pic:spPr>
                            </pic:pic>
                          </a:graphicData>
                        </a:graphic>
                      </wp:anchor>
                    </w:drawing>
                  </w:r>
                </w:p>
                <w:p w14:paraId="51CE23AC" w14:textId="77777777" w:rsidR="00652277" w:rsidRDefault="00652277" w:rsidP="00652277">
                  <w:pPr>
                    <w:spacing w:line="360" w:lineRule="auto"/>
                    <w:rPr>
                      <w:rFonts w:ascii="Mark Pro" w:eastAsia="思源黑体" w:hAnsi="Mark Pro"/>
                      <w:color w:val="595959" w:themeColor="text1" w:themeTint="A6"/>
                      <w:kern w:val="28"/>
                    </w:rPr>
                  </w:pPr>
                </w:p>
                <w:p w14:paraId="3F1E33F5" w14:textId="77777777" w:rsidR="00652277" w:rsidRDefault="00652277" w:rsidP="00652277">
                  <w:pPr>
                    <w:spacing w:line="360" w:lineRule="auto"/>
                    <w:rPr>
                      <w:rFonts w:ascii="Mark Pro" w:eastAsia="思源黑体" w:hAnsi="Mark Pro"/>
                      <w:color w:val="595959" w:themeColor="text1" w:themeTint="A6"/>
                      <w:kern w:val="28"/>
                    </w:rPr>
                  </w:pPr>
                </w:p>
                <w:p w14:paraId="67F50526" w14:textId="7D7AF6F3" w:rsidR="00652277" w:rsidRDefault="009F2645" w:rsidP="00652277">
                  <w:pPr>
                    <w:spacing w:line="360" w:lineRule="auto"/>
                    <w:rPr>
                      <w:rFonts w:ascii="Mark Pro" w:eastAsia="思源黑体" w:hAnsi="Mark Pro"/>
                      <w:color w:val="595959" w:themeColor="text1" w:themeTint="A6"/>
                      <w:kern w:val="28"/>
                    </w:rPr>
                  </w:pPr>
                  <w:r w:rsidRPr="009F2645">
                    <w:rPr>
                      <w:rFonts w:ascii="Mark Pro" w:eastAsia="思源黑体" w:hAnsi="Mark Pro"/>
                      <w:color w:val="595959" w:themeColor="text1" w:themeTint="A6"/>
                      <w:kern w:val="28"/>
                    </w:rPr>
                    <w:t>The Ultrasonic sensor on mBot2 has eight blue LED lights. You can use these lights to have the mBot2 show a certain “emotion”, for example, or as a general visual non</w:t>
                  </w:r>
                  <w:r w:rsidR="00A5071A">
                    <w:rPr>
                      <w:rFonts w:ascii="Mark Pro" w:eastAsia="思源黑体" w:hAnsi="Mark Pro"/>
                      <w:color w:val="595959" w:themeColor="text1" w:themeTint="A6"/>
                      <w:kern w:val="28"/>
                    </w:rPr>
                    <w:t>-</w:t>
                  </w:r>
                  <w:r w:rsidRPr="009F2645">
                    <w:rPr>
                      <w:rFonts w:ascii="Mark Pro" w:eastAsia="思源黑体" w:hAnsi="Mark Pro"/>
                      <w:color w:val="595959" w:themeColor="text1" w:themeTint="A6"/>
                      <w:kern w:val="28"/>
                    </w:rPr>
                    <w:t>verbal communication. Make the LED lights shine very brightly when the mBot2 is happy and less brightly when it is gloomy. There is a specific code block to show pre-defined “emotions”, too. In the image below you can see where exactly the LED lights are located.</w:t>
                  </w:r>
                </w:p>
                <w:p w14:paraId="735F1353" w14:textId="083F95CA" w:rsidR="009F2645" w:rsidRDefault="00DE1891" w:rsidP="0065227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7696" behindDoc="0" locked="0" layoutInCell="1" allowOverlap="1" wp14:anchorId="57EB16CA" wp14:editId="2D3548A2">
                        <wp:simplePos x="0" y="0"/>
                        <wp:positionH relativeFrom="column">
                          <wp:posOffset>1454150</wp:posOffset>
                        </wp:positionH>
                        <wp:positionV relativeFrom="paragraph">
                          <wp:posOffset>123576</wp:posOffset>
                        </wp:positionV>
                        <wp:extent cx="3371353" cy="2327699"/>
                        <wp:effectExtent l="0" t="0" r="635" b="0"/>
                        <wp:wrapNone/>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6" name="Picture 1441396256"/>
                                <pic:cNvPicPr/>
                              </pic:nvPicPr>
                              <pic:blipFill>
                                <a:blip r:embed="rId28">
                                  <a:extLst>
                                    <a:ext uri="{28A0092B-C50C-407E-A947-70E740481C1C}">
                                      <a14:useLocalDpi xmlns:a14="http://schemas.microsoft.com/office/drawing/2010/main" val="0"/>
                                    </a:ext>
                                  </a:extLst>
                                </a:blip>
                                <a:stretch>
                                  <a:fillRect/>
                                </a:stretch>
                              </pic:blipFill>
                              <pic:spPr>
                                <a:xfrm>
                                  <a:off x="0" y="0"/>
                                  <a:ext cx="3371353" cy="2327699"/>
                                </a:xfrm>
                                <a:prstGeom prst="rect">
                                  <a:avLst/>
                                </a:prstGeom>
                              </pic:spPr>
                            </pic:pic>
                          </a:graphicData>
                        </a:graphic>
                      </wp:anchor>
                    </w:drawing>
                  </w:r>
                </w:p>
                <w:p w14:paraId="72FD1BEF" w14:textId="70C9C962" w:rsidR="00652277" w:rsidRDefault="00652277" w:rsidP="00DE1891">
                  <w:pPr>
                    <w:spacing w:line="360" w:lineRule="auto"/>
                    <w:jc w:val="center"/>
                    <w:rPr>
                      <w:rFonts w:ascii="Mark Pro" w:eastAsia="思源黑体" w:hAnsi="Mark Pro"/>
                      <w:color w:val="595959" w:themeColor="text1" w:themeTint="A6"/>
                      <w:kern w:val="28"/>
                    </w:rPr>
                  </w:pPr>
                </w:p>
                <w:p w14:paraId="0578FE4B" w14:textId="0DC03D52" w:rsidR="00652277" w:rsidRDefault="00652277" w:rsidP="00652277">
                  <w:pPr>
                    <w:spacing w:line="360" w:lineRule="auto"/>
                    <w:rPr>
                      <w:rFonts w:ascii="Mark Pro" w:eastAsia="思源黑体" w:hAnsi="Mark Pro"/>
                      <w:color w:val="595959" w:themeColor="text1" w:themeTint="A6"/>
                      <w:kern w:val="28"/>
                    </w:rPr>
                  </w:pPr>
                </w:p>
                <w:p w14:paraId="22FD1D80" w14:textId="63617F81" w:rsidR="00652277" w:rsidRDefault="00652277" w:rsidP="00652277">
                  <w:pPr>
                    <w:spacing w:line="360" w:lineRule="auto"/>
                    <w:rPr>
                      <w:rFonts w:ascii="Mark Pro" w:eastAsia="思源黑体" w:hAnsi="Mark Pro"/>
                      <w:color w:val="595959" w:themeColor="text1" w:themeTint="A6"/>
                      <w:kern w:val="28"/>
                    </w:rPr>
                  </w:pPr>
                </w:p>
                <w:p w14:paraId="2E65670F" w14:textId="032F7335" w:rsidR="00652277" w:rsidRDefault="00652277" w:rsidP="00652277">
                  <w:pPr>
                    <w:spacing w:line="360" w:lineRule="auto"/>
                    <w:rPr>
                      <w:rFonts w:ascii="Mark Pro" w:eastAsia="思源黑体" w:hAnsi="Mark Pro"/>
                      <w:color w:val="595959" w:themeColor="text1" w:themeTint="A6"/>
                      <w:kern w:val="28"/>
                    </w:rPr>
                  </w:pPr>
                </w:p>
                <w:p w14:paraId="2D292B47" w14:textId="5D23D860" w:rsidR="00652277" w:rsidRDefault="00652277" w:rsidP="00652277">
                  <w:pPr>
                    <w:spacing w:line="360" w:lineRule="auto"/>
                    <w:rPr>
                      <w:rFonts w:ascii="Mark Pro" w:eastAsia="思源黑体" w:hAnsi="Mark Pro"/>
                      <w:color w:val="595959" w:themeColor="text1" w:themeTint="A6"/>
                      <w:kern w:val="28"/>
                    </w:rPr>
                  </w:pPr>
                </w:p>
                <w:p w14:paraId="4330D070" w14:textId="77777777" w:rsidR="00F96A95" w:rsidRDefault="00F96A95" w:rsidP="00652277">
                  <w:pPr>
                    <w:spacing w:line="360" w:lineRule="auto"/>
                    <w:rPr>
                      <w:rFonts w:ascii="Mark Pro" w:eastAsia="思源黑体" w:hAnsi="Mark Pro"/>
                      <w:color w:val="595959" w:themeColor="text1" w:themeTint="A6"/>
                      <w:kern w:val="28"/>
                    </w:rPr>
                  </w:pPr>
                </w:p>
                <w:p w14:paraId="0375BA31" w14:textId="77777777" w:rsidR="009F2645" w:rsidRDefault="009F2645" w:rsidP="00652277">
                  <w:pPr>
                    <w:spacing w:line="360" w:lineRule="auto"/>
                    <w:rPr>
                      <w:rFonts w:ascii="Mark Pro" w:eastAsia="思源黑体" w:hAnsi="Mark Pro"/>
                      <w:color w:val="595959" w:themeColor="text1" w:themeTint="A6"/>
                      <w:kern w:val="28"/>
                    </w:rPr>
                  </w:pPr>
                </w:p>
                <w:p w14:paraId="5E95214A" w14:textId="1A2AF957" w:rsidR="00652277" w:rsidRDefault="00652277" w:rsidP="00652277">
                  <w:pPr>
                    <w:spacing w:line="360" w:lineRule="auto"/>
                    <w:rPr>
                      <w:rFonts w:ascii="Mark Pro" w:eastAsia="思源黑体" w:hAnsi="Mark Pro"/>
                      <w:color w:val="595959" w:themeColor="text1" w:themeTint="A6"/>
                      <w:kern w:val="28"/>
                    </w:rPr>
                  </w:pPr>
                </w:p>
                <w:p w14:paraId="7DAC2FD4" w14:textId="77777777" w:rsidR="00652277" w:rsidRPr="00652277" w:rsidRDefault="00652277" w:rsidP="00652277">
                  <w:pPr>
                    <w:spacing w:line="360" w:lineRule="auto"/>
                    <w:rPr>
                      <w:rFonts w:ascii="Mark Pro" w:eastAsia="思源黑体" w:hAnsi="Mark Pro"/>
                      <w:color w:val="595959" w:themeColor="text1" w:themeTint="A6"/>
                      <w:kern w:val="28"/>
                    </w:rPr>
                  </w:pPr>
                </w:p>
                <w:p w14:paraId="005667ED" w14:textId="205445B5" w:rsidR="00652277" w:rsidRDefault="009F2645" w:rsidP="009F2645">
                  <w:pPr>
                    <w:spacing w:line="360" w:lineRule="auto"/>
                    <w:rPr>
                      <w:rFonts w:ascii="Mark Pro" w:eastAsia="思源黑体" w:hAnsi="Mark Pro"/>
                      <w:color w:val="595959" w:themeColor="text1" w:themeTint="A6"/>
                      <w:kern w:val="28"/>
                    </w:rPr>
                  </w:pPr>
                  <w:r w:rsidRPr="009F2645">
                    <w:rPr>
                      <w:rFonts w:ascii="Mark Pro" w:eastAsia="思源黑体" w:hAnsi="Mark Pro"/>
                      <w:color w:val="595959" w:themeColor="text1" w:themeTint="A6"/>
                      <w:kern w:val="28"/>
                    </w:rPr>
                    <w:t xml:space="preserve">In mBlock there are several code blocks that allow you to program the brightness of the LED lights: </w:t>
                  </w:r>
                  <w:r w:rsidR="00A5071A">
                    <w:rPr>
                      <w:rFonts w:ascii="Mark Pro" w:eastAsia="思源黑体" w:hAnsi="Mark Pro"/>
                      <w:color w:val="595959" w:themeColor="text1" w:themeTint="A6"/>
                      <w:kern w:val="28"/>
                    </w:rPr>
                    <w:t>y</w:t>
                  </w:r>
                  <w:r w:rsidRPr="009F2645">
                    <w:rPr>
                      <w:rFonts w:ascii="Mark Pro" w:eastAsia="思源黑体" w:hAnsi="Mark Pro"/>
                      <w:color w:val="595959" w:themeColor="text1" w:themeTint="A6"/>
                      <w:kern w:val="28"/>
                    </w:rPr>
                    <w:t xml:space="preserve">ou can either set the brightness of the LEDs by decreasing or increasing the brightness by a certain percentage. Or you can set the brightness directly to a specific percentage. The range is 0% to 100%. Both can be done either for a single LED or for all at the same time. In the programming example below, the brightness of </w:t>
                  </w:r>
                  <w:r w:rsidR="00A5071A">
                    <w:rPr>
                      <w:rFonts w:ascii="Mark Pro" w:eastAsia="思源黑体" w:hAnsi="Mark Pro"/>
                      <w:color w:val="595959" w:themeColor="text1" w:themeTint="A6"/>
                      <w:kern w:val="28"/>
                    </w:rPr>
                    <w:t xml:space="preserve">the </w:t>
                  </w:r>
                  <w:r w:rsidRPr="009F2645">
                    <w:rPr>
                      <w:rFonts w:ascii="Mark Pro" w:eastAsia="思源黑体" w:hAnsi="Mark Pro"/>
                      <w:color w:val="595959" w:themeColor="text1" w:themeTint="A6"/>
                      <w:kern w:val="28"/>
                    </w:rPr>
                    <w:t>LED lamp 1 is increased by 50%.</w:t>
                  </w:r>
                </w:p>
                <w:p w14:paraId="0B5C4B73" w14:textId="6E249B6A" w:rsidR="00652277" w:rsidRDefault="009F2645" w:rsidP="0065227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9744" behindDoc="0" locked="0" layoutInCell="1" allowOverlap="1" wp14:anchorId="5117DF69" wp14:editId="539716F4">
                        <wp:simplePos x="0" y="0"/>
                        <wp:positionH relativeFrom="column">
                          <wp:posOffset>2319</wp:posOffset>
                        </wp:positionH>
                        <wp:positionV relativeFrom="paragraph">
                          <wp:posOffset>-718</wp:posOffset>
                        </wp:positionV>
                        <wp:extent cx="4616450" cy="8953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
                                  <a:extLst>
                                    <a:ext uri="{28A0092B-C50C-407E-A947-70E740481C1C}">
                                      <a14:useLocalDpi xmlns:a14="http://schemas.microsoft.com/office/drawing/2010/main" val="0"/>
                                    </a:ext>
                                  </a:extLst>
                                </a:blip>
                                <a:stretch>
                                  <a:fillRect/>
                                </a:stretch>
                              </pic:blipFill>
                              <pic:spPr>
                                <a:xfrm>
                                  <a:off x="0" y="0"/>
                                  <a:ext cx="4616450" cy="895350"/>
                                </a:xfrm>
                                <a:prstGeom prst="rect">
                                  <a:avLst/>
                                </a:prstGeom>
                              </pic:spPr>
                            </pic:pic>
                          </a:graphicData>
                        </a:graphic>
                      </wp:anchor>
                    </w:drawing>
                  </w:r>
                </w:p>
                <w:p w14:paraId="6A6AEBA2" w14:textId="77777777" w:rsidR="00652277" w:rsidRDefault="00652277" w:rsidP="00652277">
                  <w:pPr>
                    <w:spacing w:line="360" w:lineRule="auto"/>
                    <w:rPr>
                      <w:rFonts w:ascii="Mark Pro" w:eastAsia="思源黑体" w:hAnsi="Mark Pro"/>
                      <w:color w:val="595959" w:themeColor="text1" w:themeTint="A6"/>
                      <w:kern w:val="28"/>
                    </w:rPr>
                  </w:pPr>
                </w:p>
                <w:p w14:paraId="093285EF" w14:textId="77777777" w:rsidR="00652277" w:rsidRDefault="00652277" w:rsidP="00652277">
                  <w:pPr>
                    <w:spacing w:line="360" w:lineRule="auto"/>
                    <w:rPr>
                      <w:rFonts w:ascii="Mark Pro" w:eastAsia="思源黑体" w:hAnsi="Mark Pro"/>
                      <w:color w:val="595959" w:themeColor="text1" w:themeTint="A6"/>
                      <w:kern w:val="28"/>
                    </w:rPr>
                  </w:pPr>
                </w:p>
                <w:p w14:paraId="1FEAE859" w14:textId="734A6C88" w:rsidR="009F2645" w:rsidRDefault="009F2645" w:rsidP="00652277">
                  <w:pPr>
                    <w:spacing w:line="360" w:lineRule="auto"/>
                    <w:rPr>
                      <w:rFonts w:ascii="Mark Pro" w:eastAsia="思源黑体" w:hAnsi="Mark Pro"/>
                      <w:color w:val="595959" w:themeColor="text1" w:themeTint="A6"/>
                      <w:kern w:val="28"/>
                    </w:rPr>
                  </w:pPr>
                </w:p>
              </w:tc>
            </w:tr>
          </w:tbl>
          <w:p w14:paraId="50193D1D" w14:textId="77777777" w:rsidR="009F2645" w:rsidRDefault="009F2645" w:rsidP="00652277">
            <w:pPr>
              <w:spacing w:line="360" w:lineRule="auto"/>
              <w:rPr>
                <w:rFonts w:ascii="Mark Pro" w:eastAsia="思源黑体" w:hAnsi="Mark Pro"/>
                <w:color w:val="595959" w:themeColor="text1" w:themeTint="A6"/>
                <w:kern w:val="28"/>
              </w:rPr>
            </w:pPr>
          </w:p>
          <w:p w14:paraId="2C69156C" w14:textId="77777777" w:rsidR="00652277" w:rsidRPr="00652277" w:rsidRDefault="00652277" w:rsidP="00652277">
            <w:pPr>
              <w:spacing w:line="360" w:lineRule="auto"/>
              <w:rPr>
                <w:rFonts w:ascii="Mark Pro Medium" w:eastAsia="思源黑体" w:hAnsi="Mark Pro Medium"/>
                <w:b/>
                <w:bCs/>
                <w:color w:val="595959" w:themeColor="text1" w:themeTint="A6"/>
                <w:kern w:val="28"/>
              </w:rPr>
            </w:pPr>
            <w:r w:rsidRPr="00652277">
              <w:rPr>
                <w:rFonts w:ascii="Mark Pro Medium" w:eastAsia="思源黑体" w:hAnsi="Mark Pro Medium"/>
                <w:b/>
                <w:bCs/>
                <w:color w:val="595959" w:themeColor="text1" w:themeTint="A6"/>
                <w:kern w:val="28"/>
              </w:rPr>
              <w:t>2. Recreating and testing some programming examples of the ultrasonic sensor</w:t>
            </w:r>
          </w:p>
          <w:p w14:paraId="412B5CAD" w14:textId="7BDAE440" w:rsidR="008B530A" w:rsidRPr="008B530A"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 xml:space="preserve">In the table above, each code block of the ultrasonic sensor has a programming example. You are going to recreate these programming examples in mBlock and test them. For one programming example, </w:t>
            </w:r>
            <w:r w:rsidR="00F96A95" w:rsidRPr="00F96A95">
              <w:rPr>
                <w:rFonts w:ascii="Mark Pro" w:eastAsia="思源黑体" w:hAnsi="Mark Pro"/>
                <w:color w:val="595959" w:themeColor="text1" w:themeTint="A6"/>
                <w:kern w:val="28"/>
              </w:rPr>
              <w:t xml:space="preserve">come up with your own ideas </w:t>
            </w:r>
            <w:r w:rsidR="00A5071A">
              <w:rPr>
                <w:rFonts w:ascii="Mark Pro" w:eastAsia="思源黑体" w:hAnsi="Mark Pro"/>
                <w:color w:val="595959" w:themeColor="text1" w:themeTint="A6"/>
                <w:kern w:val="28"/>
              </w:rPr>
              <w:t xml:space="preserve">on </w:t>
            </w:r>
            <w:r w:rsidR="00F96A95" w:rsidRPr="00F96A95">
              <w:rPr>
                <w:rFonts w:ascii="Mark Pro" w:eastAsia="思源黑体" w:hAnsi="Mark Pro"/>
                <w:color w:val="595959" w:themeColor="text1" w:themeTint="A6"/>
                <w:kern w:val="28"/>
              </w:rPr>
              <w:t>how to extend the application</w:t>
            </w:r>
            <w:r w:rsidRPr="00652277">
              <w:rPr>
                <w:rFonts w:ascii="Mark Pro" w:eastAsia="思源黑体" w:hAnsi="Mark Pro"/>
                <w:color w:val="595959" w:themeColor="text1" w:themeTint="A6"/>
                <w:kern w:val="28"/>
              </w:rPr>
              <w:t>.</w:t>
            </w:r>
          </w:p>
        </w:tc>
      </w:tr>
      <w:tr w:rsidR="00FC7FAF" w:rsidRPr="00784D0C" w14:paraId="01F4243C" w14:textId="77777777" w:rsidTr="00DE1891">
        <w:trPr>
          <w:trHeight w:val="850"/>
        </w:trPr>
        <w:tc>
          <w:tcPr>
            <w:tcW w:w="10343" w:type="dxa"/>
            <w:tcBorders>
              <w:top w:val="nil"/>
              <w:left w:val="nil"/>
              <w:bottom w:val="nil"/>
              <w:right w:val="nil"/>
            </w:tcBorders>
            <w:shd w:val="clear" w:color="auto" w:fill="00B0F0"/>
            <w:vAlign w:val="center"/>
          </w:tcPr>
          <w:p w14:paraId="2CD9E946" w14:textId="77777777" w:rsidR="00652277" w:rsidRPr="00652277" w:rsidRDefault="00652277" w:rsidP="00652277">
            <w:pPr>
              <w:spacing w:line="276" w:lineRule="auto"/>
              <w:jc w:val="center"/>
              <w:rPr>
                <w:rFonts w:ascii="Mark Pro Medium" w:eastAsia="思源黑体" w:hAnsi="Mark Pro Medium"/>
                <w:b/>
                <w:bCs/>
                <w:color w:val="FFFFFF" w:themeColor="background1"/>
                <w:kern w:val="28"/>
                <w:sz w:val="28"/>
                <w:szCs w:val="28"/>
              </w:rPr>
            </w:pPr>
            <w:r w:rsidRPr="00652277">
              <w:rPr>
                <w:rFonts w:ascii="Mark Pro Medium" w:eastAsia="思源黑体" w:hAnsi="Mark Pro Medium"/>
                <w:b/>
                <w:bCs/>
                <w:color w:val="FFFFFF" w:themeColor="background1"/>
                <w:kern w:val="28"/>
                <w:sz w:val="28"/>
                <w:szCs w:val="28"/>
              </w:rPr>
              <w:lastRenderedPageBreak/>
              <w:t>3. Trying out</w:t>
            </w:r>
          </w:p>
          <w:p w14:paraId="3D97C1D7" w14:textId="3ED6F1C7" w:rsidR="00FC7FAF" w:rsidRPr="00784D0C" w:rsidRDefault="00652277" w:rsidP="00652277">
            <w:pPr>
              <w:spacing w:line="276" w:lineRule="auto"/>
              <w:jc w:val="center"/>
              <w:rPr>
                <w:rFonts w:ascii="Mark Pro Medium" w:eastAsia="思源黑体" w:hAnsi="Mark Pro Medium"/>
                <w:b/>
                <w:bCs/>
                <w:color w:val="FFFFFF" w:themeColor="background1"/>
                <w:kern w:val="28"/>
                <w:sz w:val="28"/>
                <w:szCs w:val="28"/>
              </w:rPr>
            </w:pPr>
            <w:r w:rsidRPr="00652277">
              <w:rPr>
                <w:rFonts w:ascii="Mark Pro Medium" w:eastAsia="思源黑体" w:hAnsi="Mark Pro Medium"/>
                <w:b/>
                <w:bCs/>
                <w:color w:val="FFFFFF" w:themeColor="background1"/>
                <w:kern w:val="28"/>
                <w:sz w:val="28"/>
                <w:szCs w:val="28"/>
              </w:rPr>
              <w:t>(25 min)</w:t>
            </w:r>
          </w:p>
        </w:tc>
      </w:tr>
      <w:tr w:rsidR="00B4160D" w:rsidRPr="00157F7F" w14:paraId="4C3A2846" w14:textId="77777777" w:rsidTr="00DE1891">
        <w:tblPrEx>
          <w:tblCellMar>
            <w:top w:w="0" w:type="dxa"/>
            <w:left w:w="108" w:type="dxa"/>
            <w:bottom w:w="0" w:type="dxa"/>
            <w:right w:w="108" w:type="dxa"/>
          </w:tblCellMar>
        </w:tblPrEx>
        <w:trPr>
          <w:trHeight w:val="6653"/>
        </w:trPr>
        <w:tc>
          <w:tcPr>
            <w:tcW w:w="10343" w:type="dxa"/>
            <w:tcBorders>
              <w:top w:val="nil"/>
              <w:left w:val="nil"/>
              <w:bottom w:val="nil"/>
              <w:right w:val="nil"/>
            </w:tcBorders>
          </w:tcPr>
          <w:p w14:paraId="0E1EBE15" w14:textId="4F9F95FB" w:rsidR="008B530A" w:rsidRPr="0079217A" w:rsidRDefault="00652277" w:rsidP="008B530A">
            <w:pPr>
              <w:spacing w:line="360" w:lineRule="auto"/>
              <w:rPr>
                <w:rFonts w:ascii="Mark Pro Medium" w:eastAsia="思源黑体" w:hAnsi="Mark Pro Medium"/>
                <w:b/>
                <w:bCs/>
                <w:color w:val="595959" w:themeColor="text1" w:themeTint="A6"/>
                <w:w w:val="105"/>
                <w:kern w:val="28"/>
              </w:rPr>
            </w:pPr>
            <w:r w:rsidRPr="00652277">
              <w:rPr>
                <w:rFonts w:ascii="Mark Pro Medium" w:eastAsia="思源黑体" w:hAnsi="Mark Pro Medium"/>
                <w:b/>
                <w:bCs/>
                <w:color w:val="595959" w:themeColor="text1" w:themeTint="A6"/>
                <w:kern w:val="28"/>
              </w:rPr>
              <w:t>Step 3: Trying it out</w:t>
            </w:r>
            <w:r w:rsidR="008B530A" w:rsidRPr="0079217A">
              <w:rPr>
                <w:rFonts w:ascii="Mark Pro Medium" w:eastAsia="思源黑体" w:hAnsi="Mark Pro Medium"/>
                <w:b/>
                <w:bCs/>
                <w:color w:val="595959" w:themeColor="text1" w:themeTint="A6"/>
                <w:kern w:val="28"/>
              </w:rPr>
              <w:t xml:space="preserve"> </w:t>
            </w:r>
          </w:p>
          <w:p w14:paraId="5C76C88A" w14:textId="77777777" w:rsidR="00652277" w:rsidRP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You have already learned a lot about the ultrasonic sensor on the mBot2. You are now going to create your own computer program in mBlock using the ultrasonic sensor.</w:t>
            </w:r>
          </w:p>
          <w:p w14:paraId="53F835E4" w14:textId="12DD3EF5" w:rsid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In this assignment you are going to make the mBot2 drive in infinite 'rounds'. You do this by placing an object at each vertex. You program the mBot2 in such a way that it makes a turn at each object and eventually returns to the starting point. Take a look at the image below.</w:t>
            </w:r>
          </w:p>
          <w:p w14:paraId="4CC4F919" w14:textId="17E47777" w:rsidR="00F91BEA" w:rsidRDefault="00DE1891" w:rsidP="0065227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8720" behindDoc="0" locked="0" layoutInCell="1" allowOverlap="1" wp14:anchorId="7F16FD36" wp14:editId="5E379064">
                  <wp:simplePos x="0" y="0"/>
                  <wp:positionH relativeFrom="column">
                    <wp:posOffset>781354</wp:posOffset>
                  </wp:positionH>
                  <wp:positionV relativeFrom="paragraph">
                    <wp:posOffset>84455</wp:posOffset>
                  </wp:positionV>
                  <wp:extent cx="4859241" cy="3187803"/>
                  <wp:effectExtent l="0" t="0" r="0" b="0"/>
                  <wp:wrapNone/>
                  <wp:docPr id="1441396257" name="Picture 14413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7" name="Picture 14413962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59241" cy="3187803"/>
                          </a:xfrm>
                          <a:prstGeom prst="rect">
                            <a:avLst/>
                          </a:prstGeom>
                        </pic:spPr>
                      </pic:pic>
                    </a:graphicData>
                  </a:graphic>
                  <wp14:sizeRelH relativeFrom="margin">
                    <wp14:pctWidth>0</wp14:pctWidth>
                  </wp14:sizeRelH>
                  <wp14:sizeRelV relativeFrom="margin">
                    <wp14:pctHeight>0</wp14:pctHeight>
                  </wp14:sizeRelV>
                </wp:anchor>
              </w:drawing>
            </w:r>
          </w:p>
          <w:p w14:paraId="5E66BDDF" w14:textId="7F591079" w:rsidR="00F91BEA" w:rsidRDefault="00F91BEA" w:rsidP="00652277">
            <w:pPr>
              <w:spacing w:line="360" w:lineRule="auto"/>
              <w:rPr>
                <w:rFonts w:ascii="Mark Pro" w:eastAsia="思源黑体" w:hAnsi="Mark Pro"/>
                <w:color w:val="595959" w:themeColor="text1" w:themeTint="A6"/>
                <w:kern w:val="28"/>
              </w:rPr>
            </w:pPr>
          </w:p>
          <w:p w14:paraId="58FEDF8D" w14:textId="197E2880" w:rsidR="00F91BEA" w:rsidRDefault="00F91BEA" w:rsidP="00DE1891">
            <w:pPr>
              <w:spacing w:line="360" w:lineRule="auto"/>
              <w:jc w:val="center"/>
              <w:rPr>
                <w:rFonts w:ascii="Mark Pro" w:eastAsia="思源黑体" w:hAnsi="Mark Pro"/>
                <w:color w:val="595959" w:themeColor="text1" w:themeTint="A6"/>
                <w:kern w:val="28"/>
              </w:rPr>
            </w:pPr>
          </w:p>
          <w:p w14:paraId="6CABC604" w14:textId="4BED3865" w:rsidR="00F91BEA" w:rsidRDefault="00F91BEA" w:rsidP="00652277">
            <w:pPr>
              <w:spacing w:line="360" w:lineRule="auto"/>
              <w:rPr>
                <w:rFonts w:ascii="Mark Pro" w:eastAsia="思源黑体" w:hAnsi="Mark Pro"/>
                <w:color w:val="595959" w:themeColor="text1" w:themeTint="A6"/>
                <w:kern w:val="28"/>
              </w:rPr>
            </w:pPr>
          </w:p>
          <w:p w14:paraId="524C049B" w14:textId="4D2CCAD9" w:rsidR="00F91BEA" w:rsidRDefault="00F91BEA" w:rsidP="00652277">
            <w:pPr>
              <w:spacing w:line="360" w:lineRule="auto"/>
              <w:rPr>
                <w:rFonts w:ascii="Mark Pro" w:eastAsia="思源黑体" w:hAnsi="Mark Pro"/>
                <w:color w:val="595959" w:themeColor="text1" w:themeTint="A6"/>
                <w:kern w:val="28"/>
              </w:rPr>
            </w:pPr>
          </w:p>
          <w:p w14:paraId="0A0E13E3" w14:textId="591D9DD1" w:rsidR="00F91BEA" w:rsidRDefault="00F91BEA" w:rsidP="00652277">
            <w:pPr>
              <w:spacing w:line="360" w:lineRule="auto"/>
              <w:rPr>
                <w:rFonts w:ascii="Mark Pro" w:eastAsia="思源黑体" w:hAnsi="Mark Pro"/>
                <w:color w:val="595959" w:themeColor="text1" w:themeTint="A6"/>
                <w:kern w:val="28"/>
              </w:rPr>
            </w:pPr>
          </w:p>
          <w:p w14:paraId="603C3729" w14:textId="011D10BE" w:rsidR="00F91BEA" w:rsidRDefault="00F91BEA" w:rsidP="00652277">
            <w:pPr>
              <w:spacing w:line="360" w:lineRule="auto"/>
              <w:rPr>
                <w:rFonts w:ascii="Mark Pro" w:eastAsia="思源黑体" w:hAnsi="Mark Pro"/>
                <w:color w:val="595959" w:themeColor="text1" w:themeTint="A6"/>
                <w:kern w:val="28"/>
              </w:rPr>
            </w:pPr>
          </w:p>
          <w:p w14:paraId="5317EB44" w14:textId="57A969EB" w:rsidR="00F91BEA" w:rsidRDefault="00F91BEA" w:rsidP="00652277">
            <w:pPr>
              <w:spacing w:line="360" w:lineRule="auto"/>
              <w:rPr>
                <w:rFonts w:ascii="Mark Pro" w:eastAsia="思源黑体" w:hAnsi="Mark Pro"/>
                <w:color w:val="595959" w:themeColor="text1" w:themeTint="A6"/>
                <w:kern w:val="28"/>
              </w:rPr>
            </w:pPr>
          </w:p>
          <w:p w14:paraId="195135FD" w14:textId="5B90E7AD" w:rsidR="00F91BEA" w:rsidRDefault="00F91BEA" w:rsidP="00652277">
            <w:pPr>
              <w:spacing w:line="360" w:lineRule="auto"/>
              <w:rPr>
                <w:rFonts w:ascii="Mark Pro" w:eastAsia="思源黑体" w:hAnsi="Mark Pro"/>
                <w:color w:val="595959" w:themeColor="text1" w:themeTint="A6"/>
                <w:kern w:val="28"/>
              </w:rPr>
            </w:pPr>
          </w:p>
          <w:p w14:paraId="6114BD99" w14:textId="73BA8A0B" w:rsidR="00F91BEA" w:rsidRDefault="00F91BEA" w:rsidP="00652277">
            <w:pPr>
              <w:spacing w:line="360" w:lineRule="auto"/>
              <w:rPr>
                <w:rFonts w:ascii="Mark Pro" w:eastAsia="思源黑体" w:hAnsi="Mark Pro"/>
                <w:color w:val="595959" w:themeColor="text1" w:themeTint="A6"/>
                <w:kern w:val="28"/>
              </w:rPr>
            </w:pPr>
          </w:p>
          <w:p w14:paraId="564EC4AD" w14:textId="26DC0448" w:rsidR="00F91BEA" w:rsidRDefault="00F91BEA" w:rsidP="00652277">
            <w:pPr>
              <w:spacing w:line="360" w:lineRule="auto"/>
              <w:rPr>
                <w:rFonts w:ascii="Mark Pro" w:eastAsia="思源黑体" w:hAnsi="Mark Pro"/>
                <w:color w:val="595959" w:themeColor="text1" w:themeTint="A6"/>
                <w:kern w:val="28"/>
              </w:rPr>
            </w:pPr>
          </w:p>
          <w:p w14:paraId="619CF30E" w14:textId="5D254311" w:rsidR="00F91BEA" w:rsidRDefault="00F91BEA" w:rsidP="00652277">
            <w:pPr>
              <w:spacing w:line="360" w:lineRule="auto"/>
              <w:rPr>
                <w:rFonts w:ascii="Mark Pro" w:eastAsia="思源黑体" w:hAnsi="Mark Pro"/>
                <w:color w:val="595959" w:themeColor="text1" w:themeTint="A6"/>
                <w:kern w:val="28"/>
              </w:rPr>
            </w:pPr>
          </w:p>
          <w:p w14:paraId="798ABAFD" w14:textId="77777777" w:rsidR="00F91BEA" w:rsidRPr="00652277" w:rsidRDefault="00F91BEA" w:rsidP="00652277">
            <w:pPr>
              <w:spacing w:line="360" w:lineRule="auto"/>
              <w:rPr>
                <w:rFonts w:ascii="Mark Pro" w:eastAsia="思源黑体" w:hAnsi="Mark Pro"/>
                <w:color w:val="595959" w:themeColor="text1" w:themeTint="A6"/>
                <w:kern w:val="28"/>
              </w:rPr>
            </w:pPr>
          </w:p>
          <w:p w14:paraId="74384AE9" w14:textId="77777777" w:rsidR="00652277" w:rsidRP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Use the knowledge you gained in 'Step 2' of this lesson. Of course, you can also experiment with the different programming possibilities in mBlock.</w:t>
            </w:r>
          </w:p>
          <w:p w14:paraId="4C6EEC85" w14:textId="2E9EB9BE" w:rsidR="008B530A" w:rsidRPr="00652277" w:rsidRDefault="00652277" w:rsidP="00652277">
            <w:pPr>
              <w:spacing w:line="360" w:lineRule="auto"/>
              <w:rPr>
                <w:rFonts w:ascii="Mark Pro" w:eastAsia="思源黑体" w:hAnsi="Mark Pro"/>
                <w:color w:val="595959" w:themeColor="text1" w:themeTint="A6"/>
                <w:kern w:val="28"/>
              </w:rPr>
            </w:pPr>
            <w:r w:rsidRPr="00652277">
              <w:rPr>
                <w:rFonts w:ascii="Mark Pro" w:eastAsia="思源黑体" w:hAnsi="Mark Pro"/>
                <w:color w:val="595959" w:themeColor="text1" w:themeTint="A6"/>
                <w:kern w:val="28"/>
              </w:rPr>
              <w:t>In working out this assignment, it is helpful to use the following step-by-step plan. Do you have an idea of what you want to make? If so, first discuss with your teacher whether this is feasible.</w:t>
            </w:r>
          </w:p>
          <w:p w14:paraId="56748055" w14:textId="30241BB8" w:rsidR="008B530A" w:rsidRDefault="008B530A" w:rsidP="008B530A">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3851"/>
              <w:gridCol w:w="6266"/>
            </w:tblGrid>
            <w:tr w:rsidR="00F91BEA" w14:paraId="7E1EE4FB" w14:textId="77777777" w:rsidTr="00F91BEA">
              <w:tc>
                <w:tcPr>
                  <w:tcW w:w="3851" w:type="dxa"/>
                </w:tcPr>
                <w:p w14:paraId="71B5FCC8" w14:textId="77777777" w:rsidR="00F91BEA" w:rsidRDefault="00F91BEA" w:rsidP="008B530A">
                  <w:pPr>
                    <w:spacing w:line="360" w:lineRule="auto"/>
                    <w:rPr>
                      <w:rFonts w:ascii="Mark Pro" w:eastAsia="思源黑体" w:hAnsi="Mark Pro"/>
                      <w:color w:val="595959" w:themeColor="text1" w:themeTint="A6"/>
                      <w:kern w:val="28"/>
                    </w:rPr>
                  </w:pPr>
                </w:p>
              </w:tc>
              <w:tc>
                <w:tcPr>
                  <w:tcW w:w="6266" w:type="dxa"/>
                </w:tcPr>
                <w:p w14:paraId="6DAF6E14" w14:textId="583FA71D" w:rsidR="00F91BEA" w:rsidRPr="00F91BEA" w:rsidRDefault="00F91BEA" w:rsidP="00F91BEA">
                  <w:pPr>
                    <w:spacing w:line="360" w:lineRule="auto"/>
                    <w:jc w:val="center"/>
                    <w:rPr>
                      <w:rFonts w:ascii="Mark Pro Medium" w:eastAsia="思源黑体" w:hAnsi="Mark Pro Medium"/>
                      <w:b/>
                      <w:bCs/>
                      <w:color w:val="595959" w:themeColor="text1" w:themeTint="A6"/>
                      <w:kern w:val="28"/>
                    </w:rPr>
                  </w:pPr>
                  <w:r w:rsidRPr="00F91BEA">
                    <w:rPr>
                      <w:rFonts w:ascii="Mark Pro Medium" w:eastAsia="思源黑体" w:hAnsi="Mark Pro Medium"/>
                      <w:b/>
                      <w:bCs/>
                      <w:color w:val="595959" w:themeColor="text1" w:themeTint="A6"/>
                      <w:kern w:val="28"/>
                    </w:rPr>
                    <w:t>Explanation</w:t>
                  </w:r>
                </w:p>
              </w:tc>
            </w:tr>
            <w:tr w:rsidR="00F91BEA" w14:paraId="072A241A" w14:textId="77777777" w:rsidTr="00F91BEA">
              <w:tc>
                <w:tcPr>
                  <w:tcW w:w="3851" w:type="dxa"/>
                </w:tcPr>
                <w:p w14:paraId="02436ACC" w14:textId="5C147503" w:rsidR="00F91BEA" w:rsidRDefault="00F91BEA" w:rsidP="008B530A">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Step 1: What do you want to do?</w:t>
                  </w:r>
                </w:p>
              </w:tc>
              <w:tc>
                <w:tcPr>
                  <w:tcW w:w="6266" w:type="dxa"/>
                </w:tcPr>
                <w:p w14:paraId="44337E48" w14:textId="77777777" w:rsid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In what way should the mBot2 move?</w:t>
                  </w:r>
                </w:p>
                <w:p w14:paraId="6F64C017" w14:textId="0C80CC8A" w:rsidR="00A5071A" w:rsidRPr="00A5071A" w:rsidRDefault="00A5071A" w:rsidP="00A5071A">
                  <w:pPr>
                    <w:spacing w:line="360" w:lineRule="auto"/>
                    <w:rPr>
                      <w:rFonts w:ascii="Mark Pro" w:eastAsia="思源黑体" w:hAnsi="Mark Pro"/>
                      <w:color w:val="595959" w:themeColor="text1" w:themeTint="A6"/>
                      <w:kern w:val="28"/>
                    </w:rPr>
                  </w:pPr>
                </w:p>
              </w:tc>
            </w:tr>
            <w:tr w:rsidR="00F91BEA" w14:paraId="018BDF96" w14:textId="77777777" w:rsidTr="00F91BEA">
              <w:tc>
                <w:tcPr>
                  <w:tcW w:w="3851" w:type="dxa"/>
                </w:tcPr>
                <w:p w14:paraId="76B7B9A8" w14:textId="6E835366" w:rsidR="00F91BEA" w:rsidRDefault="00F91BEA" w:rsidP="008B530A">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Step 2: What do you need?</w:t>
                  </w:r>
                </w:p>
              </w:tc>
              <w:tc>
                <w:tcPr>
                  <w:tcW w:w="6266" w:type="dxa"/>
                </w:tcPr>
                <w:p w14:paraId="4379B383" w14:textId="77777777" w:rsid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What do you need in addition to the mBot2?</w:t>
                  </w:r>
                </w:p>
                <w:p w14:paraId="550FCEE6" w14:textId="77777777" w:rsidR="00A5071A" w:rsidRDefault="00A5071A" w:rsidP="00A5071A">
                  <w:pPr>
                    <w:spacing w:line="360" w:lineRule="auto"/>
                    <w:rPr>
                      <w:rFonts w:ascii="Mark Pro" w:eastAsia="思源黑体" w:hAnsi="Mark Pro"/>
                      <w:color w:val="595959" w:themeColor="text1" w:themeTint="A6"/>
                      <w:kern w:val="28"/>
                    </w:rPr>
                  </w:pPr>
                </w:p>
                <w:p w14:paraId="015A556D" w14:textId="2E0A1D39" w:rsidR="00A5071A" w:rsidRPr="00A5071A" w:rsidRDefault="00A5071A" w:rsidP="00A5071A">
                  <w:pPr>
                    <w:spacing w:line="360" w:lineRule="auto"/>
                    <w:rPr>
                      <w:rFonts w:ascii="Mark Pro" w:eastAsia="思源黑体" w:hAnsi="Mark Pro"/>
                      <w:color w:val="595959" w:themeColor="text1" w:themeTint="A6"/>
                      <w:kern w:val="28"/>
                    </w:rPr>
                  </w:pPr>
                </w:p>
              </w:tc>
            </w:tr>
            <w:tr w:rsidR="00F91BEA" w14:paraId="326DEEC5" w14:textId="77777777" w:rsidTr="00F91BEA">
              <w:tc>
                <w:tcPr>
                  <w:tcW w:w="3851" w:type="dxa"/>
                </w:tcPr>
                <w:p w14:paraId="6E0D3EAE" w14:textId="1D12A3C3" w:rsidR="00F91BEA" w:rsidRDefault="00F91BEA" w:rsidP="008B530A">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lastRenderedPageBreak/>
                    <w:t>Step 3: What code blocks do you need to make the mBot2 move?</w:t>
                  </w:r>
                </w:p>
              </w:tc>
              <w:tc>
                <w:tcPr>
                  <w:tcW w:w="6266" w:type="dxa"/>
                </w:tcPr>
                <w:p w14:paraId="1FB390B6" w14:textId="77777777" w:rsidR="00F91BEA" w:rsidRP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How can you make the mBot2 change direction at each corner?</w:t>
                  </w:r>
                </w:p>
                <w:p w14:paraId="46C34CF7" w14:textId="7E452EC7" w:rsidR="00F91BEA" w:rsidRP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What code blocks do you need to do this?</w:t>
                  </w:r>
                </w:p>
                <w:p w14:paraId="4D6C7812" w14:textId="5E2701A0" w:rsidR="00F91BEA" w:rsidRP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Make a brief description on how your program works (pseudocode/natural language, flowchart or UML)</w:t>
                  </w:r>
                </w:p>
                <w:p w14:paraId="0D2A7F9A" w14:textId="4C869C26" w:rsidR="00F91BEA" w:rsidRP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If you need further explanation, you can discuss with your fellow students, the teacher, or do a research on the topic. There is help available for every coding block in mBlock as well</w:t>
                  </w:r>
                </w:p>
              </w:tc>
            </w:tr>
            <w:tr w:rsidR="00F91BEA" w14:paraId="37C55B79" w14:textId="77777777" w:rsidTr="00F91BEA">
              <w:tc>
                <w:tcPr>
                  <w:tcW w:w="3851" w:type="dxa"/>
                </w:tcPr>
                <w:p w14:paraId="3E6DBB68" w14:textId="217C7984" w:rsidR="00F91BEA" w:rsidRDefault="00F91BEA" w:rsidP="008B530A">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Step 4: Testing and implementation</w:t>
                  </w:r>
                </w:p>
              </w:tc>
              <w:tc>
                <w:tcPr>
                  <w:tcW w:w="6266" w:type="dxa"/>
                </w:tcPr>
                <w:p w14:paraId="1236A978" w14:textId="4DF509D2" w:rsidR="00F91BEA" w:rsidRPr="00FB177B" w:rsidRDefault="00FB177B" w:rsidP="00FB177B">
                  <w:pPr>
                    <w:pStyle w:val="ListParagraph"/>
                    <w:numPr>
                      <w:ilvl w:val="0"/>
                      <w:numId w:val="36"/>
                    </w:numPr>
                    <w:spacing w:line="360" w:lineRule="auto"/>
                    <w:rPr>
                      <w:rFonts w:ascii="Mark Pro" w:eastAsia="思源黑体" w:hAnsi="Mark Pro"/>
                      <w:color w:val="595959" w:themeColor="text1" w:themeTint="A6"/>
                      <w:kern w:val="28"/>
                    </w:rPr>
                  </w:pPr>
                  <w:r w:rsidRPr="00FB177B">
                    <w:rPr>
                      <w:rFonts w:ascii="Mark Pro" w:eastAsia="思源黑体" w:hAnsi="Mark Pro"/>
                      <w:color w:val="595959" w:themeColor="text1" w:themeTint="A6"/>
                      <w:kern w:val="28"/>
                    </w:rPr>
                    <w:t>Is the f</w:t>
                  </w:r>
                  <w:r w:rsidR="00F91BEA" w:rsidRPr="00FB177B">
                    <w:rPr>
                      <w:rFonts w:ascii="Mark Pro" w:eastAsia="思源黑体" w:hAnsi="Mark Pro"/>
                      <w:color w:val="595959" w:themeColor="text1" w:themeTint="A6"/>
                      <w:kern w:val="28"/>
                    </w:rPr>
                    <w:t>irst version ready? Test it! During the testing round, write down points of improvement</w:t>
                  </w:r>
                </w:p>
                <w:p w14:paraId="56102B25" w14:textId="63123E83" w:rsidR="00F91BEA" w:rsidRP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Work on the improvement points until your mBot2 runs error-free over your course</w:t>
                  </w:r>
                </w:p>
                <w:p w14:paraId="12BB5555" w14:textId="51390DB9" w:rsidR="00F91BEA" w:rsidRPr="00F91BEA" w:rsidRDefault="00F91BEA" w:rsidP="00F91BEA">
                  <w:pPr>
                    <w:pStyle w:val="ListParagraph"/>
                    <w:numPr>
                      <w:ilvl w:val="0"/>
                      <w:numId w:val="32"/>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 xml:space="preserve">Successful? Film the end result and </w:t>
                  </w:r>
                  <w:r w:rsidR="00A5071A">
                    <w:rPr>
                      <w:rFonts w:ascii="Mark Pro" w:eastAsia="思源黑体" w:hAnsi="Mark Pro"/>
                      <w:color w:val="595959" w:themeColor="text1" w:themeTint="A6"/>
                      <w:kern w:val="28"/>
                    </w:rPr>
                    <w:t>ask</w:t>
                  </w:r>
                  <w:r w:rsidRPr="00F91BEA">
                    <w:rPr>
                      <w:rFonts w:ascii="Mark Pro" w:eastAsia="思源黑体" w:hAnsi="Mark Pro" w:hint="eastAsia"/>
                      <w:color w:val="595959" w:themeColor="text1" w:themeTint="A6"/>
                      <w:kern w:val="28"/>
                    </w:rPr>
                    <w:t xml:space="preserve"> your teacher if you can post it on social media with the hashtag #mBot2</w:t>
                  </w:r>
                </w:p>
              </w:tc>
            </w:tr>
          </w:tbl>
          <w:p w14:paraId="7448201B" w14:textId="77777777" w:rsidR="00F91BEA" w:rsidRPr="00157F7F" w:rsidRDefault="00F91BEA" w:rsidP="008B530A">
            <w:pPr>
              <w:spacing w:line="360" w:lineRule="auto"/>
              <w:rPr>
                <w:rFonts w:ascii="Mark Pro" w:eastAsia="思源黑体" w:hAnsi="Mark Pro"/>
                <w:color w:val="595959" w:themeColor="text1" w:themeTint="A6"/>
                <w:kern w:val="28"/>
              </w:rPr>
            </w:pPr>
          </w:p>
          <w:p w14:paraId="071859D0" w14:textId="77777777" w:rsidR="00B4160D" w:rsidRPr="008B530A" w:rsidRDefault="00B4160D" w:rsidP="008B530A">
            <w:pPr>
              <w:spacing w:line="360" w:lineRule="auto"/>
              <w:rPr>
                <w:rFonts w:ascii="Mark Pro" w:eastAsia="思源黑体" w:hAnsi="Mark Pro"/>
                <w:color w:val="595959" w:themeColor="text1" w:themeTint="A6"/>
                <w:kern w:val="28"/>
              </w:rPr>
            </w:pPr>
          </w:p>
        </w:tc>
      </w:tr>
      <w:tr w:rsidR="00E63106" w:rsidRPr="00784D0C" w14:paraId="2268DFF7" w14:textId="77777777" w:rsidTr="00DE1891">
        <w:trPr>
          <w:trHeight w:val="850"/>
        </w:trPr>
        <w:tc>
          <w:tcPr>
            <w:tcW w:w="10343" w:type="dxa"/>
            <w:tcBorders>
              <w:top w:val="nil"/>
              <w:left w:val="nil"/>
              <w:bottom w:val="nil"/>
              <w:right w:val="nil"/>
            </w:tcBorders>
            <w:shd w:val="clear" w:color="auto" w:fill="00B0F0"/>
            <w:vAlign w:val="center"/>
          </w:tcPr>
          <w:p w14:paraId="35CE0227" w14:textId="77777777" w:rsidR="00F91BEA" w:rsidRPr="00F91BEA" w:rsidRDefault="00F91BEA" w:rsidP="00F91BEA">
            <w:pPr>
              <w:jc w:val="center"/>
              <w:rPr>
                <w:rFonts w:ascii="Mark Pro Medium" w:eastAsia="思源黑体" w:hAnsi="Mark Pro Medium"/>
                <w:b/>
                <w:bCs/>
                <w:color w:val="FFFFFF" w:themeColor="background1"/>
                <w:kern w:val="28"/>
                <w:sz w:val="28"/>
                <w:szCs w:val="28"/>
              </w:rPr>
            </w:pPr>
            <w:r w:rsidRPr="00F91BEA">
              <w:rPr>
                <w:rFonts w:ascii="Mark Pro Medium" w:eastAsia="思源黑体" w:hAnsi="Mark Pro Medium"/>
                <w:b/>
                <w:bCs/>
                <w:color w:val="FFFFFF" w:themeColor="background1"/>
                <w:kern w:val="28"/>
                <w:sz w:val="28"/>
                <w:szCs w:val="28"/>
              </w:rPr>
              <w:lastRenderedPageBreak/>
              <w:t>4. Wrap-up</w:t>
            </w:r>
          </w:p>
          <w:p w14:paraId="0C39D9E5" w14:textId="3B355DC5" w:rsidR="00E63106" w:rsidRPr="00784D0C" w:rsidRDefault="00F91BEA" w:rsidP="00F91BEA">
            <w:pPr>
              <w:spacing w:line="259" w:lineRule="auto"/>
              <w:jc w:val="center"/>
              <w:rPr>
                <w:rFonts w:ascii="Mark Pro Medium" w:eastAsia="思源黑体" w:hAnsi="Mark Pro Medium"/>
                <w:b/>
                <w:bCs/>
                <w:color w:val="FFFFFF" w:themeColor="background1"/>
                <w:kern w:val="28"/>
                <w:sz w:val="28"/>
                <w:szCs w:val="28"/>
              </w:rPr>
            </w:pPr>
            <w:r w:rsidRPr="00F91BEA">
              <w:rPr>
                <w:rFonts w:ascii="Mark Pro Medium" w:eastAsia="思源黑体" w:hAnsi="Mark Pro Medium"/>
                <w:b/>
                <w:bCs/>
                <w:color w:val="FFFFFF" w:themeColor="background1"/>
                <w:kern w:val="28"/>
                <w:sz w:val="28"/>
                <w:szCs w:val="28"/>
              </w:rPr>
              <w:t>(5 min)</w:t>
            </w:r>
          </w:p>
        </w:tc>
      </w:tr>
      <w:tr w:rsidR="00F91BEA" w:rsidRPr="00784D0C" w14:paraId="3B1410F2" w14:textId="77777777" w:rsidTr="00DE1891">
        <w:trPr>
          <w:trHeight w:val="850"/>
        </w:trPr>
        <w:tc>
          <w:tcPr>
            <w:tcW w:w="10343" w:type="dxa"/>
            <w:tcBorders>
              <w:top w:val="nil"/>
              <w:left w:val="nil"/>
              <w:bottom w:val="nil"/>
              <w:right w:val="nil"/>
            </w:tcBorders>
            <w:shd w:val="clear" w:color="auto" w:fill="auto"/>
            <w:vAlign w:val="center"/>
          </w:tcPr>
          <w:p w14:paraId="0B9142AA" w14:textId="7384D418" w:rsidR="00F91BEA" w:rsidRPr="0079217A" w:rsidRDefault="00F91BEA" w:rsidP="00F91BEA">
            <w:pPr>
              <w:spacing w:line="360" w:lineRule="auto"/>
              <w:rPr>
                <w:rFonts w:ascii="Mark Pro Medium" w:eastAsia="思源黑体" w:hAnsi="Mark Pro Medium"/>
                <w:b/>
                <w:bCs/>
                <w:color w:val="595959" w:themeColor="text1" w:themeTint="A6"/>
                <w:w w:val="105"/>
                <w:kern w:val="28"/>
              </w:rPr>
            </w:pPr>
            <w:r w:rsidRPr="00F91BEA">
              <w:rPr>
                <w:rFonts w:ascii="Mark Pro Medium" w:eastAsia="思源黑体" w:hAnsi="Mark Pro Medium"/>
                <w:b/>
                <w:bCs/>
                <w:color w:val="595959" w:themeColor="text1" w:themeTint="A6"/>
                <w:kern w:val="28"/>
              </w:rPr>
              <w:t xml:space="preserve">Step 4: Wrap-up </w:t>
            </w:r>
            <w:r w:rsidRPr="0079217A">
              <w:rPr>
                <w:rFonts w:ascii="Mark Pro Medium" w:eastAsia="思源黑体" w:hAnsi="Mark Pro Medium"/>
                <w:b/>
                <w:bCs/>
                <w:color w:val="595959" w:themeColor="text1" w:themeTint="A6"/>
                <w:kern w:val="28"/>
              </w:rPr>
              <w:t xml:space="preserve"> </w:t>
            </w:r>
          </w:p>
          <w:p w14:paraId="2914500C" w14:textId="77777777" w:rsidR="00F91BEA" w:rsidRPr="00F91BEA" w:rsidRDefault="00F91BEA" w:rsidP="00F91BEA">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Did you manage to get the mBot2 to drive one round?</w:t>
            </w:r>
          </w:p>
          <w:p w14:paraId="4FA7C6B1" w14:textId="6641FC81" w:rsidR="00FB177B" w:rsidRDefault="00FB177B" w:rsidP="00F91BEA">
            <w:pPr>
              <w:spacing w:line="360" w:lineRule="auto"/>
              <w:rPr>
                <w:rFonts w:ascii="Mark Pro" w:eastAsia="思源黑体" w:hAnsi="Mark Pro"/>
                <w:color w:val="595959" w:themeColor="text1" w:themeTint="A6"/>
                <w:kern w:val="28"/>
              </w:rPr>
            </w:pPr>
            <w:r w:rsidRPr="00FB177B">
              <w:rPr>
                <w:rFonts w:ascii="Mark Pro" w:eastAsia="思源黑体" w:hAnsi="Mark Pro"/>
                <w:color w:val="595959" w:themeColor="text1" w:themeTint="A6"/>
                <w:kern w:val="28"/>
              </w:rPr>
              <w:t xml:space="preserve">In this lesson, you learned about ultrasonic sensors and where you might encounter them in everyday life. You know how to program the ultrasonic sensor of the mBot2, for example, to prevent the mBot2 from driving into obstacles. You also know how to use the LED lights in the Ultrasonic sensor to make the mBot2 show a certain emotion. </w:t>
            </w:r>
          </w:p>
          <w:p w14:paraId="0A082B7B" w14:textId="48D5DDB8" w:rsidR="00F91BEA" w:rsidRPr="00F91BEA" w:rsidRDefault="00F91BEA" w:rsidP="00F91BEA">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 xml:space="preserve">It is now time for a brief reflection. Think </w:t>
            </w:r>
            <w:r w:rsidR="00FB177B">
              <w:rPr>
                <w:rFonts w:ascii="Mark Pro" w:eastAsia="思源黑体" w:hAnsi="Mark Pro"/>
                <w:color w:val="595959" w:themeColor="text1" w:themeTint="A6"/>
                <w:kern w:val="28"/>
              </w:rPr>
              <w:t>on your own</w:t>
            </w:r>
            <w:r w:rsidRPr="00F91BEA">
              <w:rPr>
                <w:rFonts w:ascii="Mark Pro" w:eastAsia="思源黑体" w:hAnsi="Mark Pro"/>
                <w:color w:val="595959" w:themeColor="text1" w:themeTint="A6"/>
                <w:kern w:val="28"/>
              </w:rPr>
              <w:t xml:space="preserve"> and discuss with the group:</w:t>
            </w:r>
          </w:p>
          <w:p w14:paraId="7678CD98" w14:textId="0E236728" w:rsidR="00F91BEA" w:rsidRPr="00F91BEA" w:rsidRDefault="00F91BEA" w:rsidP="00F91BEA">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What do you think turned out well?</w:t>
            </w:r>
          </w:p>
          <w:p w14:paraId="13743E1A" w14:textId="50288439" w:rsidR="00F91BEA" w:rsidRPr="00F91BEA" w:rsidRDefault="00F91BEA" w:rsidP="00F91BEA">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What could be better?</w:t>
            </w:r>
          </w:p>
          <w:p w14:paraId="6D7F24EA" w14:textId="72B55388" w:rsidR="00F91BEA" w:rsidRPr="00F91BEA" w:rsidRDefault="00F91BEA" w:rsidP="00F91BEA">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Which parts of the lesson did you find easy and which did you find more difficult?</w:t>
            </w:r>
          </w:p>
          <w:p w14:paraId="7559DCD8" w14:textId="77777777" w:rsidR="005B7A77" w:rsidRDefault="00F91BEA" w:rsidP="005B7A77">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What would you like more explanation about?</w:t>
            </w:r>
          </w:p>
          <w:p w14:paraId="13EB0B10" w14:textId="0DAB07E0" w:rsidR="00F91BEA" w:rsidRPr="005B7A77" w:rsidRDefault="00F91BEA" w:rsidP="005B7A77">
            <w:pPr>
              <w:pStyle w:val="ListParagraph"/>
              <w:numPr>
                <w:ilvl w:val="0"/>
                <w:numId w:val="33"/>
              </w:numPr>
              <w:spacing w:line="360" w:lineRule="auto"/>
              <w:rPr>
                <w:rFonts w:ascii="Mark Pro" w:eastAsia="思源黑体" w:hAnsi="Mark Pro"/>
                <w:color w:val="595959" w:themeColor="text1" w:themeTint="A6"/>
                <w:kern w:val="28"/>
              </w:rPr>
            </w:pPr>
            <w:r w:rsidRPr="005B7A77">
              <w:rPr>
                <w:rFonts w:ascii="Mark Pro" w:eastAsia="思源黑体" w:hAnsi="Mark Pro" w:hint="eastAsia"/>
                <w:color w:val="595959" w:themeColor="text1" w:themeTint="A6"/>
                <w:kern w:val="28"/>
              </w:rPr>
              <w:t>Who could help you with that?</w:t>
            </w:r>
          </w:p>
        </w:tc>
      </w:tr>
    </w:tbl>
    <w:p w14:paraId="126AB267" w14:textId="77777777" w:rsidR="00344FEA" w:rsidRPr="0018668E" w:rsidRDefault="00344FEA">
      <w:pPr>
        <w:rPr>
          <w:rFonts w:ascii="Mark Pro" w:eastAsia="思源黑体" w:hAnsi="Mark Pro"/>
          <w:kern w:val="28"/>
          <w:szCs w:val="4"/>
        </w:rPr>
      </w:pPr>
    </w:p>
    <w:sectPr w:rsidR="00344FEA" w:rsidRPr="0018668E" w:rsidSect="008B2D83">
      <w:headerReference w:type="even" r:id="rId31"/>
      <w:headerReference w:type="default" r:id="rId32"/>
      <w:footerReference w:type="default" r:id="rId33"/>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5A9E" w14:textId="77777777" w:rsidR="00E82BC1" w:rsidRDefault="00E82BC1" w:rsidP="00C32CBF">
      <w:pPr>
        <w:spacing w:after="0" w:line="240" w:lineRule="auto"/>
      </w:pPr>
      <w:r>
        <w:separator/>
      </w:r>
    </w:p>
  </w:endnote>
  <w:endnote w:type="continuationSeparator" w:id="0">
    <w:p w14:paraId="40D6B31C" w14:textId="77777777" w:rsidR="00E82BC1" w:rsidRDefault="00E82BC1" w:rsidP="00C3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E859" w14:textId="77777777" w:rsidR="00E82BC1" w:rsidRDefault="00E82BC1" w:rsidP="00C32CBF">
      <w:pPr>
        <w:spacing w:after="0" w:line="240" w:lineRule="auto"/>
      </w:pPr>
      <w:r>
        <w:separator/>
      </w:r>
    </w:p>
  </w:footnote>
  <w:footnote w:type="continuationSeparator" w:id="0">
    <w:p w14:paraId="1DE894E9" w14:textId="77777777" w:rsidR="00E82BC1" w:rsidRDefault="00E82BC1" w:rsidP="00C3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CD339F" id="_x0000_t6" coordsize="21600,21600" o:spt="6" path="m,l,21600r21600,xe">
              <v:stroke joinstyle="miter"/>
              <v:path gradientshapeok="t" o:connecttype="custom" o:connectlocs="0,0;0,10800;0,21600;10800,21600;21600,21600;10800,10800" textboxrect="1800,12600,12600,19800"/>
            </v:shapetype>
            <v:shape id="Right Triangle 4" o:spid="_x0000_s1026" type="#_x0000_t6"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fillcolor="#00b0f0" stroked="f" strokeweight="1pt">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B1453"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fillcolor="#00b0f0" stroked="f" strokeweight="1pt">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6EAAB4" id="Group 17" o:spid="_x0000_s1026" style="position:absolute;margin-left:377pt;margin-top:-25pt;width:182.35pt;height:32.65pt;z-index:251675648" coordsize="23156,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o:spid="_x0000_s1027" style="position:absolute;top:825;width:23156;height:2159;visibility:visible;mso-wrap-style:square;v-text-anchor:middle" coordsize="2315422,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path="m325967,l2315422,r,215900l,215900,325967,xe" fillcolor="#00b0f0" stroked="f" strokeweight="1pt">
                <v:stroke joinstyle="miter"/>
                <v:path arrowok="t" o:connecttype="custom" o:connectlocs="326002,0;2315669,0;2315669,215900;0,215900;326002,0" o:connectangles="0,0,0,0,0"/>
              </v:shape>
              <v:line id="Straight Connector 9" o:spid="_x0000_s1028" style="position:absolute;visibility:visible;mso-wrap-style:square" from="17843,0" to="17843,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strokecolor="white [3212]" strokeweight="3pt">
                <v:stroke joinstyle="miter"/>
              </v:line>
              <v:line id="Straight Connector 11" o:spid="_x0000_s1029" style="position:absolute;visibility:visible;mso-wrap-style:square" from="18796,0" to="18796,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strokecolor="white [3212]" strokeweight="3pt">
                <v:stroke joinstyle="miter"/>
              </v:line>
              <v:line id="Straight Connector 12" o:spid="_x0000_s1030" style="position:absolute;visibility:visible;mso-wrap-style:square" from="19685,0" to="19685,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strokecolor="white [3212]" strokeweight="3pt">
                <v:stroke joinstyle="miter"/>
              </v:line>
              <v:line id="Straight Connector 13" o:spid="_x0000_s1031" style="position:absolute;visibility:visible;mso-wrap-style:square" from="20637,0" to="20637,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strokecolor="white [3212]" strokeweight="3pt">
                <v:stroke joinstyle="miter"/>
              </v:line>
              <v:line id="Straight Connector 14" o:spid="_x0000_s1032" style="position:absolute;visibility:visible;mso-wrap-style:square" from="21590,0" to="21590,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strokecolor="white [3212]" strokeweight="3pt">
                <v:stroke joinstyle="miter"/>
              </v:line>
              <v:line id="Straight Connector 16" o:spid="_x0000_s1033" style="position:absolute;visibility:visible;mso-wrap-style:square" from="22542,0" to="22542,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strokecolor="white [3212]" strokeweight="3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65pt;height:15.65pt;visibility:visible;mso-wrap-style:square" o:bullet="t">
        <v:imagedata r:id="rId1" o:title=""/>
      </v:shape>
    </w:pict>
  </w:numPicBullet>
  <w:numPicBullet w:numPicBulletId="1">
    <w:pict>
      <v:shape id="_x0000_i1027" type="#_x0000_t75" style="width:15.65pt;height:15.65pt;visibility:visible;mso-wrap-style:squar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D58"/>
    <w:multiLevelType w:val="hybridMultilevel"/>
    <w:tmpl w:val="29CCC9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928D5"/>
    <w:multiLevelType w:val="hybridMultilevel"/>
    <w:tmpl w:val="6D6A0A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B5F1C"/>
    <w:multiLevelType w:val="hybridMultilevel"/>
    <w:tmpl w:val="ED80CA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84408"/>
    <w:multiLevelType w:val="hybridMultilevel"/>
    <w:tmpl w:val="445CF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00C21"/>
    <w:multiLevelType w:val="hybridMultilevel"/>
    <w:tmpl w:val="E816137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B35D5"/>
    <w:multiLevelType w:val="hybridMultilevel"/>
    <w:tmpl w:val="B5367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77F67"/>
    <w:multiLevelType w:val="hybridMultilevel"/>
    <w:tmpl w:val="D19CDA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
  </w:num>
  <w:num w:numId="3">
    <w:abstractNumId w:val="32"/>
  </w:num>
  <w:num w:numId="4">
    <w:abstractNumId w:val="32"/>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4"/>
  </w:num>
  <w:num w:numId="6">
    <w:abstractNumId w:val="4"/>
  </w:num>
  <w:num w:numId="7">
    <w:abstractNumId w:val="21"/>
  </w:num>
  <w:num w:numId="8">
    <w:abstractNumId w:val="16"/>
  </w:num>
  <w:num w:numId="9">
    <w:abstractNumId w:val="15"/>
  </w:num>
  <w:num w:numId="10">
    <w:abstractNumId w:val="5"/>
  </w:num>
  <w:num w:numId="11">
    <w:abstractNumId w:val="34"/>
  </w:num>
  <w:num w:numId="12">
    <w:abstractNumId w:val="33"/>
  </w:num>
  <w:num w:numId="13">
    <w:abstractNumId w:val="19"/>
  </w:num>
  <w:num w:numId="14">
    <w:abstractNumId w:val="22"/>
  </w:num>
  <w:num w:numId="15">
    <w:abstractNumId w:val="0"/>
  </w:num>
  <w:num w:numId="16">
    <w:abstractNumId w:val="10"/>
  </w:num>
  <w:num w:numId="17">
    <w:abstractNumId w:val="6"/>
  </w:num>
  <w:num w:numId="18">
    <w:abstractNumId w:val="9"/>
  </w:num>
  <w:num w:numId="19">
    <w:abstractNumId w:val="17"/>
  </w:num>
  <w:num w:numId="20">
    <w:abstractNumId w:val="28"/>
  </w:num>
  <w:num w:numId="21">
    <w:abstractNumId w:val="24"/>
  </w:num>
  <w:num w:numId="22">
    <w:abstractNumId w:val="26"/>
  </w:num>
  <w:num w:numId="23">
    <w:abstractNumId w:val="13"/>
  </w:num>
  <w:num w:numId="24">
    <w:abstractNumId w:val="12"/>
  </w:num>
  <w:num w:numId="25">
    <w:abstractNumId w:val="8"/>
  </w:num>
  <w:num w:numId="26">
    <w:abstractNumId w:val="2"/>
  </w:num>
  <w:num w:numId="27">
    <w:abstractNumId w:val="25"/>
  </w:num>
  <w:num w:numId="28">
    <w:abstractNumId w:val="20"/>
  </w:num>
  <w:num w:numId="29">
    <w:abstractNumId w:val="7"/>
  </w:num>
  <w:num w:numId="30">
    <w:abstractNumId w:val="1"/>
  </w:num>
  <w:num w:numId="31">
    <w:abstractNumId w:val="11"/>
  </w:num>
  <w:num w:numId="32">
    <w:abstractNumId w:val="29"/>
  </w:num>
  <w:num w:numId="33">
    <w:abstractNumId w:val="18"/>
  </w:num>
  <w:num w:numId="34">
    <w:abstractNumId w:val="31"/>
  </w:num>
  <w:num w:numId="35">
    <w:abstractNumId w:val="27"/>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52262"/>
    <w:rsid w:val="0006319E"/>
    <w:rsid w:val="000711AE"/>
    <w:rsid w:val="000717BD"/>
    <w:rsid w:val="000760DD"/>
    <w:rsid w:val="00080459"/>
    <w:rsid w:val="000912FA"/>
    <w:rsid w:val="000913B8"/>
    <w:rsid w:val="0009314E"/>
    <w:rsid w:val="000A04A5"/>
    <w:rsid w:val="000A6DB7"/>
    <w:rsid w:val="000B0B26"/>
    <w:rsid w:val="000B38FC"/>
    <w:rsid w:val="000C260A"/>
    <w:rsid w:val="000C5115"/>
    <w:rsid w:val="000C54F9"/>
    <w:rsid w:val="000C60C9"/>
    <w:rsid w:val="000C69E7"/>
    <w:rsid w:val="000D14D8"/>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6F59"/>
    <w:rsid w:val="00134A3D"/>
    <w:rsid w:val="00140AF8"/>
    <w:rsid w:val="00145BF3"/>
    <w:rsid w:val="00155077"/>
    <w:rsid w:val="001561CD"/>
    <w:rsid w:val="00156AF2"/>
    <w:rsid w:val="00157174"/>
    <w:rsid w:val="00157F7F"/>
    <w:rsid w:val="0017572F"/>
    <w:rsid w:val="001766D9"/>
    <w:rsid w:val="00184159"/>
    <w:rsid w:val="0018668E"/>
    <w:rsid w:val="00186FA2"/>
    <w:rsid w:val="00195CB1"/>
    <w:rsid w:val="001A1DEC"/>
    <w:rsid w:val="001A50E3"/>
    <w:rsid w:val="001A55A1"/>
    <w:rsid w:val="001A5D98"/>
    <w:rsid w:val="001B5614"/>
    <w:rsid w:val="001C18CE"/>
    <w:rsid w:val="001C1AB7"/>
    <w:rsid w:val="001C60CB"/>
    <w:rsid w:val="001C75B3"/>
    <w:rsid w:val="001E47F9"/>
    <w:rsid w:val="001E4B66"/>
    <w:rsid w:val="001E4CAD"/>
    <w:rsid w:val="001E5FFA"/>
    <w:rsid w:val="001E658D"/>
    <w:rsid w:val="001E68F6"/>
    <w:rsid w:val="001E76B5"/>
    <w:rsid w:val="00210E84"/>
    <w:rsid w:val="00215142"/>
    <w:rsid w:val="00220BF3"/>
    <w:rsid w:val="00231038"/>
    <w:rsid w:val="00231517"/>
    <w:rsid w:val="00234D89"/>
    <w:rsid w:val="00251C56"/>
    <w:rsid w:val="002520E7"/>
    <w:rsid w:val="00254FC6"/>
    <w:rsid w:val="002636A5"/>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13612"/>
    <w:rsid w:val="003179E9"/>
    <w:rsid w:val="00327658"/>
    <w:rsid w:val="003338C6"/>
    <w:rsid w:val="00333E92"/>
    <w:rsid w:val="00340247"/>
    <w:rsid w:val="00343B1C"/>
    <w:rsid w:val="00344FEA"/>
    <w:rsid w:val="003461DA"/>
    <w:rsid w:val="00346A7F"/>
    <w:rsid w:val="0034766F"/>
    <w:rsid w:val="003522ED"/>
    <w:rsid w:val="00354043"/>
    <w:rsid w:val="003554D1"/>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5508"/>
    <w:rsid w:val="003A56D8"/>
    <w:rsid w:val="003B38FC"/>
    <w:rsid w:val="003B5C83"/>
    <w:rsid w:val="003D060C"/>
    <w:rsid w:val="003E215B"/>
    <w:rsid w:val="003E2489"/>
    <w:rsid w:val="003E42EA"/>
    <w:rsid w:val="003E4C67"/>
    <w:rsid w:val="003F5AE7"/>
    <w:rsid w:val="003F740B"/>
    <w:rsid w:val="00402A8D"/>
    <w:rsid w:val="004038DB"/>
    <w:rsid w:val="00403AD1"/>
    <w:rsid w:val="00403E0F"/>
    <w:rsid w:val="004164AF"/>
    <w:rsid w:val="004167E9"/>
    <w:rsid w:val="004171B9"/>
    <w:rsid w:val="00417E3D"/>
    <w:rsid w:val="00417F88"/>
    <w:rsid w:val="00422B1F"/>
    <w:rsid w:val="004233E1"/>
    <w:rsid w:val="00424B34"/>
    <w:rsid w:val="00434674"/>
    <w:rsid w:val="00435FFD"/>
    <w:rsid w:val="00437C35"/>
    <w:rsid w:val="00451BCD"/>
    <w:rsid w:val="00453B89"/>
    <w:rsid w:val="00463862"/>
    <w:rsid w:val="004816B9"/>
    <w:rsid w:val="00481C1B"/>
    <w:rsid w:val="00486B80"/>
    <w:rsid w:val="00487571"/>
    <w:rsid w:val="0049068A"/>
    <w:rsid w:val="00492893"/>
    <w:rsid w:val="004A66B4"/>
    <w:rsid w:val="004B292C"/>
    <w:rsid w:val="004C7B5E"/>
    <w:rsid w:val="004D1E5C"/>
    <w:rsid w:val="004D39BE"/>
    <w:rsid w:val="004D50BA"/>
    <w:rsid w:val="004D5A45"/>
    <w:rsid w:val="004E5761"/>
    <w:rsid w:val="004E7F6E"/>
    <w:rsid w:val="004F197F"/>
    <w:rsid w:val="004F4F29"/>
    <w:rsid w:val="0050073F"/>
    <w:rsid w:val="00501A11"/>
    <w:rsid w:val="00504EB5"/>
    <w:rsid w:val="00511DE4"/>
    <w:rsid w:val="00512446"/>
    <w:rsid w:val="00512AE9"/>
    <w:rsid w:val="0052003C"/>
    <w:rsid w:val="00520C09"/>
    <w:rsid w:val="00525D4D"/>
    <w:rsid w:val="00535430"/>
    <w:rsid w:val="005378C8"/>
    <w:rsid w:val="005415A4"/>
    <w:rsid w:val="005455E4"/>
    <w:rsid w:val="0055583F"/>
    <w:rsid w:val="00560344"/>
    <w:rsid w:val="00561AAE"/>
    <w:rsid w:val="00561C9A"/>
    <w:rsid w:val="00564200"/>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A77"/>
    <w:rsid w:val="005B7B18"/>
    <w:rsid w:val="005B7C9E"/>
    <w:rsid w:val="005C447F"/>
    <w:rsid w:val="005D18C4"/>
    <w:rsid w:val="0060179E"/>
    <w:rsid w:val="00601F94"/>
    <w:rsid w:val="00605F38"/>
    <w:rsid w:val="00606598"/>
    <w:rsid w:val="00611C8D"/>
    <w:rsid w:val="00617CC2"/>
    <w:rsid w:val="00623022"/>
    <w:rsid w:val="00626F63"/>
    <w:rsid w:val="00631310"/>
    <w:rsid w:val="0063637B"/>
    <w:rsid w:val="00640688"/>
    <w:rsid w:val="0064068A"/>
    <w:rsid w:val="00642627"/>
    <w:rsid w:val="0064411F"/>
    <w:rsid w:val="006510F1"/>
    <w:rsid w:val="00652277"/>
    <w:rsid w:val="00653279"/>
    <w:rsid w:val="00654227"/>
    <w:rsid w:val="006552CC"/>
    <w:rsid w:val="00660926"/>
    <w:rsid w:val="006655AA"/>
    <w:rsid w:val="00673BDC"/>
    <w:rsid w:val="00676B1E"/>
    <w:rsid w:val="0068130F"/>
    <w:rsid w:val="0068373F"/>
    <w:rsid w:val="00685665"/>
    <w:rsid w:val="00686932"/>
    <w:rsid w:val="006907BC"/>
    <w:rsid w:val="00692631"/>
    <w:rsid w:val="006A06F0"/>
    <w:rsid w:val="006A1B9F"/>
    <w:rsid w:val="006A1F4F"/>
    <w:rsid w:val="006A4ECE"/>
    <w:rsid w:val="006B2F88"/>
    <w:rsid w:val="006B63B7"/>
    <w:rsid w:val="006C1A8F"/>
    <w:rsid w:val="006C63B7"/>
    <w:rsid w:val="006D2EE4"/>
    <w:rsid w:val="006D35D1"/>
    <w:rsid w:val="006D4804"/>
    <w:rsid w:val="006E4977"/>
    <w:rsid w:val="006E61EB"/>
    <w:rsid w:val="006F4DC4"/>
    <w:rsid w:val="006F6D31"/>
    <w:rsid w:val="0070156F"/>
    <w:rsid w:val="007034D8"/>
    <w:rsid w:val="00707733"/>
    <w:rsid w:val="00714AE1"/>
    <w:rsid w:val="00730A3D"/>
    <w:rsid w:val="00733C08"/>
    <w:rsid w:val="00735FA0"/>
    <w:rsid w:val="00742FEA"/>
    <w:rsid w:val="007434CD"/>
    <w:rsid w:val="007473FF"/>
    <w:rsid w:val="00747B00"/>
    <w:rsid w:val="007529A1"/>
    <w:rsid w:val="0075382B"/>
    <w:rsid w:val="00755141"/>
    <w:rsid w:val="007561BB"/>
    <w:rsid w:val="007607A8"/>
    <w:rsid w:val="0076116B"/>
    <w:rsid w:val="0076606D"/>
    <w:rsid w:val="00774E01"/>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1C9E"/>
    <w:rsid w:val="008624B1"/>
    <w:rsid w:val="00863601"/>
    <w:rsid w:val="00864B57"/>
    <w:rsid w:val="00870CB8"/>
    <w:rsid w:val="008710A4"/>
    <w:rsid w:val="00872F38"/>
    <w:rsid w:val="00877778"/>
    <w:rsid w:val="00896B5E"/>
    <w:rsid w:val="008A0169"/>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20F5"/>
    <w:rsid w:val="008F622B"/>
    <w:rsid w:val="00901536"/>
    <w:rsid w:val="0090572F"/>
    <w:rsid w:val="0091318C"/>
    <w:rsid w:val="00913400"/>
    <w:rsid w:val="00913A03"/>
    <w:rsid w:val="009156D5"/>
    <w:rsid w:val="0093367B"/>
    <w:rsid w:val="009403AD"/>
    <w:rsid w:val="009408CD"/>
    <w:rsid w:val="00941968"/>
    <w:rsid w:val="009430B7"/>
    <w:rsid w:val="00965A8E"/>
    <w:rsid w:val="009676BF"/>
    <w:rsid w:val="0097386E"/>
    <w:rsid w:val="009806B1"/>
    <w:rsid w:val="0098491B"/>
    <w:rsid w:val="00986819"/>
    <w:rsid w:val="00990CA0"/>
    <w:rsid w:val="00995270"/>
    <w:rsid w:val="009A51C2"/>
    <w:rsid w:val="009A7005"/>
    <w:rsid w:val="009B5433"/>
    <w:rsid w:val="009C72E3"/>
    <w:rsid w:val="009D001E"/>
    <w:rsid w:val="009D06F7"/>
    <w:rsid w:val="009E273D"/>
    <w:rsid w:val="009F003A"/>
    <w:rsid w:val="009F1E1F"/>
    <w:rsid w:val="009F2645"/>
    <w:rsid w:val="009F75B6"/>
    <w:rsid w:val="00A04052"/>
    <w:rsid w:val="00A0438E"/>
    <w:rsid w:val="00A06E23"/>
    <w:rsid w:val="00A07076"/>
    <w:rsid w:val="00A10C0F"/>
    <w:rsid w:val="00A16D39"/>
    <w:rsid w:val="00A27A84"/>
    <w:rsid w:val="00A27C5C"/>
    <w:rsid w:val="00A33B79"/>
    <w:rsid w:val="00A42339"/>
    <w:rsid w:val="00A458E9"/>
    <w:rsid w:val="00A5071A"/>
    <w:rsid w:val="00A57EBE"/>
    <w:rsid w:val="00A608C9"/>
    <w:rsid w:val="00A63184"/>
    <w:rsid w:val="00A70DB9"/>
    <w:rsid w:val="00A734E6"/>
    <w:rsid w:val="00A75BB5"/>
    <w:rsid w:val="00A80461"/>
    <w:rsid w:val="00A83BAB"/>
    <w:rsid w:val="00A846E6"/>
    <w:rsid w:val="00A8552D"/>
    <w:rsid w:val="00A85945"/>
    <w:rsid w:val="00A869E8"/>
    <w:rsid w:val="00A951CB"/>
    <w:rsid w:val="00AA1560"/>
    <w:rsid w:val="00AA294E"/>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7F56"/>
    <w:rsid w:val="00BA008C"/>
    <w:rsid w:val="00BA317C"/>
    <w:rsid w:val="00BA4288"/>
    <w:rsid w:val="00BA736A"/>
    <w:rsid w:val="00BB13BF"/>
    <w:rsid w:val="00BB4F63"/>
    <w:rsid w:val="00BC2D02"/>
    <w:rsid w:val="00BD0CD0"/>
    <w:rsid w:val="00BD3CDF"/>
    <w:rsid w:val="00BD5048"/>
    <w:rsid w:val="00BE1FBE"/>
    <w:rsid w:val="00BE430D"/>
    <w:rsid w:val="00BE672F"/>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7844"/>
    <w:rsid w:val="00C41B79"/>
    <w:rsid w:val="00C4439A"/>
    <w:rsid w:val="00C46606"/>
    <w:rsid w:val="00C55B98"/>
    <w:rsid w:val="00C5647D"/>
    <w:rsid w:val="00C62140"/>
    <w:rsid w:val="00C62A39"/>
    <w:rsid w:val="00C62C17"/>
    <w:rsid w:val="00C665CA"/>
    <w:rsid w:val="00C66C11"/>
    <w:rsid w:val="00C81D4E"/>
    <w:rsid w:val="00C92485"/>
    <w:rsid w:val="00C924FA"/>
    <w:rsid w:val="00CA0541"/>
    <w:rsid w:val="00CA1E8E"/>
    <w:rsid w:val="00CB1B11"/>
    <w:rsid w:val="00CB356C"/>
    <w:rsid w:val="00CC59FD"/>
    <w:rsid w:val="00CD4409"/>
    <w:rsid w:val="00CE7569"/>
    <w:rsid w:val="00CF236A"/>
    <w:rsid w:val="00CF2ACB"/>
    <w:rsid w:val="00D02C84"/>
    <w:rsid w:val="00D05C09"/>
    <w:rsid w:val="00D079B2"/>
    <w:rsid w:val="00D154F0"/>
    <w:rsid w:val="00D21CE5"/>
    <w:rsid w:val="00D24965"/>
    <w:rsid w:val="00D254F7"/>
    <w:rsid w:val="00D304BF"/>
    <w:rsid w:val="00D31F05"/>
    <w:rsid w:val="00D45A2B"/>
    <w:rsid w:val="00D51615"/>
    <w:rsid w:val="00D5213E"/>
    <w:rsid w:val="00D5440A"/>
    <w:rsid w:val="00D55595"/>
    <w:rsid w:val="00D56990"/>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E0A4B"/>
    <w:rsid w:val="00DE1891"/>
    <w:rsid w:val="00DE34BC"/>
    <w:rsid w:val="00DF09CA"/>
    <w:rsid w:val="00DF14F2"/>
    <w:rsid w:val="00DF6073"/>
    <w:rsid w:val="00E02AE9"/>
    <w:rsid w:val="00E123A6"/>
    <w:rsid w:val="00E32C6F"/>
    <w:rsid w:val="00E33799"/>
    <w:rsid w:val="00E450D2"/>
    <w:rsid w:val="00E51A90"/>
    <w:rsid w:val="00E53890"/>
    <w:rsid w:val="00E63106"/>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E6A"/>
    <w:rsid w:val="00F36C14"/>
    <w:rsid w:val="00F44037"/>
    <w:rsid w:val="00F51F5B"/>
    <w:rsid w:val="00F553AA"/>
    <w:rsid w:val="00F55AA9"/>
    <w:rsid w:val="00F61119"/>
    <w:rsid w:val="00F62FF4"/>
    <w:rsid w:val="00F64B9E"/>
    <w:rsid w:val="00F66C0B"/>
    <w:rsid w:val="00F70012"/>
    <w:rsid w:val="00F705A5"/>
    <w:rsid w:val="00F72B0E"/>
    <w:rsid w:val="00F7462C"/>
    <w:rsid w:val="00F75507"/>
    <w:rsid w:val="00F76198"/>
    <w:rsid w:val="00F7693C"/>
    <w:rsid w:val="00F831C0"/>
    <w:rsid w:val="00F83C92"/>
    <w:rsid w:val="00F86A6D"/>
    <w:rsid w:val="00F907A0"/>
    <w:rsid w:val="00F91BEA"/>
    <w:rsid w:val="00F96A95"/>
    <w:rsid w:val="00FA03C2"/>
    <w:rsid w:val="00FA0A14"/>
    <w:rsid w:val="00FA6518"/>
    <w:rsid w:val="00FA677F"/>
    <w:rsid w:val="00FB04CC"/>
    <w:rsid w:val="00FB177B"/>
    <w:rsid w:val="00FB2F1B"/>
    <w:rsid w:val="00FB57E7"/>
    <w:rsid w:val="00FC2169"/>
    <w:rsid w:val="00FC4ACD"/>
    <w:rsid w:val="00FC78A2"/>
    <w:rsid w:val="00FC7FAF"/>
    <w:rsid w:val="00FD38D7"/>
    <w:rsid w:val="00FD5BEE"/>
    <w:rsid w:val="00FF100E"/>
    <w:rsid w:val="00FF3C32"/>
    <w:rsid w:val="00FF420F"/>
    <w:rsid w:val="00FF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 w:type="paragraph" w:styleId="Caption">
    <w:name w:val="caption"/>
    <w:basedOn w:val="Normal"/>
    <w:next w:val="Normal"/>
    <w:uiPriority w:val="35"/>
    <w:unhideWhenUsed/>
    <w:qFormat/>
    <w:rsid w:val="0021514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1.jp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2.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2.jp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TaxCatchAll xmlns="53fe7858-66a6-4f29-b74a-60c7079a3f54" xsi:nil="true"/>
    <lcf76f155ced4ddcb4097134ff3c332f xmlns="e4d70162-ace3-44e7-92ab-2f9373d5bb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9" ma:contentTypeDescription="Create a new document." ma:contentTypeScope="" ma:versionID="6964f1607b912fcc36217ec03ded4be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5b5f26e8beb466e3c060feb241a6a910"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bcc13940-cc23-4f13-a8f1-3cf37e895a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element name="TaxCatchAll" ma:index="30" nillable="true" ma:displayName="Taxonomy Catch All Column" ma:hidden="true" ma:list="{7bc58483-8b17-41f0-8ffd-8188dc8c11bd}" ma:internalName="TaxCatchAll" ma:showField="CatchAllData" ma:web="53fe7858-66a6-4f29-b74a-60c7079a3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C352D-7CB0-43F9-8431-F4AACF0DB0AC}">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46978388-7d79-4e52-a506-7f06c7aa272a"/>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3.xml><?xml version="1.0" encoding="utf-8"?>
<ds:datastoreItem xmlns:ds="http://schemas.openxmlformats.org/officeDocument/2006/customXml" ds:itemID="{6F30CE92-1FD4-458A-A950-902572E722E4}"/>
</file>

<file path=customXml/itemProps4.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146</TotalTime>
  <Pages>9</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15</cp:revision>
  <dcterms:created xsi:type="dcterms:W3CDTF">2021-03-29T09:55:00Z</dcterms:created>
  <dcterms:modified xsi:type="dcterms:W3CDTF">2021-06-02T08:06:00Z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