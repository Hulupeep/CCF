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8C59B" w14:textId="77777777" w:rsidR="00A04052" w:rsidRPr="00FB57E7" w:rsidRDefault="00234D89" w:rsidP="00ED0FAE">
      <w:pPr>
        <w:spacing w:after="0" w:line="360" w:lineRule="auto"/>
        <w:rPr>
          <w:rFonts w:ascii="Times New Roman" w:eastAsia="思源黑体" w:hAnsi="Times New Roman" w:cs="Times New Roman"/>
          <w:b/>
          <w:bCs/>
          <w:color w:val="595959" w:themeColor="text1" w:themeTint="A6"/>
          <w:kern w:val="28"/>
          <w:sz w:val="28"/>
          <w:szCs w:val="28"/>
        </w:rPr>
      </w:pPr>
      <w:r w:rsidRPr="00FB57E7">
        <w:rPr>
          <w:rFonts w:ascii="Times New Roman" w:eastAsia="思源黑体" w:hAnsi="Times New Roman" w:cs="Times New Roman"/>
          <w:b/>
          <w:bCs/>
          <w:color w:val="595959" w:themeColor="text1" w:themeTint="A6"/>
          <w:kern w:val="28"/>
          <w:sz w:val="28"/>
          <w:szCs w:val="28"/>
        </w:rPr>
        <w:t xml:space="preserve">Lesson Plan </w:t>
      </w:r>
      <w:r w:rsidR="00A04052" w:rsidRPr="00FB57E7">
        <w:rPr>
          <w:rFonts w:ascii="Times New Roman" w:eastAsia="思源黑体" w:hAnsi="Times New Roman" w:cs="Times New Roman"/>
          <w:b/>
          <w:bCs/>
          <w:color w:val="595959" w:themeColor="text1" w:themeTint="A6"/>
          <w:kern w:val="28"/>
          <w:sz w:val="28"/>
          <w:szCs w:val="28"/>
        </w:rPr>
        <w:t>Format Guidelines:</w:t>
      </w:r>
    </w:p>
    <w:p w14:paraId="1D91A959" w14:textId="77777777" w:rsidR="0052003C" w:rsidRPr="00774E01" w:rsidRDefault="0052003C" w:rsidP="00ED0FAE">
      <w:pPr>
        <w:spacing w:after="0" w:line="360" w:lineRule="auto"/>
        <w:rPr>
          <w:rFonts w:ascii="Times New Roman" w:eastAsia="思源黑体" w:hAnsi="Times New Roman" w:cs="Times New Roman"/>
          <w:b/>
          <w:bCs/>
          <w:color w:val="595959" w:themeColor="text1" w:themeTint="A6"/>
          <w:kern w:val="28"/>
        </w:rPr>
      </w:pPr>
    </w:p>
    <w:p w14:paraId="781A6D3B" w14:textId="77777777" w:rsidR="00774E01" w:rsidRPr="00774E01" w:rsidRDefault="00234D89"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b/>
          <w:bCs/>
          <w:color w:val="595959" w:themeColor="text1" w:themeTint="A6"/>
          <w:kern w:val="28"/>
        </w:rPr>
        <w:t>Paper Size:</w:t>
      </w:r>
      <w:r w:rsidRPr="00774E01">
        <w:rPr>
          <w:rFonts w:ascii="Times New Roman" w:eastAsia="思源黑体" w:hAnsi="Times New Roman" w:cs="Times New Roman"/>
          <w:color w:val="595959" w:themeColor="text1" w:themeTint="A6"/>
          <w:kern w:val="28"/>
        </w:rPr>
        <w:t xml:space="preserve"> </w:t>
      </w:r>
      <w:r w:rsidRPr="00DF14F2">
        <w:rPr>
          <w:rFonts w:ascii="Times New Roman" w:eastAsia="思源黑体" w:hAnsi="Times New Roman" w:cs="Times New Roman"/>
          <w:b/>
          <w:bCs/>
          <w:color w:val="595959" w:themeColor="text1" w:themeTint="A6"/>
          <w:kern w:val="28"/>
        </w:rPr>
        <w:t>A4</w:t>
      </w:r>
      <w:r w:rsidRP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774E01" w:rsidRPr="00774E01">
        <w:rPr>
          <w:rFonts w:ascii="Times New Roman" w:eastAsia="思源黑体" w:hAnsi="Times New Roman" w:cs="Times New Roman"/>
          <w:color w:val="595959" w:themeColor="text1" w:themeTint="A6"/>
          <w:kern w:val="28"/>
        </w:rPr>
        <w:t xml:space="preserve"> </w:t>
      </w:r>
      <w:r w:rsidR="00774E01">
        <w:rPr>
          <w:rFonts w:ascii="Times New Roman" w:eastAsia="思源黑体" w:hAnsi="Times New Roman" w:cs="Times New Roman"/>
          <w:color w:val="595959" w:themeColor="text1" w:themeTint="A6"/>
          <w:kern w:val="28"/>
        </w:rPr>
        <w:t xml:space="preserve"> </w:t>
      </w:r>
      <w:proofErr w:type="gramStart"/>
      <w:r w:rsidR="00774E01">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w:t>
      </w:r>
      <w:proofErr w:type="gramEnd"/>
      <w:r w:rsidRPr="00774E01">
        <w:rPr>
          <w:rFonts w:ascii="Times New Roman" w:eastAsia="思源黑体" w:hAnsi="Times New Roman" w:cs="Times New Roman"/>
          <w:color w:val="595959" w:themeColor="text1" w:themeTint="A6"/>
          <w:kern w:val="28"/>
        </w:rPr>
        <w:t>8.3 x 11.7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21.0 x 29.7 cm)</w:t>
      </w:r>
      <w:r w:rsidR="00774E01" w:rsidRPr="00774E01">
        <w:rPr>
          <w:rFonts w:ascii="Times New Roman" w:eastAsia="思源黑体" w:hAnsi="Times New Roman" w:cs="Times New Roman"/>
          <w:color w:val="595959" w:themeColor="text1" w:themeTint="A6"/>
          <w:kern w:val="28"/>
        </w:rPr>
        <w:t>; or</w:t>
      </w:r>
    </w:p>
    <w:p w14:paraId="28DD6F97" w14:textId="77777777" w:rsidR="00A04052" w:rsidRPr="00774E01" w:rsidRDefault="00774E01" w:rsidP="00ED0FAE">
      <w:pPr>
        <w:spacing w:after="0" w:line="360" w:lineRule="auto"/>
        <w:rPr>
          <w:rFonts w:ascii="Times New Roman" w:eastAsia="思源黑体" w:hAnsi="Times New Roman" w:cs="Times New Roman"/>
          <w:color w:val="595959" w:themeColor="text1" w:themeTint="A6"/>
          <w:kern w:val="28"/>
        </w:rPr>
      </w:pPr>
      <w:r w:rsidRPr="00774E01">
        <w:rPr>
          <w:rFonts w:ascii="Times New Roman" w:eastAsia="思源黑体" w:hAnsi="Times New Roman" w:cs="Times New Roman"/>
          <w:color w:val="595959" w:themeColor="text1" w:themeTint="A6"/>
          <w:kern w:val="28"/>
        </w:rPr>
        <w:tab/>
        <w:t xml:space="preserve">       </w:t>
      </w:r>
      <w:r w:rsidR="00234D89" w:rsidRPr="00DF14F2">
        <w:rPr>
          <w:rFonts w:ascii="Times New Roman" w:eastAsia="思源黑体" w:hAnsi="Times New Roman" w:cs="Times New Roman"/>
          <w:b/>
          <w:bCs/>
          <w:color w:val="595959" w:themeColor="text1" w:themeTint="A6"/>
          <w:kern w:val="28"/>
        </w:rPr>
        <w:t>Letter</w:t>
      </w:r>
      <w:r w:rsidR="006E61EB">
        <w:rPr>
          <w:rFonts w:ascii="Times New Roman" w:eastAsia="思源黑体" w:hAnsi="Times New Roman" w:cs="Times New Roman"/>
          <w:color w:val="595959" w:themeColor="text1" w:themeTint="A6"/>
          <w:kern w:val="28"/>
        </w:rPr>
        <w:t xml:space="preserve"> </w:t>
      </w:r>
      <w:r w:rsidRPr="00774E01">
        <w:rPr>
          <w:rFonts w:ascii="Times New Roman" w:eastAsia="思源黑体" w:hAnsi="Times New Roman" w:cs="Times New Roman"/>
          <w:color w:val="595959" w:themeColor="text1" w:themeTint="A6"/>
          <w:kern w:val="28"/>
        </w:rPr>
        <w:t>(8.5 x 11.0 in</w:t>
      </w:r>
      <w:r w:rsidR="006E61EB">
        <w:rPr>
          <w:rFonts w:ascii="Times New Roman" w:eastAsia="思源黑体" w:hAnsi="Times New Roman" w:cs="Times New Roman"/>
          <w:color w:val="595959" w:themeColor="text1" w:themeTint="A6"/>
          <w:kern w:val="28"/>
        </w:rPr>
        <w:t xml:space="preserve"> / </w:t>
      </w:r>
      <w:r w:rsidRPr="00774E01">
        <w:rPr>
          <w:rFonts w:ascii="Times New Roman" w:eastAsia="思源黑体" w:hAnsi="Times New Roman" w:cs="Times New Roman"/>
          <w:color w:val="595959" w:themeColor="text1" w:themeTint="A6"/>
          <w:kern w:val="28"/>
        </w:rPr>
        <w:t>21</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6 x 27</w:t>
      </w:r>
      <w:r>
        <w:rPr>
          <w:rFonts w:ascii="Times New Roman" w:eastAsia="思源黑体" w:hAnsi="Times New Roman" w:cs="Times New Roman"/>
          <w:color w:val="595959" w:themeColor="text1" w:themeTint="A6"/>
          <w:kern w:val="28"/>
        </w:rPr>
        <w:t>.</w:t>
      </w:r>
      <w:r w:rsidRPr="00774E01">
        <w:rPr>
          <w:rFonts w:ascii="Times New Roman" w:eastAsia="思源黑体" w:hAnsi="Times New Roman" w:cs="Times New Roman"/>
          <w:color w:val="595959" w:themeColor="text1" w:themeTint="A6"/>
          <w:kern w:val="28"/>
        </w:rPr>
        <w:t>9</w:t>
      </w:r>
      <w:r>
        <w:rPr>
          <w:rFonts w:ascii="Times New Roman" w:eastAsia="思源黑体" w:hAnsi="Times New Roman" w:cs="Times New Roman"/>
          <w:color w:val="595959" w:themeColor="text1" w:themeTint="A6"/>
          <w:kern w:val="28"/>
        </w:rPr>
        <w:t xml:space="preserve"> cm</w:t>
      </w:r>
      <w:r w:rsidRPr="00774E01">
        <w:rPr>
          <w:rFonts w:ascii="Times New Roman" w:eastAsia="思源黑体" w:hAnsi="Times New Roman" w:cs="Times New Roman"/>
          <w:color w:val="595959" w:themeColor="text1" w:themeTint="A6"/>
          <w:kern w:val="28"/>
        </w:rPr>
        <w:t>)</w:t>
      </w:r>
      <w:proofErr w:type="gramStart"/>
      <w:r w:rsidR="00DF14F2">
        <w:rPr>
          <w:rFonts w:ascii="Times New Roman" w:eastAsia="思源黑体" w:hAnsi="Times New Roman" w:cs="Times New Roman"/>
          <w:color w:val="595959" w:themeColor="text1" w:themeTint="A6"/>
          <w:kern w:val="28"/>
        </w:rPr>
        <w:t xml:space="preserve"> </w:t>
      </w:r>
      <w:r w:rsidR="00913A03">
        <w:rPr>
          <w:rFonts w:ascii="Times New Roman" w:eastAsia="思源黑体" w:hAnsi="Times New Roman" w:cs="Times New Roman"/>
          <w:color w:val="595959" w:themeColor="text1" w:themeTint="A6"/>
          <w:kern w:val="28"/>
        </w:rPr>
        <w:t xml:space="preserve">  </w:t>
      </w:r>
      <w:r w:rsidR="00DF14F2">
        <w:rPr>
          <w:rFonts w:ascii="Times New Roman" w:eastAsia="思源黑体" w:hAnsi="Times New Roman" w:cs="Times New Roman" w:hint="eastAsia"/>
          <w:color w:val="595959" w:themeColor="text1" w:themeTint="A6"/>
          <w:kern w:val="28"/>
        </w:rPr>
        <w:t>(</w:t>
      </w:r>
      <w:proofErr w:type="gramEnd"/>
      <w:r w:rsidR="00DF14F2" w:rsidRPr="00774E01">
        <w:rPr>
          <w:rFonts w:ascii="Times New Roman" w:eastAsia="思源黑体" w:hAnsi="Times New Roman" w:cs="Times New Roman"/>
          <w:color w:val="595959" w:themeColor="text1" w:themeTint="A6"/>
          <w:kern w:val="28"/>
        </w:rPr>
        <w:t>US’ standard</w:t>
      </w:r>
      <w:r w:rsidR="00DF14F2">
        <w:rPr>
          <w:rFonts w:ascii="Times New Roman" w:eastAsia="思源黑体" w:hAnsi="Times New Roman" w:cs="Times New Roman"/>
          <w:color w:val="595959" w:themeColor="text1" w:themeTint="A6"/>
          <w:kern w:val="28"/>
        </w:rPr>
        <w:t>)</w:t>
      </w:r>
    </w:p>
    <w:p w14:paraId="520EB0C5" w14:textId="77777777" w:rsidR="00774E01" w:rsidRDefault="00DF14F2" w:rsidP="00ED0FAE">
      <w:pPr>
        <w:spacing w:after="0" w:line="360" w:lineRule="auto"/>
        <w:rPr>
          <w:rFonts w:ascii="Times New Roman" w:eastAsia="思源黑体" w:hAnsi="Times New Roman" w:cs="Times New Roman"/>
          <w:color w:val="595959" w:themeColor="text1" w:themeTint="A6"/>
          <w:kern w:val="28"/>
        </w:rPr>
      </w:pPr>
      <w:r w:rsidRPr="009403AD">
        <w:rPr>
          <w:rFonts w:ascii="Times New Roman" w:eastAsia="思源黑体" w:hAnsi="Times New Roman" w:cs="Times New Roman"/>
          <w:b/>
          <w:bCs/>
          <w:color w:val="595959" w:themeColor="text1" w:themeTint="A6"/>
          <w:kern w:val="28"/>
        </w:rPr>
        <w:t>Margin:</w:t>
      </w:r>
      <w:r>
        <w:rPr>
          <w:rFonts w:ascii="Times New Roman" w:eastAsia="思源黑体" w:hAnsi="Times New Roman" w:cs="Times New Roman"/>
          <w:color w:val="595959" w:themeColor="text1" w:themeTint="A6"/>
          <w:kern w:val="28"/>
        </w:rPr>
        <w:t xml:space="preserve"> </w:t>
      </w:r>
      <w:r w:rsidRPr="009403AD">
        <w:rPr>
          <w:rFonts w:ascii="Times New Roman" w:eastAsia="思源黑体" w:hAnsi="Times New Roman" w:cs="Times New Roman"/>
          <w:b/>
          <w:bCs/>
          <w:color w:val="595959" w:themeColor="text1" w:themeTint="A6"/>
          <w:kern w:val="28"/>
        </w:rPr>
        <w:t>Top</w:t>
      </w:r>
      <w:r w:rsidR="009403AD">
        <w:rPr>
          <w:rFonts w:ascii="Times New Roman" w:eastAsia="思源黑体" w:hAnsi="Times New Roman" w:cs="Times New Roman"/>
          <w:color w:val="595959" w:themeColor="text1" w:themeTint="A6"/>
          <w:kern w:val="28"/>
        </w:rPr>
        <w:t xml:space="preserve"> – 1 in</w:t>
      </w:r>
      <w:r w:rsidR="006E61EB">
        <w:rPr>
          <w:rFonts w:ascii="Times New Roman" w:eastAsia="思源黑体" w:hAnsi="Times New Roman" w:cs="Times New Roman"/>
          <w:color w:val="595959" w:themeColor="text1" w:themeTint="A6"/>
          <w:kern w:val="28"/>
        </w:rPr>
        <w:t xml:space="preserve"> /</w:t>
      </w:r>
      <w:r w:rsidR="009403AD">
        <w:rPr>
          <w:rFonts w:ascii="Times New Roman" w:eastAsia="思源黑体" w:hAnsi="Times New Roman" w:cs="Times New Roman"/>
          <w:color w:val="595959" w:themeColor="text1" w:themeTint="A6"/>
          <w:kern w:val="28"/>
        </w:rPr>
        <w:t xml:space="preserve"> 2.54 cm</w:t>
      </w:r>
      <w:r w:rsidR="009403AD">
        <w:rPr>
          <w:rFonts w:ascii="Times New Roman" w:eastAsia="思源黑体" w:hAnsi="Times New Roman" w:cs="Times New Roman"/>
          <w:color w:val="595959" w:themeColor="text1" w:themeTint="A6"/>
          <w:kern w:val="28"/>
        </w:rPr>
        <w:tab/>
      </w:r>
      <w:r w:rsidR="009403AD">
        <w:rPr>
          <w:rFonts w:ascii="Times New Roman" w:eastAsia="思源黑体" w:hAnsi="Times New Roman" w:cs="Times New Roman"/>
          <w:color w:val="595959" w:themeColor="text1" w:themeTint="A6"/>
          <w:kern w:val="28"/>
        </w:rPr>
        <w:tab/>
      </w:r>
      <w:r w:rsidR="009403AD" w:rsidRPr="006E61EB">
        <w:rPr>
          <w:rFonts w:ascii="Times New Roman" w:eastAsia="思源黑体" w:hAnsi="Times New Roman" w:cs="Times New Roman"/>
          <w:b/>
          <w:bCs/>
          <w:color w:val="595959" w:themeColor="text1" w:themeTint="A6"/>
          <w:kern w:val="28"/>
        </w:rPr>
        <w:t>Bottom</w:t>
      </w:r>
      <w:r w:rsidR="009403AD">
        <w:rPr>
          <w:rFonts w:ascii="Times New Roman" w:eastAsia="思源黑体" w:hAnsi="Times New Roman" w:cs="Times New Roman"/>
          <w:color w:val="595959" w:themeColor="text1" w:themeTint="A6"/>
          <w:kern w:val="28"/>
        </w:rPr>
        <w:t xml:space="preserve"> – 0.5 in</w:t>
      </w:r>
      <w:r w:rsidR="006E61EB">
        <w:rPr>
          <w:rFonts w:ascii="Times New Roman" w:eastAsia="思源黑体" w:hAnsi="Times New Roman" w:cs="Times New Roman"/>
          <w:color w:val="595959" w:themeColor="text1" w:themeTint="A6"/>
          <w:kern w:val="28"/>
        </w:rPr>
        <w:t xml:space="preserve"> / </w:t>
      </w:r>
      <w:r w:rsidR="009403AD">
        <w:rPr>
          <w:rFonts w:ascii="Times New Roman" w:eastAsia="思源黑体" w:hAnsi="Times New Roman" w:cs="Times New Roman"/>
          <w:color w:val="595959" w:themeColor="text1" w:themeTint="A6"/>
          <w:kern w:val="28"/>
        </w:rPr>
        <w:t>1.27 cm</w:t>
      </w:r>
    </w:p>
    <w:p w14:paraId="18A06942" w14:textId="77777777" w:rsidR="009403AD" w:rsidRDefault="009403AD"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color w:val="595959" w:themeColor="text1" w:themeTint="A6"/>
          <w:kern w:val="28"/>
        </w:rPr>
        <w:tab/>
        <w:t xml:space="preserve">  </w:t>
      </w:r>
      <w:r w:rsidRPr="009403AD">
        <w:rPr>
          <w:rFonts w:ascii="Times New Roman" w:eastAsia="思源黑体" w:hAnsi="Times New Roman" w:cs="Times New Roman"/>
          <w:b/>
          <w:bCs/>
          <w:color w:val="595959" w:themeColor="text1" w:themeTint="A6"/>
          <w:kern w:val="28"/>
        </w:rPr>
        <w:t>Left</w:t>
      </w:r>
      <w:r>
        <w:rPr>
          <w:rFonts w:ascii="Times New Roman" w:eastAsia="思源黑体" w:hAnsi="Times New Roman" w:cs="Times New Roman"/>
          <w:color w:val="595959" w:themeColor="text1" w:themeTint="A6"/>
          <w:kern w:val="28"/>
        </w:rPr>
        <w:t xml:space="preserve"> – 0.5</w:t>
      </w:r>
      <w:r w:rsidR="006E61EB">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color w:val="595959" w:themeColor="text1" w:themeTint="A6"/>
          <w:kern w:val="28"/>
        </w:rPr>
        <w:t>in</w:t>
      </w:r>
      <w:r w:rsidR="006E61EB">
        <w:rPr>
          <w:rFonts w:ascii="Times New Roman" w:eastAsia="思源黑体" w:hAnsi="Times New Roman" w:cs="Times New Roman"/>
          <w:color w:val="595959" w:themeColor="text1" w:themeTint="A6"/>
          <w:kern w:val="28"/>
        </w:rPr>
        <w:t xml:space="preserve"> / 1.27 cm</w:t>
      </w:r>
      <w:r w:rsidR="006E61EB">
        <w:rPr>
          <w:rFonts w:ascii="Times New Roman" w:eastAsia="思源黑体" w:hAnsi="Times New Roman" w:cs="Times New Roman"/>
          <w:color w:val="595959" w:themeColor="text1" w:themeTint="A6"/>
          <w:kern w:val="28"/>
        </w:rPr>
        <w:tab/>
      </w:r>
      <w:r w:rsidR="006E61EB">
        <w:rPr>
          <w:rFonts w:ascii="Times New Roman" w:eastAsia="思源黑体" w:hAnsi="Times New Roman" w:cs="Times New Roman"/>
          <w:color w:val="595959" w:themeColor="text1" w:themeTint="A6"/>
          <w:kern w:val="28"/>
        </w:rPr>
        <w:tab/>
      </w:r>
      <w:r w:rsidR="006E61EB" w:rsidRPr="006E61EB">
        <w:rPr>
          <w:rFonts w:ascii="Times New Roman" w:eastAsia="思源黑体" w:hAnsi="Times New Roman" w:cs="Times New Roman"/>
          <w:b/>
          <w:bCs/>
          <w:color w:val="595959" w:themeColor="text1" w:themeTint="A6"/>
          <w:kern w:val="28"/>
        </w:rPr>
        <w:t>Right</w:t>
      </w:r>
      <w:r w:rsidR="006E61EB">
        <w:rPr>
          <w:rFonts w:ascii="Times New Roman" w:eastAsia="思源黑体" w:hAnsi="Times New Roman" w:cs="Times New Roman"/>
          <w:color w:val="595959" w:themeColor="text1" w:themeTint="A6"/>
          <w:kern w:val="28"/>
        </w:rPr>
        <w:t xml:space="preserve"> – </w:t>
      </w:r>
      <w:r w:rsidR="00913A03">
        <w:rPr>
          <w:rFonts w:ascii="Times New Roman" w:eastAsia="思源黑体" w:hAnsi="Times New Roman" w:cs="Times New Roman"/>
          <w:color w:val="595959" w:themeColor="text1" w:themeTint="A6"/>
          <w:kern w:val="28"/>
        </w:rPr>
        <w:t xml:space="preserve">   </w:t>
      </w:r>
      <w:r w:rsidR="006E61EB">
        <w:rPr>
          <w:rFonts w:ascii="Times New Roman" w:eastAsia="思源黑体" w:hAnsi="Times New Roman" w:cs="Times New Roman"/>
          <w:color w:val="595959" w:themeColor="text1" w:themeTint="A6"/>
          <w:kern w:val="28"/>
        </w:rPr>
        <w:t>0.5 in / 1.27 cm</w:t>
      </w:r>
    </w:p>
    <w:p w14:paraId="5CF2CDD6" w14:textId="77777777" w:rsidR="0052003C" w:rsidRDefault="0052003C" w:rsidP="00ED0FAE">
      <w:pPr>
        <w:spacing w:after="0" w:line="360" w:lineRule="auto"/>
        <w:rPr>
          <w:rFonts w:ascii="Times New Roman" w:eastAsia="思源黑体" w:hAnsi="Times New Roman" w:cs="Times New Roman"/>
          <w:color w:val="595959" w:themeColor="text1" w:themeTint="A6"/>
          <w:kern w:val="28"/>
        </w:rPr>
      </w:pPr>
    </w:p>
    <w:p w14:paraId="69CF61CE" w14:textId="77777777" w:rsidR="00DF14F2" w:rsidRPr="006E61EB" w:rsidRDefault="0052003C" w:rsidP="00ED0FAE">
      <w:pPr>
        <w:spacing w:after="0" w:line="360" w:lineRule="auto"/>
        <w:rPr>
          <w:rFonts w:ascii="Times New Roman" w:eastAsia="思源黑体" w:hAnsi="Times New Roman" w:cs="Times New Roman"/>
          <w:color w:val="595959" w:themeColor="text1" w:themeTint="A6"/>
          <w:kern w:val="28"/>
        </w:rPr>
      </w:pPr>
      <w:r w:rsidRPr="0052003C">
        <w:rPr>
          <w:rFonts w:ascii="Times New Roman" w:eastAsia="思源黑体" w:hAnsi="Times New Roman" w:cs="Times New Roman" w:hint="eastAsia"/>
          <w:b/>
          <w:bCs/>
          <w:color w:val="595959" w:themeColor="text1" w:themeTint="A6"/>
          <w:kern w:val="28"/>
        </w:rPr>
        <w:t>F</w:t>
      </w:r>
      <w:r w:rsidRPr="0052003C">
        <w:rPr>
          <w:rFonts w:ascii="Times New Roman" w:eastAsia="思源黑体" w:hAnsi="Times New Roman" w:cs="Times New Roman"/>
          <w:b/>
          <w:bCs/>
          <w:color w:val="595959" w:themeColor="text1" w:themeTint="A6"/>
          <w:kern w:val="28"/>
        </w:rPr>
        <w:t>ront Size:</w:t>
      </w:r>
      <w:r>
        <w:rPr>
          <w:rFonts w:ascii="Times New Roman" w:eastAsia="思源黑体" w:hAnsi="Times New Roman" w:cs="Times New Roman"/>
          <w:color w:val="595959" w:themeColor="text1" w:themeTint="A6"/>
          <w:kern w:val="28"/>
        </w:rPr>
        <w:t xml:space="preserve"> </w:t>
      </w:r>
      <w:r w:rsidRPr="0052003C">
        <w:rPr>
          <w:rFonts w:ascii="Times New Roman" w:eastAsia="思源黑体" w:hAnsi="Times New Roman" w:cs="Times New Roman"/>
          <w:b/>
          <w:bCs/>
          <w:color w:val="595959" w:themeColor="text1" w:themeTint="A6"/>
          <w:kern w:val="28"/>
        </w:rPr>
        <w:t>Mark Pro</w:t>
      </w:r>
      <w:r>
        <w:rPr>
          <w:rFonts w:ascii="Times New Roman" w:eastAsia="思源黑体" w:hAnsi="Times New Roman" w:cs="Times New Roman"/>
          <w:color w:val="595959" w:themeColor="text1" w:themeTint="A6"/>
          <w:kern w:val="28"/>
        </w:rPr>
        <w:t xml:space="preserve"> &amp; </w:t>
      </w:r>
      <w:r w:rsidRPr="0052003C">
        <w:rPr>
          <w:rFonts w:ascii="Times New Roman" w:eastAsia="思源黑体" w:hAnsi="Times New Roman" w:cs="Times New Roman"/>
          <w:b/>
          <w:bCs/>
          <w:color w:val="595959" w:themeColor="text1" w:themeTint="A6"/>
          <w:kern w:val="28"/>
        </w:rPr>
        <w:t xml:space="preserve">Mark </w:t>
      </w:r>
      <w:r w:rsidRPr="0052003C">
        <w:rPr>
          <w:rFonts w:ascii="Times New Roman" w:eastAsia="思源黑体" w:hAnsi="Times New Roman" w:cs="Times New Roman" w:hint="eastAsia"/>
          <w:b/>
          <w:bCs/>
          <w:color w:val="595959" w:themeColor="text1" w:themeTint="A6"/>
          <w:kern w:val="28"/>
        </w:rPr>
        <w:t>Pro</w:t>
      </w:r>
      <w:r w:rsidRPr="0052003C">
        <w:rPr>
          <w:rFonts w:ascii="Times New Roman" w:eastAsia="思源黑体" w:hAnsi="Times New Roman" w:cs="Times New Roman"/>
          <w:b/>
          <w:bCs/>
          <w:color w:val="595959" w:themeColor="text1" w:themeTint="A6"/>
          <w:kern w:val="28"/>
        </w:rPr>
        <w:t xml:space="preserve"> </w:t>
      </w:r>
      <w:r w:rsidRPr="0052003C">
        <w:rPr>
          <w:rFonts w:ascii="Times New Roman" w:eastAsia="思源黑体" w:hAnsi="Times New Roman" w:cs="Times New Roman" w:hint="eastAsia"/>
          <w:b/>
          <w:bCs/>
          <w:color w:val="595959" w:themeColor="text1" w:themeTint="A6"/>
          <w:kern w:val="28"/>
        </w:rPr>
        <w:t>Medium</w:t>
      </w:r>
    </w:p>
    <w:p w14:paraId="53E81E96"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6D2EE4">
        <w:rPr>
          <w:rFonts w:ascii="Times New Roman" w:eastAsia="思源黑体" w:hAnsi="Times New Roman" w:cs="Times New Roman" w:hint="eastAsia"/>
          <w:b/>
          <w:bCs/>
          <w:color w:val="595959" w:themeColor="text1" w:themeTint="A6"/>
          <w:kern w:val="28"/>
        </w:rPr>
        <w:t>Title</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Lesson 4 Visualizing the Global Warming) – </w:t>
      </w:r>
      <w:r w:rsidRPr="006D2EE4">
        <w:rPr>
          <w:rFonts w:ascii="Times New Roman" w:eastAsia="思源黑体" w:hAnsi="Times New Roman" w:cs="Times New Roman" w:hint="eastAsia"/>
          <w:b/>
          <w:bCs/>
          <w:color w:val="595959" w:themeColor="text1" w:themeTint="A6"/>
          <w:kern w:val="28"/>
        </w:rPr>
        <w:t>18</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points</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Mark</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Pro</w:t>
      </w:r>
      <w:r w:rsidRPr="006D2EE4">
        <w:rPr>
          <w:rFonts w:ascii="Times New Roman" w:eastAsia="思源黑体" w:hAnsi="Times New Roman" w:cs="Times New Roman"/>
          <w:b/>
          <w:bCs/>
          <w:color w:val="595959" w:themeColor="text1" w:themeTint="A6"/>
          <w:kern w:val="28"/>
        </w:rPr>
        <w:t xml:space="preserve"> </w:t>
      </w:r>
      <w:r w:rsidRPr="006D2EE4">
        <w:rPr>
          <w:rFonts w:ascii="Times New Roman" w:eastAsia="思源黑体" w:hAnsi="Times New Roman" w:cs="Times New Roman" w:hint="eastAsia"/>
          <w:b/>
          <w:bCs/>
          <w:color w:val="595959" w:themeColor="text1" w:themeTint="A6"/>
          <w:kern w:val="28"/>
        </w:rPr>
        <w:t>Medium</w:t>
      </w:r>
      <w:r>
        <w:rPr>
          <w:rFonts w:ascii="Times New Roman" w:eastAsia="思源黑体" w:hAnsi="Times New Roman" w:cs="Times New Roman"/>
          <w:b/>
          <w:bCs/>
          <w:color w:val="595959" w:themeColor="text1" w:themeTint="A6"/>
          <w:kern w:val="28"/>
        </w:rPr>
        <w:t>, Bold Added</w:t>
      </w:r>
    </w:p>
    <w:p w14:paraId="0AEA38E9" w14:textId="77777777" w:rsidR="00DF14F2" w:rsidRDefault="006D2EE4" w:rsidP="00ED0FAE">
      <w:pPr>
        <w:spacing w:after="0" w:line="360" w:lineRule="auto"/>
        <w:rPr>
          <w:rFonts w:ascii="Times New Roman" w:eastAsia="思源黑体" w:hAnsi="Times New Roman" w:cs="Times New Roman"/>
          <w:color w:val="595959" w:themeColor="text1" w:themeTint="A6"/>
          <w:kern w:val="28"/>
        </w:rPr>
      </w:pPr>
      <w:r w:rsidRPr="00B46C92">
        <w:rPr>
          <w:rFonts w:ascii="Times New Roman" w:eastAsia="思源黑体" w:hAnsi="Times New Roman" w:cs="Times New Roman" w:hint="eastAsia"/>
          <w:b/>
          <w:bCs/>
          <w:color w:val="595959" w:themeColor="text1" w:themeTint="A6"/>
          <w:kern w:val="28"/>
        </w:rPr>
        <w:t>H</w:t>
      </w:r>
      <w:r w:rsidRPr="00B46C92">
        <w:rPr>
          <w:rFonts w:ascii="Times New Roman" w:eastAsia="思源黑体" w:hAnsi="Times New Roman" w:cs="Times New Roman"/>
          <w:b/>
          <w:bCs/>
          <w:color w:val="595959" w:themeColor="text1" w:themeTint="A6"/>
          <w:kern w:val="28"/>
        </w:rPr>
        <w:t>eading</w:t>
      </w:r>
      <w:r>
        <w:rPr>
          <w:rFonts w:ascii="Times New Roman" w:eastAsia="思源黑体" w:hAnsi="Times New Roman" w:cs="Times New Roman"/>
          <w:color w:val="595959" w:themeColor="text1" w:themeTint="A6"/>
          <w:kern w:val="28"/>
        </w:rPr>
        <w:t xml:space="preserve"> </w:t>
      </w:r>
      <w:r w:rsidR="00B46C92">
        <w:rPr>
          <w:rFonts w:ascii="Times New Roman" w:eastAsia="思源黑体" w:hAnsi="Times New Roman" w:cs="Times New Roman"/>
          <w:color w:val="595959" w:themeColor="text1" w:themeTint="A6"/>
          <w:kern w:val="28"/>
        </w:rPr>
        <w:t>(</w:t>
      </w:r>
      <w:proofErr w:type="gramStart"/>
      <w:r w:rsidR="00B46C92">
        <w:rPr>
          <w:rFonts w:ascii="Times New Roman" w:eastAsia="思源黑体" w:hAnsi="Times New Roman" w:cs="Times New Roman"/>
          <w:color w:val="595959" w:themeColor="text1" w:themeTint="A6"/>
          <w:kern w:val="28"/>
        </w:rPr>
        <w:t>e.g.</w:t>
      </w:r>
      <w:proofErr w:type="gramEnd"/>
      <w:r w:rsidR="00B46C92">
        <w:rPr>
          <w:rFonts w:ascii="Times New Roman" w:eastAsia="思源黑体" w:hAnsi="Times New Roman" w:cs="Times New Roman"/>
          <w:color w:val="595959" w:themeColor="text1" w:themeTint="A6"/>
          <w:kern w:val="28"/>
        </w:rPr>
        <w:t xml:space="preserve"> Objectives/Activities/Section 1 Introduction/…) – </w:t>
      </w:r>
      <w:r w:rsidR="00B46C92" w:rsidRPr="00B46C92">
        <w:rPr>
          <w:rFonts w:ascii="Times New Roman" w:eastAsia="思源黑体" w:hAnsi="Times New Roman" w:cs="Times New Roman"/>
          <w:b/>
          <w:bCs/>
          <w:color w:val="595959" w:themeColor="text1" w:themeTint="A6"/>
          <w:kern w:val="28"/>
        </w:rPr>
        <w:t>14 points Mark Pro Medium, Bold Added</w:t>
      </w:r>
    </w:p>
    <w:p w14:paraId="56960302" w14:textId="77777777" w:rsidR="00B46C92" w:rsidRDefault="00B46C92"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S</w:t>
      </w:r>
      <w:r w:rsidRPr="00F44037">
        <w:rPr>
          <w:rFonts w:ascii="Times New Roman" w:eastAsia="思源黑体" w:hAnsi="Times New Roman" w:cs="Times New Roman"/>
          <w:b/>
          <w:bCs/>
          <w:color w:val="595959" w:themeColor="text1" w:themeTint="A6"/>
          <w:kern w:val="28"/>
        </w:rPr>
        <w:t>ub-heading</w:t>
      </w:r>
      <w:r>
        <w:rPr>
          <w:rFonts w:ascii="Times New Roman" w:eastAsia="思源黑体" w:hAnsi="Times New Roman" w:cs="Times New Roman"/>
          <w:color w:val="595959" w:themeColor="text1" w:themeTint="A6"/>
          <w:kern w:val="28"/>
        </w:rPr>
        <w:t xml:space="preserve"> (</w:t>
      </w:r>
      <w:proofErr w:type="gramStart"/>
      <w:r>
        <w:rPr>
          <w:rFonts w:ascii="Times New Roman" w:eastAsia="思源黑体" w:hAnsi="Times New Roman" w:cs="Times New Roman"/>
          <w:color w:val="595959" w:themeColor="text1" w:themeTint="A6"/>
          <w:kern w:val="28"/>
        </w:rPr>
        <w:t>e.g.</w:t>
      </w:r>
      <w:proofErr w:type="gramEnd"/>
      <w:r>
        <w:rPr>
          <w:rFonts w:ascii="Times New Roman" w:eastAsia="思源黑体" w:hAnsi="Times New Roman" w:cs="Times New Roman"/>
          <w:color w:val="595959" w:themeColor="text1" w:themeTint="A6"/>
          <w:kern w:val="28"/>
        </w:rPr>
        <w:t xml:space="preserve"> Procedure/</w:t>
      </w:r>
      <w:r>
        <w:rPr>
          <w:rFonts w:ascii="Times New Roman" w:eastAsia="思源黑体" w:hAnsi="Times New Roman" w:cs="Times New Roman" w:hint="eastAsia"/>
          <w:color w:val="595959" w:themeColor="text1" w:themeTint="A6"/>
          <w:kern w:val="28"/>
        </w:rPr>
        <w:t>Step</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1/</w:t>
      </w:r>
      <w:r w:rsidR="00F44037">
        <w:rPr>
          <w:rFonts w:ascii="Times New Roman" w:eastAsia="思源黑体" w:hAnsi="Times New Roman" w:cs="Times New Roman"/>
          <w:color w:val="595959" w:themeColor="text1" w:themeTint="A6"/>
          <w:kern w:val="28"/>
        </w:rPr>
        <w:t>…; headings within the main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 Medium, Bold Added</w:t>
      </w:r>
    </w:p>
    <w:p w14:paraId="53FE3EB0" w14:textId="77777777" w:rsidR="00F44037" w:rsidRDefault="00F44037" w:rsidP="00ED0FAE">
      <w:pPr>
        <w:spacing w:after="0" w:line="360" w:lineRule="auto"/>
        <w:rPr>
          <w:rFonts w:ascii="Times New Roman" w:eastAsia="思源黑体" w:hAnsi="Times New Roman" w:cs="Times New Roman"/>
          <w:b/>
          <w:bCs/>
          <w:color w:val="595959" w:themeColor="text1" w:themeTint="A6"/>
          <w:kern w:val="28"/>
        </w:rPr>
      </w:pPr>
      <w:r w:rsidRPr="00F44037">
        <w:rPr>
          <w:rFonts w:ascii="Times New Roman" w:eastAsia="思源黑体" w:hAnsi="Times New Roman" w:cs="Times New Roman" w:hint="eastAsia"/>
          <w:b/>
          <w:bCs/>
          <w:color w:val="595959" w:themeColor="text1" w:themeTint="A6"/>
          <w:kern w:val="28"/>
        </w:rPr>
        <w:t>M</w:t>
      </w:r>
      <w:r w:rsidRPr="00F44037">
        <w:rPr>
          <w:rFonts w:ascii="Times New Roman" w:eastAsia="思源黑体" w:hAnsi="Times New Roman" w:cs="Times New Roman"/>
          <w:b/>
          <w:bCs/>
          <w:color w:val="595959" w:themeColor="text1" w:themeTint="A6"/>
          <w:kern w:val="28"/>
        </w:rPr>
        <w:t>ain content</w:t>
      </w:r>
      <w:r>
        <w:rPr>
          <w:rFonts w:ascii="Times New Roman" w:eastAsia="思源黑体" w:hAnsi="Times New Roman" w:cs="Times New Roman"/>
          <w:color w:val="595959" w:themeColor="text1" w:themeTint="A6"/>
          <w:kern w:val="28"/>
        </w:rPr>
        <w:t xml:space="preserve"> – </w:t>
      </w:r>
      <w:r w:rsidRPr="00F44037">
        <w:rPr>
          <w:rFonts w:ascii="Times New Roman" w:eastAsia="思源黑体" w:hAnsi="Times New Roman" w:cs="Times New Roman"/>
          <w:b/>
          <w:bCs/>
          <w:color w:val="595959" w:themeColor="text1" w:themeTint="A6"/>
          <w:kern w:val="28"/>
        </w:rPr>
        <w:t>11 points Mark Pro</w:t>
      </w:r>
    </w:p>
    <w:p w14:paraId="5BB7D368" w14:textId="77777777" w:rsidR="00FB57E7" w:rsidRPr="00FB57E7" w:rsidRDefault="00FB57E7"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 xml:space="preserve"> </w:t>
      </w:r>
      <w:r>
        <w:rPr>
          <w:rFonts w:ascii="Times New Roman" w:eastAsia="思源黑体" w:hAnsi="Times New Roman" w:cs="Times New Roman"/>
          <w:color w:val="595959" w:themeColor="text1" w:themeTint="A6"/>
          <w:kern w:val="28"/>
        </w:rPr>
        <w:t xml:space="preserve">                          Bold added for </w:t>
      </w:r>
      <w:r>
        <w:rPr>
          <w:rFonts w:ascii="Times New Roman" w:eastAsia="思源黑体" w:hAnsi="Times New Roman" w:cs="Times New Roman" w:hint="eastAsia"/>
          <w:color w:val="595959" w:themeColor="text1" w:themeTint="A6"/>
          <w:kern w:val="28"/>
        </w:rPr>
        <w:t>emphasis</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when</w:t>
      </w:r>
      <w:r>
        <w:rPr>
          <w:rFonts w:ascii="Times New Roman" w:eastAsia="思源黑体" w:hAnsi="Times New Roman" w:cs="Times New Roman"/>
          <w:color w:val="595959" w:themeColor="text1" w:themeTint="A6"/>
          <w:kern w:val="28"/>
        </w:rPr>
        <w:t xml:space="preserve"> </w:t>
      </w:r>
      <w:r>
        <w:rPr>
          <w:rFonts w:ascii="Times New Roman" w:eastAsia="思源黑体" w:hAnsi="Times New Roman" w:cs="Times New Roman" w:hint="eastAsia"/>
          <w:color w:val="595959" w:themeColor="text1" w:themeTint="A6"/>
          <w:kern w:val="28"/>
        </w:rPr>
        <w:t>necessary</w:t>
      </w:r>
    </w:p>
    <w:p w14:paraId="36362515" w14:textId="77777777" w:rsidR="00ED0FAE" w:rsidRPr="00ED0FAE" w:rsidRDefault="00ED0FAE"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b/>
          <w:bCs/>
          <w:color w:val="595959" w:themeColor="text1" w:themeTint="A6"/>
          <w:kern w:val="28"/>
        </w:rPr>
        <w:t>I</w:t>
      </w:r>
      <w:r>
        <w:rPr>
          <w:rFonts w:ascii="Times New Roman" w:eastAsia="思源黑体" w:hAnsi="Times New Roman" w:cs="Times New Roman"/>
          <w:b/>
          <w:bCs/>
          <w:color w:val="595959" w:themeColor="text1" w:themeTint="A6"/>
          <w:kern w:val="28"/>
        </w:rPr>
        <w:t xml:space="preserve">ndentation: </w:t>
      </w:r>
      <w:r>
        <w:rPr>
          <w:rFonts w:ascii="Times New Roman" w:eastAsia="思源黑体" w:hAnsi="Times New Roman" w:cs="Times New Roman"/>
          <w:color w:val="595959" w:themeColor="text1" w:themeTint="A6"/>
          <w:kern w:val="28"/>
        </w:rPr>
        <w:t>not for the main content</w:t>
      </w:r>
    </w:p>
    <w:p w14:paraId="56396A79" w14:textId="77777777" w:rsidR="00F44037" w:rsidRDefault="00913A03" w:rsidP="00ED0FAE">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b/>
          <w:bCs/>
          <w:color w:val="595959" w:themeColor="text1" w:themeTint="A6"/>
          <w:kern w:val="28"/>
        </w:rPr>
        <w:t>Line</w:t>
      </w:r>
      <w:r w:rsidR="00F44037" w:rsidRPr="00F44037">
        <w:rPr>
          <w:rFonts w:ascii="Times New Roman" w:eastAsia="思源黑体" w:hAnsi="Times New Roman" w:cs="Times New Roman"/>
          <w:b/>
          <w:bCs/>
          <w:color w:val="595959" w:themeColor="text1" w:themeTint="A6"/>
          <w:kern w:val="28"/>
        </w:rPr>
        <w:t xml:space="preserve"> Spacing:</w:t>
      </w:r>
      <w:r w:rsidR="00F44037">
        <w:rPr>
          <w:rFonts w:ascii="Times New Roman" w:eastAsia="思源黑体" w:hAnsi="Times New Roman" w:cs="Times New Roman"/>
          <w:color w:val="595959" w:themeColor="text1" w:themeTint="A6"/>
          <w:kern w:val="28"/>
        </w:rPr>
        <w:t xml:space="preserve"> 1.5 lines</w:t>
      </w:r>
      <w:r>
        <w:rPr>
          <w:rFonts w:ascii="Times New Roman" w:eastAsia="思源黑体" w:hAnsi="Times New Roman" w:cs="Times New Roman"/>
          <w:color w:val="595959" w:themeColor="text1" w:themeTint="A6"/>
          <w:kern w:val="28"/>
        </w:rPr>
        <w:t xml:space="preserve"> (or 22 points at least)</w:t>
      </w:r>
    </w:p>
    <w:p w14:paraId="73B6879C" w14:textId="77777777" w:rsidR="00F44037" w:rsidRDefault="00F44037" w:rsidP="00ED0FAE">
      <w:pPr>
        <w:spacing w:after="0" w:line="360" w:lineRule="auto"/>
        <w:rPr>
          <w:rFonts w:ascii="Times New Roman" w:eastAsia="思源黑体" w:hAnsi="Times New Roman" w:cs="Times New Roman"/>
          <w:color w:val="595959" w:themeColor="text1" w:themeTint="A6"/>
          <w:kern w:val="28"/>
        </w:rPr>
      </w:pPr>
    </w:p>
    <w:p w14:paraId="3C7D5BD7" w14:textId="77777777" w:rsidR="000A04A5" w:rsidRPr="00FB57E7" w:rsidRDefault="000A04A5" w:rsidP="000A04A5">
      <w:pPr>
        <w:spacing w:after="0" w:line="360" w:lineRule="auto"/>
        <w:rPr>
          <w:rFonts w:ascii="Times New Roman" w:eastAsia="思源黑体" w:hAnsi="Times New Roman" w:cs="Times New Roman"/>
          <w:b/>
          <w:bCs/>
          <w:color w:val="595959" w:themeColor="text1" w:themeTint="A6"/>
          <w:kern w:val="28"/>
        </w:rPr>
      </w:pPr>
      <w:r w:rsidRPr="00FB57E7">
        <w:rPr>
          <w:rFonts w:ascii="Times New Roman" w:eastAsia="思源黑体" w:hAnsi="Times New Roman" w:cs="Times New Roman"/>
          <w:b/>
          <w:bCs/>
          <w:color w:val="595959" w:themeColor="text1" w:themeTint="A6"/>
          <w:kern w:val="28"/>
        </w:rPr>
        <w:t>Spelling and punctuation:</w:t>
      </w:r>
    </w:p>
    <w:p w14:paraId="30391DCC"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color w:val="595959" w:themeColor="text1" w:themeTint="A6"/>
          <w:kern w:val="28"/>
        </w:rPr>
        <w:t>American English</w:t>
      </w:r>
      <w:r>
        <w:rPr>
          <w:rFonts w:ascii="Times New Roman" w:eastAsia="思源黑体" w:hAnsi="Times New Roman" w:cs="Times New Roman"/>
          <w:color w:val="595959" w:themeColor="text1" w:themeTint="A6"/>
          <w:kern w:val="28"/>
        </w:rPr>
        <w:t xml:space="preserve"> and rules for North America</w:t>
      </w:r>
    </w:p>
    <w:p w14:paraId="1A38FB05"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r>
        <w:rPr>
          <w:rFonts w:ascii="Times New Roman" w:eastAsia="思源黑体" w:hAnsi="Times New Roman" w:cs="Times New Roman" w:hint="eastAsia"/>
          <w:color w:val="595959" w:themeColor="text1" w:themeTint="A6"/>
          <w:kern w:val="28"/>
        </w:rPr>
        <w:t>B</w:t>
      </w:r>
      <w:r>
        <w:rPr>
          <w:rFonts w:ascii="Times New Roman" w:eastAsia="思源黑体" w:hAnsi="Times New Roman" w:cs="Times New Roman"/>
          <w:color w:val="595959" w:themeColor="text1" w:themeTint="A6"/>
          <w:kern w:val="28"/>
        </w:rPr>
        <w:t>ritish English and rules for the Commonwealth, and the EU</w:t>
      </w:r>
    </w:p>
    <w:p w14:paraId="1702B57A" w14:textId="77777777" w:rsidR="000A04A5" w:rsidRDefault="000A04A5" w:rsidP="000A04A5">
      <w:pPr>
        <w:spacing w:after="0" w:line="360" w:lineRule="auto"/>
        <w:rPr>
          <w:rFonts w:ascii="Times New Roman" w:eastAsia="思源黑体" w:hAnsi="Times New Roman" w:cs="Times New Roman"/>
          <w:color w:val="595959" w:themeColor="text1" w:themeTint="A6"/>
          <w:kern w:val="28"/>
        </w:rPr>
      </w:pPr>
    </w:p>
    <w:p w14:paraId="5DF8C7CF"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r w:rsidRPr="00ED0FAE">
        <w:rPr>
          <w:rFonts w:ascii="Times New Roman" w:eastAsia="思源黑体" w:hAnsi="Times New Roman" w:cs="Times New Roman"/>
          <w:color w:val="595959" w:themeColor="text1" w:themeTint="A6"/>
          <w:kern w:val="28"/>
        </w:rPr>
        <w:t xml:space="preserve">Use </w:t>
      </w:r>
      <w:r w:rsidRPr="00FB57E7">
        <w:rPr>
          <w:rFonts w:ascii="Times New Roman" w:eastAsia="思源黑体" w:hAnsi="Times New Roman" w:cs="Times New Roman"/>
          <w:b/>
          <w:bCs/>
          <w:color w:val="595959" w:themeColor="text1" w:themeTint="A6"/>
          <w:kern w:val="28"/>
        </w:rPr>
        <w:t>endnotes</w:t>
      </w:r>
      <w:r w:rsidRPr="00ED0FAE">
        <w:rPr>
          <w:rFonts w:ascii="Times New Roman" w:eastAsia="思源黑体" w:hAnsi="Times New Roman" w:cs="Times New Roman"/>
          <w:color w:val="595959" w:themeColor="text1" w:themeTint="A6"/>
          <w:kern w:val="28"/>
        </w:rPr>
        <w:t xml:space="preserve"> rather than footnotes</w:t>
      </w:r>
    </w:p>
    <w:p w14:paraId="2C163CC6" w14:textId="77777777" w:rsidR="00FB57E7" w:rsidRDefault="00FB57E7" w:rsidP="00ED0FAE">
      <w:pPr>
        <w:spacing w:after="0" w:line="360" w:lineRule="auto"/>
        <w:rPr>
          <w:rFonts w:ascii="Times New Roman" w:eastAsia="思源黑体" w:hAnsi="Times New Roman" w:cs="Times New Roman"/>
          <w:color w:val="595959" w:themeColor="text1" w:themeTint="A6"/>
          <w:kern w:val="28"/>
        </w:rPr>
      </w:pPr>
      <w:r w:rsidRPr="00FB57E7">
        <w:rPr>
          <w:rFonts w:ascii="Times New Roman" w:eastAsia="思源黑体" w:hAnsi="Times New Roman" w:cs="Times New Roman"/>
          <w:b/>
          <w:bCs/>
          <w:color w:val="595959" w:themeColor="text1" w:themeTint="A6"/>
          <w:kern w:val="28"/>
        </w:rPr>
        <w:t>Works cited</w:t>
      </w:r>
      <w:r w:rsidRPr="00FB57E7">
        <w:rPr>
          <w:rFonts w:ascii="Times New Roman" w:eastAsia="思源黑体" w:hAnsi="Times New Roman" w:cs="Times New Roman" w:hint="eastAsia"/>
          <w:b/>
          <w:bCs/>
          <w:color w:val="595959" w:themeColor="text1" w:themeTint="A6"/>
          <w:kern w:val="28"/>
        </w:rPr>
        <w:t>:</w:t>
      </w:r>
      <w:r>
        <w:rPr>
          <w:rFonts w:ascii="Times New Roman" w:eastAsia="思源黑体" w:hAnsi="Times New Roman" w:cs="Times New Roman"/>
          <w:color w:val="595959" w:themeColor="text1" w:themeTint="A6"/>
          <w:kern w:val="28"/>
        </w:rPr>
        <w:t xml:space="preserve"> Harvard reference</w:t>
      </w:r>
      <w:r w:rsidR="007D72C9">
        <w:rPr>
          <w:rFonts w:ascii="Times New Roman" w:eastAsia="思源黑体" w:hAnsi="Times New Roman" w:cs="Times New Roman"/>
          <w:color w:val="595959" w:themeColor="text1" w:themeTint="A6"/>
          <w:kern w:val="28"/>
        </w:rPr>
        <w:t xml:space="preserve">, cf. </w:t>
      </w:r>
      <w:hyperlink r:id="rId11" w:history="1">
        <w:r w:rsidR="000A04A5" w:rsidRPr="00CE63FF">
          <w:rPr>
            <w:rStyle w:val="Hyperlink"/>
            <w:rFonts w:ascii="Times New Roman" w:eastAsia="思源黑体" w:hAnsi="Times New Roman" w:cs="Times New Roman"/>
            <w:kern w:val="28"/>
            <w14:textFill>
              <w14:solidFill>
                <w14:srgbClr w14:val="0000FF">
                  <w14:lumMod w14:val="65000"/>
                  <w14:lumOff w14:val="35000"/>
                </w14:srgbClr>
              </w14:solidFill>
            </w14:textFill>
          </w:rPr>
          <w:t>https://www.imperial.ac.uk/admin-services/library/learning-support/reference-management/harvard-style/</w:t>
        </w:r>
      </w:hyperlink>
    </w:p>
    <w:p w14:paraId="6C2632F9" w14:textId="77777777" w:rsidR="00ED0FAE" w:rsidRDefault="00ED0FAE" w:rsidP="00ED0FAE">
      <w:pPr>
        <w:spacing w:after="0" w:line="360" w:lineRule="auto"/>
        <w:rPr>
          <w:rFonts w:ascii="Times New Roman" w:eastAsia="思源黑体" w:hAnsi="Times New Roman" w:cs="Times New Roman"/>
          <w:color w:val="595959" w:themeColor="text1" w:themeTint="A6"/>
          <w:kern w:val="28"/>
        </w:rPr>
      </w:pPr>
    </w:p>
    <w:p w14:paraId="107E5965" w14:textId="77777777" w:rsidR="00FB57E7" w:rsidRPr="00F44037" w:rsidRDefault="000A04A5" w:rsidP="00ED0FAE">
      <w:pPr>
        <w:spacing w:after="0" w:line="360" w:lineRule="auto"/>
        <w:rPr>
          <w:rFonts w:ascii="Times New Roman" w:eastAsia="思源黑体" w:hAnsi="Times New Roman" w:cs="Times New Roman"/>
          <w:color w:val="595959" w:themeColor="text1" w:themeTint="A6"/>
          <w:kern w:val="28"/>
        </w:rPr>
      </w:pPr>
      <w:r w:rsidRPr="000A04A5">
        <w:rPr>
          <w:rFonts w:ascii="Times New Roman" w:eastAsia="思源黑体" w:hAnsi="Times New Roman" w:cs="Times New Roman" w:hint="eastAsia"/>
          <w:b/>
          <w:bCs/>
          <w:color w:val="595959" w:themeColor="text1" w:themeTint="A6"/>
          <w:kern w:val="28"/>
        </w:rPr>
        <w:t>D</w:t>
      </w:r>
      <w:r w:rsidRPr="000A04A5">
        <w:rPr>
          <w:rFonts w:ascii="Times New Roman" w:eastAsia="思源黑体" w:hAnsi="Times New Roman" w:cs="Times New Roman"/>
          <w:b/>
          <w:bCs/>
          <w:color w:val="595959" w:themeColor="text1" w:themeTint="A6"/>
          <w:kern w:val="28"/>
        </w:rPr>
        <w:t>elivery:</w:t>
      </w:r>
      <w:r>
        <w:rPr>
          <w:rFonts w:ascii="Times New Roman" w:eastAsia="思源黑体" w:hAnsi="Times New Roman" w:cs="Times New Roman"/>
          <w:color w:val="595959" w:themeColor="text1" w:themeTint="A6"/>
          <w:kern w:val="28"/>
        </w:rPr>
        <w:t xml:space="preserve"> PDF</w:t>
      </w:r>
    </w:p>
    <w:p w14:paraId="5A383090" w14:textId="77777777" w:rsidR="00A04052" w:rsidRDefault="00A04052" w:rsidP="00ED0FAE">
      <w:pPr>
        <w:spacing w:after="0" w:line="360" w:lineRule="auto"/>
        <w:rPr>
          <w:rFonts w:ascii="Mark Pro" w:eastAsia="思源黑体" w:hAnsi="Mark Pro"/>
          <w:color w:val="FFFFFF" w:themeColor="background1"/>
          <w:kern w:val="28"/>
        </w:rPr>
      </w:pPr>
      <w:r>
        <w:rPr>
          <w:rFonts w:ascii="Mark Pro" w:eastAsia="思源黑体" w:hAnsi="Mark Pro"/>
          <w:color w:val="FFFFFF" w:themeColor="background1"/>
          <w:kern w:val="28"/>
        </w:rPr>
        <w:br w:type="page"/>
      </w:r>
    </w:p>
    <w:p w14:paraId="59F084CA" w14:textId="22228C94" w:rsidR="0050073F" w:rsidRPr="00157F7F" w:rsidRDefault="001E5FFA" w:rsidP="00EA3D6E">
      <w:pPr>
        <w:spacing w:after="240"/>
        <w:jc w:val="center"/>
        <w:rPr>
          <w:rFonts w:ascii="Mark Pro" w:eastAsia="思源黑体" w:hAnsi="Mark Pro"/>
          <w:color w:val="FFFFFF" w:themeColor="background1"/>
          <w:kern w:val="28"/>
        </w:rPr>
      </w:pPr>
      <w:r w:rsidRPr="00157F7F">
        <w:rPr>
          <w:rFonts w:ascii="Mark Pro" w:eastAsia="思源黑体" w:hAnsi="Mark Pro"/>
          <w:noProof/>
          <w:color w:val="FFFFFF" w:themeColor="background1"/>
          <w:kern w:val="28"/>
        </w:rPr>
        <w:lastRenderedPageBreak/>
        <mc:AlternateContent>
          <mc:Choice Requires="wps">
            <w:drawing>
              <wp:inline distT="0" distB="0" distL="0" distR="0" wp14:anchorId="5211E61F" wp14:editId="78DD7776">
                <wp:extent cx="4572000" cy="984250"/>
                <wp:effectExtent l="0" t="0" r="0" b="0"/>
                <wp:docPr id="20" name="Rounded Rectangle 1"/>
                <wp:cNvGraphicFramePr/>
                <a:graphic xmlns:a="http://schemas.openxmlformats.org/drawingml/2006/main">
                  <a:graphicData uri="http://schemas.microsoft.com/office/word/2010/wordprocessingShape">
                    <wps:wsp>
                      <wps:cNvSpPr/>
                      <wps:spPr>
                        <a:xfrm>
                          <a:off x="0" y="0"/>
                          <a:ext cx="4572000" cy="98425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2DCA9B" w14:textId="77777777" w:rsidR="00BB570D" w:rsidRPr="00BB570D" w:rsidRDefault="00BB570D" w:rsidP="00BB570D">
                            <w:pPr>
                              <w:spacing w:after="0" w:line="360" w:lineRule="auto"/>
                              <w:jc w:val="center"/>
                              <w:rPr>
                                <w:rFonts w:ascii="Mark Pro Medium" w:hAnsi="Mark Pro Medium" w:cs="Arial"/>
                                <w:b/>
                                <w:bCs/>
                                <w:iCs/>
                                <w:color w:val="FFFFFF" w:themeColor="background1"/>
                                <w:sz w:val="36"/>
                                <w:szCs w:val="36"/>
                              </w:rPr>
                            </w:pPr>
                            <w:r w:rsidRPr="00BB570D">
                              <w:rPr>
                                <w:rFonts w:ascii="Mark Pro Medium" w:hAnsi="Mark Pro Medium" w:cs="Arial"/>
                                <w:b/>
                                <w:bCs/>
                                <w:iCs/>
                                <w:color w:val="FFFFFF" w:themeColor="background1"/>
                                <w:sz w:val="36"/>
                                <w:szCs w:val="36"/>
                              </w:rPr>
                              <w:t>Lesson 7:</w:t>
                            </w:r>
                          </w:p>
                          <w:p w14:paraId="35385935" w14:textId="02C25269" w:rsidR="001E5FFA" w:rsidRPr="007473FF" w:rsidRDefault="00BB570D" w:rsidP="00BB570D">
                            <w:pPr>
                              <w:spacing w:after="0" w:line="360" w:lineRule="auto"/>
                              <w:jc w:val="center"/>
                              <w:rPr>
                                <w:rFonts w:ascii="Mark Pro Medium" w:hAnsi="Mark Pro Medium"/>
                                <w:b/>
                                <w:bCs/>
                                <w:color w:val="FFFFFF" w:themeColor="background1"/>
                                <w:sz w:val="36"/>
                                <w:szCs w:val="36"/>
                              </w:rPr>
                            </w:pPr>
                            <w:r w:rsidRPr="00BB570D">
                              <w:rPr>
                                <w:rFonts w:ascii="Mark Pro Medium" w:hAnsi="Mark Pro Medium" w:cs="Arial"/>
                                <w:b/>
                                <w:bCs/>
                                <w:iCs/>
                                <w:color w:val="FFFFFF" w:themeColor="background1"/>
                                <w:sz w:val="36"/>
                                <w:szCs w:val="36"/>
                              </w:rPr>
                              <w:t>A network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211E61F" id="Rounded Rectangle 1" o:spid="_x0000_s1026" style="width:5in;height: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" filled="f" stroked="f" strokeweight="1pt">
                <v:stroke joinstyle="miter"/>
                <v:textbox>
                  <w:txbxContent>
                    <w:p w14:paraId="072DCA9B" w14:textId="77777777" w:rsidR="00BB570D" w:rsidRPr="00BB570D" w:rsidRDefault="00BB570D" w:rsidP="00BB570D">
                      <w:pPr>
                        <w:spacing w:after="0" w:line="360" w:lineRule="auto"/>
                        <w:jc w:val="center"/>
                        <w:rPr>
                          <w:rFonts w:ascii="Mark Pro Medium" w:hAnsi="Mark Pro Medium" w:cs="Arial"/>
                          <w:b/>
                          <w:bCs/>
                          <w:iCs/>
                          <w:color w:val="FFFFFF" w:themeColor="background1"/>
                          <w:sz w:val="36"/>
                          <w:szCs w:val="36"/>
                        </w:rPr>
                      </w:pPr>
                      <w:r w:rsidRPr="00BB570D">
                        <w:rPr>
                          <w:rFonts w:ascii="Mark Pro Medium" w:hAnsi="Mark Pro Medium" w:cs="Arial"/>
                          <w:b/>
                          <w:bCs/>
                          <w:iCs/>
                          <w:color w:val="FFFFFF" w:themeColor="background1"/>
                          <w:sz w:val="36"/>
                          <w:szCs w:val="36"/>
                        </w:rPr>
                        <w:t>Lesson 7:</w:t>
                      </w:r>
                    </w:p>
                    <w:p w14:paraId="35385935" w14:textId="02C25269" w:rsidR="001E5FFA" w:rsidRPr="007473FF" w:rsidRDefault="00BB570D" w:rsidP="00BB570D">
                      <w:pPr>
                        <w:spacing w:after="0" w:line="360" w:lineRule="auto"/>
                        <w:jc w:val="center"/>
                        <w:rPr>
                          <w:rFonts w:ascii="Mark Pro Medium" w:hAnsi="Mark Pro Medium"/>
                          <w:b/>
                          <w:bCs/>
                          <w:color w:val="FFFFFF" w:themeColor="background1"/>
                          <w:sz w:val="36"/>
                          <w:szCs w:val="36"/>
                        </w:rPr>
                      </w:pPr>
                      <w:r w:rsidRPr="00BB570D">
                        <w:rPr>
                          <w:rFonts w:ascii="Mark Pro Medium" w:hAnsi="Mark Pro Medium" w:cs="Arial"/>
                          <w:b/>
                          <w:bCs/>
                          <w:iCs/>
                          <w:color w:val="FFFFFF" w:themeColor="background1"/>
                          <w:sz w:val="36"/>
                          <w:szCs w:val="36"/>
                        </w:rPr>
                        <w:t>A network game</w:t>
                      </w:r>
                    </w:p>
                  </w:txbxContent>
                </v:textbox>
                <w10:anchorlock/>
              </v:roundrect>
            </w:pict>
          </mc:Fallback>
        </mc:AlternateContent>
      </w:r>
      <w:r w:rsidR="003179E9">
        <w:rPr>
          <w:rFonts w:ascii="Mark Pro" w:eastAsia="思源黑体" w:hAnsi="Mark Pro"/>
          <w:noProof/>
          <w:color w:val="FFFFFF" w:themeColor="background1"/>
          <w:kern w:val="28"/>
        </w:rPr>
        <w:drawing>
          <wp:anchor distT="0" distB="0" distL="114300" distR="114300" simplePos="0" relativeHeight="251658240" behindDoc="1" locked="0" layoutInCell="1" allowOverlap="1" wp14:anchorId="5304ACBB" wp14:editId="3168B93A">
            <wp:simplePos x="0" y="0"/>
            <wp:positionH relativeFrom="margin">
              <wp:posOffset>1846580</wp:posOffset>
            </wp:positionH>
            <wp:positionV relativeFrom="paragraph">
              <wp:posOffset>-63500</wp:posOffset>
            </wp:positionV>
            <wp:extent cx="2948940" cy="1111250"/>
            <wp:effectExtent l="0" t="0" r="381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2">
                      <a:extLst>
                        <a:ext uri="{28A0092B-C50C-407E-A947-70E740481C1C}">
                          <a14:useLocalDpi xmlns:a14="http://schemas.microsoft.com/office/drawing/2010/main" val="0"/>
                        </a:ext>
                      </a:extLst>
                    </a:blip>
                    <a:srcRect l="3803" t="8946" r="3593" b="6853"/>
                    <a:stretch/>
                  </pic:blipFill>
                  <pic:spPr bwMode="auto">
                    <a:xfrm>
                      <a:off x="0" y="0"/>
                      <a:ext cx="2948940" cy="111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407D65" w14:textId="77777777" w:rsidR="003179E9" w:rsidRDefault="003179E9" w:rsidP="008B2D83">
      <w:pPr>
        <w:spacing w:after="0"/>
        <w:jc w:val="center"/>
        <w:rPr>
          <w:rFonts w:ascii="Mark Pro Medium" w:eastAsia="思源黑体" w:hAnsi="Mark Pro Medium" w:cs="Arial"/>
          <w:b/>
          <w:bCs/>
          <w:color w:val="595959" w:themeColor="text1" w:themeTint="A6"/>
          <w:w w:val="105"/>
          <w:kern w:val="28"/>
        </w:rPr>
      </w:pPr>
    </w:p>
    <w:p w14:paraId="3B253AE2" w14:textId="32FA80AF" w:rsidR="00FF443F" w:rsidRPr="00DA374F" w:rsidRDefault="00007380" w:rsidP="008B2D83">
      <w:pPr>
        <w:spacing w:after="0" w:line="360" w:lineRule="auto"/>
        <w:jc w:val="center"/>
        <w:rPr>
          <w:rFonts w:ascii="Mark Pro Medium" w:eastAsia="思源黑体" w:hAnsi="Mark Pro Medium" w:cs="Arial"/>
          <w:color w:val="595959" w:themeColor="text1" w:themeTint="A6"/>
          <w:w w:val="105"/>
          <w:kern w:val="28"/>
        </w:rPr>
      </w:pPr>
      <w:bookmarkStart w:id="0" w:name="_Hlk66189278"/>
      <w:r>
        <w:rPr>
          <w:rFonts w:ascii="Mark Pro Medium" w:eastAsia="思源黑体" w:hAnsi="Mark Pro Medium" w:cs="Arial"/>
          <w:b/>
          <w:bCs/>
          <w:color w:val="595959" w:themeColor="text1" w:themeTint="A6"/>
          <w:w w:val="105"/>
          <w:kern w:val="28"/>
        </w:rPr>
        <w:t>Subject</w:t>
      </w:r>
      <w:r w:rsidRPr="00B67A1A">
        <w:rPr>
          <w:rFonts w:ascii="Mark Pro Medium" w:eastAsia="思源黑体" w:hAnsi="Mark Pro Medium" w:cs="Arial"/>
          <w:b/>
          <w:bCs/>
          <w:color w:val="595959" w:themeColor="text1" w:themeTint="A6"/>
          <w:w w:val="105"/>
          <w:kern w:val="28"/>
        </w:rPr>
        <w:t>:</w:t>
      </w:r>
      <w:r w:rsidRPr="00B67A1A">
        <w:rPr>
          <w:rFonts w:ascii="Mark Pro" w:eastAsia="思源黑体" w:hAnsi="Mark Pro" w:cs="Arial"/>
          <w:color w:val="595959" w:themeColor="text1" w:themeTint="A6"/>
          <w:w w:val="105"/>
          <w:kern w:val="28"/>
        </w:rPr>
        <w:t xml:space="preserve"> </w:t>
      </w:r>
      <w:r w:rsidR="00BB570D">
        <w:rPr>
          <w:rFonts w:ascii="Mark Pro" w:eastAsia="思源黑体" w:hAnsi="Mark Pro" w:cs="Arial"/>
          <w:color w:val="595959" w:themeColor="text1" w:themeTint="A6"/>
          <w:w w:val="105"/>
          <w:kern w:val="28"/>
        </w:rPr>
        <w:t>STEAM</w:t>
      </w:r>
      <w:r w:rsidRPr="006F4DC4">
        <w:rPr>
          <w:rFonts w:ascii="Mark Pro Medium" w:eastAsia="思源黑体" w:hAnsi="Mark Pro Medium" w:cs="Arial"/>
          <w:b/>
          <w:bCs/>
          <w:color w:val="595959" w:themeColor="text1" w:themeTint="A6"/>
          <w:w w:val="105"/>
          <w:kern w:val="28"/>
        </w:rPr>
        <w:tab/>
      </w:r>
      <w:r w:rsidR="00FF443F">
        <w:rPr>
          <w:rFonts w:ascii="Mark Pro Medium" w:eastAsia="思源黑体" w:hAnsi="Mark Pro Medium" w:cs="Arial"/>
          <w:b/>
          <w:bCs/>
          <w:color w:val="595959" w:themeColor="text1" w:themeTint="A6"/>
          <w:w w:val="105"/>
          <w:kern w:val="28"/>
        </w:rPr>
        <w:t xml:space="preserve">                        </w:t>
      </w:r>
      <w:r w:rsidRPr="00B67A1A">
        <w:rPr>
          <w:rFonts w:ascii="Mark Pro Medium" w:eastAsia="思源黑体" w:hAnsi="Mark Pro Medium" w:cs="Arial"/>
          <w:b/>
          <w:bCs/>
          <w:color w:val="595959" w:themeColor="text1" w:themeTint="A6"/>
          <w:w w:val="105"/>
          <w:kern w:val="28"/>
        </w:rPr>
        <w:t>Grade</w:t>
      </w:r>
      <w:r w:rsidR="009F003A">
        <w:rPr>
          <w:rFonts w:ascii="Mark Pro Medium" w:eastAsia="思源黑体" w:hAnsi="Mark Pro Medium" w:cs="Arial"/>
          <w:b/>
          <w:bCs/>
          <w:color w:val="595959" w:themeColor="text1" w:themeTint="A6"/>
          <w:w w:val="105"/>
          <w:kern w:val="28"/>
        </w:rPr>
        <w:t>(s)</w:t>
      </w:r>
      <w:r w:rsidRPr="00B67A1A">
        <w:rPr>
          <w:rFonts w:ascii="Mark Pro Medium" w:eastAsia="思源黑体" w:hAnsi="Mark Pro Medium" w:cs="Arial"/>
          <w:b/>
          <w:bCs/>
          <w:color w:val="595959" w:themeColor="text1" w:themeTint="A6"/>
          <w:w w:val="105"/>
          <w:kern w:val="28"/>
        </w:rPr>
        <w:t>:</w:t>
      </w:r>
      <w:r w:rsidR="00DA374F">
        <w:rPr>
          <w:rFonts w:ascii="Mark Pro" w:eastAsia="思源黑体" w:hAnsi="Mark Pro" w:cs="Arial"/>
          <w:color w:val="595959" w:themeColor="text1" w:themeTint="A6"/>
          <w:w w:val="105"/>
          <w:kern w:val="28"/>
        </w:rPr>
        <w:t xml:space="preserve"> </w:t>
      </w:r>
      <w:r w:rsidR="00BB570D">
        <w:rPr>
          <w:rFonts w:ascii="Mark Pro" w:eastAsia="思源黑体" w:hAnsi="Mark Pro" w:cs="Arial"/>
          <w:color w:val="595959" w:themeColor="text1" w:themeTint="A6"/>
          <w:w w:val="105"/>
          <w:kern w:val="28"/>
        </w:rPr>
        <w:t>5</w:t>
      </w:r>
      <w:r w:rsidR="00BB570D" w:rsidRPr="00BB570D">
        <w:rPr>
          <w:rFonts w:ascii="Mark Pro" w:eastAsia="思源黑体" w:hAnsi="Mark Pro" w:cs="Arial"/>
          <w:color w:val="595959" w:themeColor="text1" w:themeTint="A6"/>
          <w:w w:val="105"/>
          <w:kern w:val="28"/>
          <w:vertAlign w:val="superscript"/>
        </w:rPr>
        <w:t>th</w:t>
      </w:r>
      <w:r w:rsidR="00BB570D">
        <w:rPr>
          <w:rFonts w:ascii="Mark Pro" w:eastAsia="思源黑体" w:hAnsi="Mark Pro" w:cs="Arial"/>
          <w:color w:val="595959" w:themeColor="text1" w:themeTint="A6"/>
          <w:w w:val="105"/>
          <w:kern w:val="28"/>
        </w:rPr>
        <w:t xml:space="preserve"> and up</w:t>
      </w:r>
    </w:p>
    <w:p w14:paraId="00E73A0B" w14:textId="74736072" w:rsidR="008E24FD" w:rsidRDefault="00FF443F" w:rsidP="008B2D83">
      <w:pPr>
        <w:spacing w:after="0" w:line="360" w:lineRule="auto"/>
        <w:jc w:val="center"/>
        <w:rPr>
          <w:rFonts w:ascii="Mark Pro" w:eastAsia="思源黑体" w:hAnsi="Mark Pro" w:cs="Arial"/>
          <w:color w:val="595959" w:themeColor="text1" w:themeTint="A6"/>
          <w:w w:val="105"/>
          <w:kern w:val="28"/>
        </w:rPr>
      </w:pPr>
      <w:r>
        <w:rPr>
          <w:rFonts w:ascii="Mark Pro Medium" w:eastAsia="思源黑体" w:hAnsi="Mark Pro Medium" w:cs="Arial"/>
          <w:b/>
          <w:bCs/>
          <w:color w:val="595959" w:themeColor="text1" w:themeTint="A6"/>
          <w:w w:val="105"/>
          <w:kern w:val="28"/>
        </w:rPr>
        <w:t>Duration:</w:t>
      </w:r>
      <w:r w:rsidR="00BB570D">
        <w:rPr>
          <w:rFonts w:ascii="Mark Pro Medium" w:eastAsia="思源黑体" w:hAnsi="Mark Pro Medium" w:cs="Arial"/>
          <w:b/>
          <w:bCs/>
          <w:color w:val="595959" w:themeColor="text1" w:themeTint="A6"/>
          <w:w w:val="105"/>
          <w:kern w:val="28"/>
        </w:rPr>
        <w:t xml:space="preserve"> </w:t>
      </w:r>
      <w:r w:rsidR="00BB570D" w:rsidRPr="00BB570D">
        <w:rPr>
          <w:rFonts w:ascii="Mark Pro" w:eastAsia="思源黑体" w:hAnsi="Mark Pro" w:cs="Arial"/>
          <w:color w:val="595959" w:themeColor="text1" w:themeTint="A6"/>
          <w:w w:val="105"/>
          <w:kern w:val="28"/>
        </w:rPr>
        <w:t>45 minutes</w:t>
      </w:r>
      <w:r>
        <w:rPr>
          <w:rFonts w:ascii="Mark Pro" w:eastAsia="思源黑体" w:hAnsi="Mark Pro" w:cs="Arial"/>
          <w:color w:val="595959" w:themeColor="text1" w:themeTint="A6"/>
          <w:w w:val="105"/>
          <w:kern w:val="28"/>
        </w:rPr>
        <w:t xml:space="preserve">                       </w:t>
      </w:r>
      <w:r w:rsidR="009F003A">
        <w:rPr>
          <w:rFonts w:ascii="Mark Pro Medium" w:eastAsia="思源黑体" w:hAnsi="Mark Pro Medium" w:cs="Arial"/>
          <w:b/>
          <w:bCs/>
          <w:color w:val="595959" w:themeColor="text1" w:themeTint="A6"/>
          <w:w w:val="105"/>
          <w:kern w:val="28"/>
        </w:rPr>
        <w:t>Difficulty</w:t>
      </w:r>
      <w:r w:rsidR="008E24FD">
        <w:rPr>
          <w:rFonts w:ascii="Mark Pro Medium" w:eastAsia="思源黑体" w:hAnsi="Mark Pro Medium" w:cs="Arial"/>
          <w:b/>
          <w:bCs/>
          <w:color w:val="595959" w:themeColor="text1" w:themeTint="A6"/>
          <w:w w:val="105"/>
          <w:kern w:val="28"/>
        </w:rPr>
        <w:t>:</w:t>
      </w:r>
      <w:r w:rsidR="00BB570D">
        <w:rPr>
          <w:rFonts w:ascii="Mark Pro Medium" w:eastAsia="思源黑体" w:hAnsi="Mark Pro Medium" w:cs="Arial"/>
          <w:b/>
          <w:bCs/>
          <w:color w:val="595959" w:themeColor="text1" w:themeTint="A6"/>
          <w:w w:val="105"/>
          <w:kern w:val="28"/>
        </w:rPr>
        <w:t xml:space="preserve"> </w:t>
      </w:r>
      <w:r w:rsidR="00BB570D" w:rsidRPr="00BB570D">
        <w:rPr>
          <w:rFonts w:ascii="Mark Pro" w:eastAsia="思源黑体" w:hAnsi="Mark Pro" w:cs="Arial"/>
          <w:color w:val="595959" w:themeColor="text1" w:themeTint="A6"/>
          <w:w w:val="105"/>
          <w:kern w:val="28"/>
        </w:rPr>
        <w:t>Beginner</w:t>
      </w:r>
    </w:p>
    <w:p w14:paraId="0947FBC4" w14:textId="77777777" w:rsidR="00BB570D" w:rsidRPr="008E24FD" w:rsidRDefault="00BB570D" w:rsidP="008B2D83">
      <w:pPr>
        <w:spacing w:after="0" w:line="360" w:lineRule="auto"/>
        <w:jc w:val="center"/>
        <w:rPr>
          <w:rFonts w:ascii="Mark Pro" w:eastAsia="思源黑体" w:hAnsi="Mark Pro" w:cs="Arial"/>
          <w:color w:val="595959" w:themeColor="text1" w:themeTint="A6"/>
          <w:w w:val="105"/>
          <w:kern w:val="28"/>
        </w:rPr>
      </w:pPr>
    </w:p>
    <w:bookmarkEnd w:id="0"/>
    <w:p w14:paraId="41AA6C5F" w14:textId="4DC730B2" w:rsidR="008A0169" w:rsidRPr="00157F7F" w:rsidRDefault="008A0169" w:rsidP="007473FF">
      <w:pPr>
        <w:spacing w:line="360" w:lineRule="auto"/>
        <w:rPr>
          <w:rFonts w:ascii="Mark Pro" w:eastAsia="思源黑体" w:hAnsi="Mark Pro"/>
          <w:b/>
          <w:kern w:val="28"/>
          <w:sz w:val="28"/>
          <w:szCs w:val="28"/>
        </w:rPr>
      </w:pPr>
      <w:r w:rsidRPr="00157F7F">
        <w:rPr>
          <w:rFonts w:ascii="Mark Pro" w:eastAsia="思源黑体" w:hAnsi="Mark Pro"/>
          <w:b/>
          <w:noProof/>
          <w:color w:val="FCC800"/>
          <w:kern w:val="28"/>
          <w:sz w:val="28"/>
          <w:szCs w:val="28"/>
        </w:rPr>
        <w:drawing>
          <wp:inline distT="0" distB="0" distL="0" distR="0" wp14:anchorId="30905579" wp14:editId="2C2BE065">
            <wp:extent cx="180000" cy="169091"/>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资源 11@4x.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 cy="169091"/>
                    </a:xfrm>
                    <a:prstGeom prst="rect">
                      <a:avLst/>
                    </a:prstGeom>
                  </pic:spPr>
                </pic:pic>
              </a:graphicData>
            </a:graphic>
          </wp:inline>
        </w:drawing>
      </w:r>
      <w:r w:rsidR="00F7693C" w:rsidRPr="07590F9D">
        <w:rPr>
          <w:rFonts w:ascii="Mark Pro" w:eastAsia="思源黑体" w:hAnsi="Mark Pro"/>
          <w:b/>
          <w:bCs/>
          <w:color w:val="FCC800"/>
          <w:kern w:val="28"/>
          <w:sz w:val="28"/>
          <w:szCs w:val="28"/>
        </w:rPr>
        <w:t xml:space="preserve"> </w:t>
      </w:r>
      <w:r w:rsidR="00BB570D" w:rsidRPr="07590F9D">
        <w:rPr>
          <w:rFonts w:ascii="Mark Pro" w:eastAsia="思源黑体" w:hAnsi="Mark Pro"/>
          <w:b/>
          <w:bCs/>
          <w:color w:val="FCC800"/>
          <w:kern w:val="28"/>
          <w:sz w:val="28"/>
          <w:szCs w:val="28"/>
        </w:rPr>
        <w:t>Lesson o</w:t>
      </w:r>
      <w:r w:rsidRPr="07590F9D">
        <w:rPr>
          <w:rFonts w:ascii="Mark Pro" w:eastAsia="思源黑体" w:hAnsi="Mark Pro"/>
          <w:b/>
          <w:bCs/>
          <w:color w:val="FCC800"/>
          <w:kern w:val="28"/>
          <w:sz w:val="28"/>
          <w:szCs w:val="28"/>
        </w:rPr>
        <w:t>bjectives</w:t>
      </w:r>
    </w:p>
    <w:p w14:paraId="420C5114" w14:textId="785005AD" w:rsidR="00C4439A" w:rsidRPr="00F7693C" w:rsidRDefault="00C4439A" w:rsidP="007473FF">
      <w:pPr>
        <w:pStyle w:val="NormalWeb"/>
        <w:spacing w:before="0" w:beforeAutospacing="0" w:after="0" w:afterAutospacing="0" w:line="360" w:lineRule="auto"/>
        <w:rPr>
          <w:rFonts w:ascii="Mark Pro" w:eastAsia="思源黑体" w:hAnsi="Mark Pro"/>
          <w:i/>
          <w:iCs/>
          <w:color w:val="595959" w:themeColor="text1" w:themeTint="A6"/>
          <w:w w:val="105"/>
          <w:kern w:val="28"/>
          <w:sz w:val="22"/>
          <w:szCs w:val="22"/>
        </w:rPr>
      </w:pPr>
      <w:r w:rsidRPr="00F7693C">
        <w:rPr>
          <w:rFonts w:ascii="Mark Pro" w:eastAsia="思源黑体" w:hAnsi="Mark Pro" w:cs="Arial"/>
          <w:i/>
          <w:iCs/>
          <w:color w:val="595959" w:themeColor="text1" w:themeTint="A6"/>
          <w:w w:val="105"/>
          <w:kern w:val="28"/>
          <w:sz w:val="22"/>
          <w:szCs w:val="22"/>
        </w:rPr>
        <w:t xml:space="preserve">By the end of </w:t>
      </w:r>
      <w:r w:rsidR="00BB570D">
        <w:rPr>
          <w:rFonts w:ascii="Mark Pro" w:eastAsia="思源黑体" w:hAnsi="Mark Pro" w:cs="Arial"/>
          <w:i/>
          <w:iCs/>
          <w:color w:val="595959" w:themeColor="text1" w:themeTint="A6"/>
          <w:w w:val="105"/>
          <w:kern w:val="28"/>
          <w:sz w:val="22"/>
          <w:szCs w:val="22"/>
        </w:rPr>
        <w:t>this lesson</w:t>
      </w:r>
      <w:r w:rsidRPr="00F7693C">
        <w:rPr>
          <w:rFonts w:ascii="Mark Pro" w:eastAsia="思源黑体" w:hAnsi="Mark Pro" w:cs="Arial"/>
          <w:i/>
          <w:iCs/>
          <w:color w:val="595959" w:themeColor="text1" w:themeTint="A6"/>
          <w:w w:val="105"/>
          <w:kern w:val="28"/>
          <w:sz w:val="22"/>
          <w:szCs w:val="22"/>
        </w:rPr>
        <w:t xml:space="preserve">, </w:t>
      </w:r>
      <w:r w:rsidR="008A0169" w:rsidRPr="00F7693C">
        <w:rPr>
          <w:rFonts w:ascii="Mark Pro" w:eastAsia="思源黑体" w:hAnsi="Mark Pro" w:cs="Arial"/>
          <w:i/>
          <w:iCs/>
          <w:color w:val="595959" w:themeColor="text1" w:themeTint="A6"/>
          <w:w w:val="105"/>
          <w:kern w:val="28"/>
          <w:sz w:val="22"/>
          <w:szCs w:val="22"/>
        </w:rPr>
        <w:t>students will be able to</w:t>
      </w:r>
      <w:r w:rsidR="00AC2AC4">
        <w:rPr>
          <w:rFonts w:ascii="Mark Pro" w:eastAsia="思源黑体" w:hAnsi="Mark Pro" w:cs="Arial"/>
          <w:i/>
          <w:iCs/>
          <w:color w:val="595959" w:themeColor="text1" w:themeTint="A6"/>
          <w:w w:val="105"/>
          <w:kern w:val="28"/>
          <w:sz w:val="22"/>
          <w:szCs w:val="22"/>
        </w:rPr>
        <w:t>:</w:t>
      </w:r>
    </w:p>
    <w:p w14:paraId="6B848DFE" w14:textId="356EAAF6" w:rsidR="00BB570D" w:rsidRPr="00BB570D" w:rsidRDefault="00BB570D" w:rsidP="07590F9D">
      <w:pPr>
        <w:pStyle w:val="NormalWeb"/>
        <w:numPr>
          <w:ilvl w:val="0"/>
          <w:numId w:val="1"/>
        </w:numPr>
        <w:spacing w:before="240" w:beforeAutospacing="0" w:after="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color w:val="595959" w:themeColor="text1" w:themeTint="A6"/>
          <w:w w:val="105"/>
          <w:kern w:val="28"/>
          <w:sz w:val="22"/>
          <w:szCs w:val="22"/>
        </w:rPr>
        <w:t xml:space="preserve">Have </w:t>
      </w:r>
      <w:r w:rsidR="78D33A25" w:rsidRPr="00BB570D">
        <w:rPr>
          <w:rFonts w:ascii="Mark Pro" w:eastAsia="思源黑体" w:hAnsi="Mark Pro" w:cs="Arial"/>
          <w:color w:val="595959" w:themeColor="text1" w:themeTint="A6"/>
          <w:w w:val="105"/>
          <w:kern w:val="28"/>
          <w:sz w:val="22"/>
          <w:szCs w:val="22"/>
        </w:rPr>
        <w:t xml:space="preserve">multiple </w:t>
      </w:r>
      <w:r w:rsidRPr="00BB570D">
        <w:rPr>
          <w:rFonts w:ascii="Mark Pro" w:eastAsia="思源黑体" w:hAnsi="Mark Pro" w:cs="Arial"/>
          <w:color w:val="595959" w:themeColor="text1" w:themeTint="A6"/>
          <w:w w:val="105"/>
          <w:kern w:val="28"/>
          <w:sz w:val="22"/>
          <w:szCs w:val="22"/>
        </w:rPr>
        <w:t>mBot2 communicate with each other wirelessly without the need for a WIFI access</w:t>
      </w:r>
      <w:r>
        <w:rPr>
          <w:rFonts w:ascii="Mark Pro" w:eastAsia="思源黑体" w:hAnsi="Mark Pro" w:cs="Arial"/>
          <w:color w:val="595959" w:themeColor="text1" w:themeTint="A6"/>
          <w:w w:val="105"/>
          <w:kern w:val="28"/>
          <w:sz w:val="22"/>
          <w:szCs w:val="22"/>
        </w:rPr>
        <w:t xml:space="preserve"> </w:t>
      </w:r>
      <w:r w:rsidRPr="00BB570D">
        <w:rPr>
          <w:rFonts w:ascii="Mark Pro" w:eastAsia="思源黑体" w:hAnsi="Mark Pro" w:cs="Arial"/>
          <w:color w:val="595959" w:themeColor="text1" w:themeTint="A6"/>
          <w:w w:val="105"/>
          <w:kern w:val="28"/>
          <w:sz w:val="22"/>
          <w:szCs w:val="22"/>
        </w:rPr>
        <w:t>point</w:t>
      </w:r>
    </w:p>
    <w:p w14:paraId="57482F53" w14:textId="3B2605FA" w:rsidR="00BB570D" w:rsidRPr="00BB570D" w:rsidRDefault="00BB570D" w:rsidP="00BB570D">
      <w:pPr>
        <w:pStyle w:val="NormalWeb"/>
        <w:numPr>
          <w:ilvl w:val="0"/>
          <w:numId w:val="1"/>
        </w:numPr>
        <w:spacing w:after="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color w:val="595959" w:themeColor="text1" w:themeTint="A6"/>
          <w:w w:val="105"/>
          <w:kern w:val="28"/>
          <w:sz w:val="22"/>
          <w:szCs w:val="22"/>
        </w:rPr>
        <w:t xml:space="preserve">Write </w:t>
      </w:r>
      <w:r w:rsidR="07A98DE5" w:rsidRPr="00BB570D">
        <w:rPr>
          <w:rFonts w:ascii="Mark Pro" w:eastAsia="思源黑体" w:hAnsi="Mark Pro" w:cs="Arial"/>
          <w:color w:val="595959" w:themeColor="text1" w:themeTint="A6"/>
          <w:w w:val="105"/>
          <w:kern w:val="28"/>
          <w:sz w:val="22"/>
          <w:szCs w:val="22"/>
        </w:rPr>
        <w:t>their o</w:t>
      </w:r>
      <w:r w:rsidRPr="00BB570D">
        <w:rPr>
          <w:rFonts w:ascii="Mark Pro" w:eastAsia="思源黑体" w:hAnsi="Mark Pro" w:cs="Arial"/>
          <w:color w:val="595959" w:themeColor="text1" w:themeTint="A6"/>
          <w:w w:val="105"/>
          <w:kern w:val="28"/>
          <w:sz w:val="22"/>
          <w:szCs w:val="22"/>
        </w:rPr>
        <w:t>wn computer program in mBlock to control multiple mBot2</w:t>
      </w:r>
    </w:p>
    <w:p w14:paraId="08F31D43" w14:textId="0541CAED" w:rsidR="00D56990" w:rsidRDefault="00BB570D" w:rsidP="00BB570D">
      <w:pPr>
        <w:pStyle w:val="NormalWeb"/>
        <w:numPr>
          <w:ilvl w:val="0"/>
          <w:numId w:val="1"/>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hint="eastAsia"/>
          <w:color w:val="595959" w:themeColor="text1" w:themeTint="A6"/>
          <w:w w:val="105"/>
          <w:kern w:val="28"/>
          <w:sz w:val="22"/>
          <w:szCs w:val="22"/>
        </w:rPr>
        <w:t>Apply a random selection in a computer program</w:t>
      </w:r>
    </w:p>
    <w:p w14:paraId="481298D3" w14:textId="77777777" w:rsidR="00BB570D" w:rsidRPr="00BB570D" w:rsidRDefault="00BB570D" w:rsidP="00BB570D">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1A76086D" w14:textId="1E78DC42" w:rsidR="005415A4" w:rsidRPr="00BB570D" w:rsidRDefault="005415A4" w:rsidP="00BB570D">
      <w:pPr>
        <w:spacing w:line="360" w:lineRule="auto"/>
        <w:textAlignment w:val="baseline"/>
        <w:rPr>
          <w:rFonts w:ascii="Mark Pro" w:eastAsia="Mark Pro" w:hAnsi="Mark Pro" w:cs="Mark Pro"/>
          <w:color w:val="595959" w:themeColor="text1" w:themeTint="A6"/>
          <w:w w:val="105"/>
          <w:kern w:val="28"/>
          <w:sz w:val="28"/>
          <w:szCs w:val="28"/>
        </w:rPr>
      </w:pPr>
      <w:r>
        <w:rPr>
          <w:noProof/>
        </w:rPr>
        <w:drawing>
          <wp:inline distT="0" distB="0" distL="0" distR="0" wp14:anchorId="3F93F7E6" wp14:editId="596BBCE4">
            <wp:extent cx="171450" cy="171450"/>
            <wp:effectExtent l="0" t="0" r="0" b="0"/>
            <wp:docPr id="1441396272" name="Picture 144139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1450" cy="171450"/>
                    </a:xfrm>
                    <a:prstGeom prst="rect">
                      <a:avLst/>
                    </a:prstGeom>
                  </pic:spPr>
                </pic:pic>
              </a:graphicData>
            </a:graphic>
          </wp:inline>
        </w:drawing>
      </w:r>
      <w:r w:rsidRPr="07590F9D">
        <w:rPr>
          <w:rFonts w:ascii="Mark Pro" w:eastAsia="Mark Pro" w:hAnsi="Mark Pro" w:cs="Mark Pro"/>
          <w:b/>
          <w:bCs/>
          <w:color w:val="FCC800"/>
          <w:sz w:val="28"/>
          <w:szCs w:val="28"/>
        </w:rPr>
        <w:t xml:space="preserve"> Overview</w:t>
      </w:r>
    </w:p>
    <w:p w14:paraId="2AE18566" w14:textId="4BC8E3CF" w:rsidR="005415A4" w:rsidRDefault="00BB570D" w:rsidP="005415A4">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color w:val="595959" w:themeColor="text1" w:themeTint="A6"/>
          <w:w w:val="105"/>
          <w:kern w:val="28"/>
          <w:sz w:val="22"/>
          <w:szCs w:val="22"/>
        </w:rPr>
        <w:t>LAN is the abbreviation for Local Area Network. The mBot2, with its built-in WIFI module, automatically establishes a network connection as soon as there are multiple mBot2 or CyberPi in the same room within a 30-meter radius. Over this network connection, the mBot2 and CyberPi can communicate with each other and execute commands.</w:t>
      </w:r>
    </w:p>
    <w:p w14:paraId="74D85DE7" w14:textId="77777777" w:rsidR="00BB570D" w:rsidRPr="00157F7F" w:rsidRDefault="00BB570D" w:rsidP="005415A4">
      <w:pPr>
        <w:pStyle w:val="NormalWeb"/>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p>
    <w:p w14:paraId="28C7595F" w14:textId="6C0F527F" w:rsidR="005415A4" w:rsidRPr="00157F7F" w:rsidRDefault="005415A4" w:rsidP="005415A4">
      <w:pPr>
        <w:pStyle w:val="NormalWeb"/>
        <w:spacing w:before="0" w:beforeAutospacing="0" w:after="160" w:afterAutospacing="0" w:line="360" w:lineRule="auto"/>
        <w:textAlignment w:val="baseline"/>
        <w:rPr>
          <w:rFonts w:ascii="Mark Pro" w:eastAsia="思源黑体" w:hAnsi="Mark Pro" w:cs="Arial"/>
          <w:b/>
          <w:color w:val="1EB9EE"/>
          <w:kern w:val="28"/>
          <w:sz w:val="28"/>
          <w:szCs w:val="28"/>
        </w:rPr>
      </w:pPr>
      <w:r w:rsidRPr="00157F7F">
        <w:rPr>
          <w:rFonts w:ascii="Mark Pro" w:eastAsia="思源黑体" w:hAnsi="Mark Pro" w:cs="Arial"/>
          <w:b/>
          <w:noProof/>
          <w:color w:val="1EB9EE"/>
          <w:kern w:val="28"/>
          <w:sz w:val="28"/>
          <w:szCs w:val="28"/>
        </w:rPr>
        <w:drawing>
          <wp:inline distT="0" distB="0" distL="0" distR="0" wp14:anchorId="70F48637" wp14:editId="6FCDF1A6">
            <wp:extent cx="180000" cy="168923"/>
            <wp:effectExtent l="0" t="0" r="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资源 3@4x.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 cy="168923"/>
                    </a:xfrm>
                    <a:prstGeom prst="rect">
                      <a:avLst/>
                    </a:prstGeom>
                  </pic:spPr>
                </pic:pic>
              </a:graphicData>
            </a:graphic>
          </wp:inline>
        </w:drawing>
      </w:r>
      <w:r w:rsidRPr="27A1703B">
        <w:rPr>
          <w:rFonts w:ascii="Mark Pro" w:eastAsia="思源黑体" w:hAnsi="Mark Pro" w:cs="Arial"/>
          <w:b/>
          <w:bCs/>
          <w:color w:val="1EB9EE"/>
          <w:kern w:val="28"/>
          <w:sz w:val="28"/>
          <w:szCs w:val="28"/>
        </w:rPr>
        <w:t xml:space="preserve"> </w:t>
      </w:r>
      <w:r w:rsidRPr="23E7D017">
        <w:rPr>
          <w:rFonts w:ascii="Mark Pro" w:eastAsia="思源黑体" w:hAnsi="Mark Pro" w:cs="Arial"/>
          <w:b/>
          <w:bCs/>
          <w:color w:val="1EB9EE"/>
          <w:sz w:val="28"/>
          <w:szCs w:val="28"/>
        </w:rPr>
        <w:t>Focus</w:t>
      </w:r>
    </w:p>
    <w:p w14:paraId="30FB080A" w14:textId="77777777" w:rsidR="00BB570D" w:rsidRPr="00BB570D" w:rsidRDefault="00BB570D" w:rsidP="00BB570D">
      <w:pPr>
        <w:pStyle w:val="NormalWeb"/>
        <w:spacing w:before="0" w:beforeAutospacing="0" w:after="0" w:afterAutospacing="0" w:line="360" w:lineRule="auto"/>
        <w:textAlignment w:val="baseline"/>
        <w:rPr>
          <w:rFonts w:ascii="Mark Pro" w:eastAsia="思源黑体" w:hAnsi="Mark Pro" w:cs="Arial"/>
          <w:i/>
          <w:iCs/>
          <w:color w:val="595959" w:themeColor="text1" w:themeTint="A6"/>
          <w:w w:val="105"/>
          <w:kern w:val="28"/>
          <w:sz w:val="22"/>
          <w:szCs w:val="22"/>
        </w:rPr>
      </w:pPr>
      <w:r w:rsidRPr="00BB570D">
        <w:rPr>
          <w:rFonts w:ascii="Mark Pro" w:eastAsia="思源黑体" w:hAnsi="Mark Pro" w:cs="Arial"/>
          <w:i/>
          <w:iCs/>
          <w:color w:val="595959" w:themeColor="text1" w:themeTint="A6"/>
          <w:w w:val="105"/>
          <w:kern w:val="28"/>
          <w:sz w:val="22"/>
          <w:szCs w:val="22"/>
        </w:rPr>
        <w:t>By the end of this lesson, students will know:</w:t>
      </w:r>
    </w:p>
    <w:p w14:paraId="290291FF" w14:textId="6B943D28" w:rsidR="00BB570D" w:rsidRPr="00BB570D" w:rsidRDefault="00BB570D" w:rsidP="00BB570D">
      <w:pPr>
        <w:pStyle w:val="NormalWeb"/>
        <w:numPr>
          <w:ilvl w:val="0"/>
          <w:numId w:val="30"/>
        </w:numPr>
        <w:spacing w:before="24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color w:val="595959" w:themeColor="text1" w:themeTint="A6"/>
          <w:w w:val="105"/>
          <w:kern w:val="28"/>
          <w:sz w:val="22"/>
          <w:szCs w:val="22"/>
        </w:rPr>
        <w:t>What a LAN connection is</w:t>
      </w:r>
    </w:p>
    <w:p w14:paraId="62A7A8A5" w14:textId="1E2A269E" w:rsidR="00BB570D" w:rsidRPr="00BB570D" w:rsidRDefault="00BB570D" w:rsidP="00BB570D">
      <w:pPr>
        <w:pStyle w:val="NormalWeb"/>
        <w:numPr>
          <w:ilvl w:val="0"/>
          <w:numId w:val="12"/>
        </w:numPr>
        <w:spacing w:before="0" w:beforeAutospacing="0" w:after="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hint="eastAsia"/>
          <w:color w:val="595959" w:themeColor="text1" w:themeTint="A6"/>
          <w:w w:val="105"/>
          <w:kern w:val="28"/>
          <w:sz w:val="22"/>
          <w:szCs w:val="22"/>
        </w:rPr>
        <w:t>How to set up this connection and where to apply it</w:t>
      </w:r>
    </w:p>
    <w:p w14:paraId="0E7B2F62" w14:textId="05AB4EF7" w:rsidR="005415A4" w:rsidRDefault="00BB570D" w:rsidP="00BB570D">
      <w:pPr>
        <w:pStyle w:val="NormalWeb"/>
        <w:numPr>
          <w:ilvl w:val="0"/>
          <w:numId w:val="12"/>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hint="eastAsia"/>
          <w:color w:val="595959" w:themeColor="text1" w:themeTint="A6"/>
          <w:w w:val="105"/>
          <w:kern w:val="28"/>
          <w:sz w:val="22"/>
          <w:szCs w:val="22"/>
        </w:rPr>
        <w:t>How random selection works when programming</w:t>
      </w:r>
    </w:p>
    <w:p w14:paraId="26D57F4C" w14:textId="6CA121F9" w:rsidR="005415A4" w:rsidRDefault="005415A4" w:rsidP="00BB570D">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7CA13ED2" w14:textId="50F3F7BF" w:rsidR="00BB570D" w:rsidRDefault="00BB570D" w:rsidP="00BB570D">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3A744529" w14:textId="198E0984" w:rsidR="00BB570D" w:rsidRDefault="00BB570D" w:rsidP="00BB570D">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790FDBB3" w14:textId="706C5E8E" w:rsidR="00BB570D" w:rsidRDefault="00BB570D" w:rsidP="00BB570D">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67815608" w14:textId="77777777" w:rsidR="005415A4" w:rsidRDefault="005415A4" w:rsidP="005415A4">
      <w:pPr>
        <w:pStyle w:val="NormalWeb"/>
        <w:spacing w:before="0" w:beforeAutospacing="0" w:after="160" w:afterAutospacing="0" w:line="360" w:lineRule="auto"/>
        <w:textAlignment w:val="baseline"/>
        <w:rPr>
          <w:rFonts w:ascii="Mark Pro" w:eastAsia="思源黑体" w:hAnsi="Mark Pro" w:cs="Arial"/>
          <w:b/>
          <w:bCs/>
          <w:color w:val="FCC800"/>
          <w:sz w:val="28"/>
          <w:szCs w:val="28"/>
        </w:rPr>
      </w:pPr>
      <w:r w:rsidRPr="00304ABC">
        <w:rPr>
          <w:noProof/>
        </w:rPr>
        <w:lastRenderedPageBreak/>
        <w:drawing>
          <wp:inline distT="0" distB="0" distL="0" distR="0" wp14:anchorId="4ABC6F4E" wp14:editId="3A06E2DF">
            <wp:extent cx="174625" cy="2057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625" cy="205740"/>
                    </a:xfrm>
                    <a:prstGeom prst="rect">
                      <a:avLst/>
                    </a:prstGeom>
                    <a:noFill/>
                    <a:ln>
                      <a:noFill/>
                    </a:ln>
                  </pic:spPr>
                </pic:pic>
              </a:graphicData>
            </a:graphic>
          </wp:inline>
        </w:drawing>
      </w:r>
      <w:r>
        <w:t xml:space="preserve"> </w:t>
      </w:r>
      <w:r w:rsidRPr="23E7D017">
        <w:rPr>
          <w:rFonts w:ascii="Mark Pro" w:eastAsia="思源黑体" w:hAnsi="Mark Pro" w:cs="Arial"/>
          <w:b/>
          <w:bCs/>
          <w:color w:val="FCC800"/>
          <w:kern w:val="28"/>
          <w:sz w:val="28"/>
          <w:szCs w:val="28"/>
        </w:rPr>
        <w:t>Pre-lesson Checklist</w:t>
      </w:r>
    </w:p>
    <w:p w14:paraId="38CB477B" w14:textId="77777777" w:rsidR="00BB570D" w:rsidRPr="00BB570D" w:rsidRDefault="00BB570D" w:rsidP="00BB570D">
      <w:pPr>
        <w:pStyle w:val="NormalWeb"/>
        <w:spacing w:after="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color w:val="595959" w:themeColor="text1" w:themeTint="A6"/>
          <w:w w:val="105"/>
          <w:kern w:val="28"/>
          <w:sz w:val="22"/>
          <w:szCs w:val="22"/>
        </w:rPr>
        <w:t>What do you need?</w:t>
      </w:r>
    </w:p>
    <w:p w14:paraId="69821A30" w14:textId="6DE097FF" w:rsidR="00BB570D" w:rsidRPr="00BB570D" w:rsidRDefault="00BB570D" w:rsidP="00BB570D">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hint="eastAsia"/>
          <w:color w:val="595959" w:themeColor="text1" w:themeTint="A6"/>
          <w:w w:val="105"/>
          <w:kern w:val="28"/>
          <w:sz w:val="22"/>
          <w:szCs w:val="22"/>
        </w:rPr>
        <w:t xml:space="preserve">PC or laptop (with USB output) with the mBlock software installed, the web version (also for </w:t>
      </w:r>
      <w:r w:rsidRPr="00BB570D">
        <w:rPr>
          <w:rFonts w:ascii="Mark Pro" w:eastAsia="思源黑体" w:hAnsi="Mark Pro" w:cs="Arial"/>
          <w:color w:val="595959" w:themeColor="text1" w:themeTint="A6"/>
          <w:w w:val="105"/>
          <w:kern w:val="28"/>
          <w:sz w:val="22"/>
          <w:szCs w:val="22"/>
        </w:rPr>
        <w:t>Chromebook</w:t>
      </w:r>
      <w:r w:rsidRPr="00BB570D">
        <w:rPr>
          <w:rFonts w:ascii="Mark Pro" w:eastAsia="思源黑体" w:hAnsi="Mark Pro" w:cs="Arial" w:hint="eastAsia"/>
          <w:color w:val="595959" w:themeColor="text1" w:themeTint="A6"/>
          <w:w w:val="105"/>
          <w:kern w:val="28"/>
          <w:sz w:val="22"/>
          <w:szCs w:val="22"/>
        </w:rPr>
        <w:t>), or a tablet with the mBlock app installed</w:t>
      </w:r>
    </w:p>
    <w:p w14:paraId="3F33A1D8" w14:textId="1C30B610" w:rsidR="00BB570D" w:rsidRPr="00BB570D" w:rsidRDefault="00BB570D" w:rsidP="00BB570D">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hint="eastAsia"/>
          <w:color w:val="595959" w:themeColor="text1" w:themeTint="A6"/>
          <w:w w:val="105"/>
          <w:kern w:val="28"/>
          <w:sz w:val="22"/>
          <w:szCs w:val="22"/>
        </w:rPr>
        <w:t xml:space="preserve">The mBot2 with a CyberPi (multiple mBot2 </w:t>
      </w:r>
      <w:r w:rsidR="0007276D">
        <w:rPr>
          <w:rFonts w:ascii="Mark Pro" w:eastAsia="思源黑体" w:hAnsi="Mark Pro" w:cs="Arial"/>
          <w:color w:val="595959" w:themeColor="text1" w:themeTint="A6"/>
          <w:w w:val="105"/>
          <w:kern w:val="28"/>
          <w:sz w:val="22"/>
          <w:szCs w:val="22"/>
        </w:rPr>
        <w:t xml:space="preserve">and/or CyberPi </w:t>
      </w:r>
      <w:r w:rsidRPr="00BB570D">
        <w:rPr>
          <w:rFonts w:ascii="Mark Pro" w:eastAsia="思源黑体" w:hAnsi="Mark Pro" w:cs="Arial" w:hint="eastAsia"/>
          <w:color w:val="595959" w:themeColor="text1" w:themeTint="A6"/>
          <w:w w:val="105"/>
          <w:kern w:val="28"/>
          <w:sz w:val="22"/>
          <w:szCs w:val="22"/>
        </w:rPr>
        <w:t>if possible, for the Trying Out step)</w:t>
      </w:r>
    </w:p>
    <w:p w14:paraId="3AD49F5B" w14:textId="0F7CE3F3" w:rsidR="00BB570D" w:rsidRPr="00BB570D" w:rsidRDefault="00BB570D" w:rsidP="00BB570D">
      <w:pPr>
        <w:pStyle w:val="NormalWeb"/>
        <w:numPr>
          <w:ilvl w:val="0"/>
          <w:numId w:val="30"/>
        </w:numPr>
        <w:spacing w:after="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hint="eastAsia"/>
          <w:color w:val="595959" w:themeColor="text1" w:themeTint="A6"/>
          <w:w w:val="105"/>
          <w:kern w:val="28"/>
          <w:sz w:val="22"/>
          <w:szCs w:val="22"/>
        </w:rPr>
        <w:t xml:space="preserve">A USB-C cable or Makeblock Bluetooth dongle </w:t>
      </w:r>
    </w:p>
    <w:p w14:paraId="4E5C25C3" w14:textId="034FFB1F" w:rsidR="005415A4" w:rsidRDefault="00BB570D" w:rsidP="00BB570D">
      <w:pPr>
        <w:pStyle w:val="NormalWeb"/>
        <w:numPr>
          <w:ilvl w:val="0"/>
          <w:numId w:val="30"/>
        </w:numPr>
        <w:spacing w:before="0" w:beforeAutospacing="0" w:after="0" w:afterAutospacing="0" w:line="360" w:lineRule="auto"/>
        <w:textAlignment w:val="baseline"/>
        <w:rPr>
          <w:rFonts w:ascii="Mark Pro" w:eastAsia="思源黑体" w:hAnsi="Mark Pro" w:cs="Arial"/>
          <w:color w:val="595959" w:themeColor="text1" w:themeTint="A6"/>
          <w:w w:val="105"/>
          <w:kern w:val="28"/>
          <w:sz w:val="22"/>
          <w:szCs w:val="22"/>
        </w:rPr>
      </w:pPr>
      <w:r w:rsidRPr="00BB570D">
        <w:rPr>
          <w:rFonts w:ascii="Mark Pro" w:eastAsia="思源黑体" w:hAnsi="Mark Pro" w:cs="Arial" w:hint="eastAsia"/>
          <w:color w:val="595959" w:themeColor="text1" w:themeTint="A6"/>
          <w:w w:val="105"/>
          <w:kern w:val="28"/>
          <w:sz w:val="22"/>
          <w:szCs w:val="22"/>
        </w:rPr>
        <w:t>Color cards (blue is suggested)</w:t>
      </w:r>
    </w:p>
    <w:p w14:paraId="30FA37DB" w14:textId="77777777" w:rsidR="004D1E5C" w:rsidRDefault="004D1E5C" w:rsidP="004D1E5C">
      <w:pPr>
        <w:pStyle w:val="NormalWeb"/>
        <w:spacing w:before="0" w:beforeAutospacing="0" w:after="160" w:afterAutospacing="0" w:line="360" w:lineRule="auto"/>
        <w:textAlignment w:val="baseline"/>
        <w:rPr>
          <w:rFonts w:ascii="Mark Pro" w:eastAsia="思源黑体" w:hAnsi="Mark Pro" w:cs="Arial"/>
          <w:color w:val="595959" w:themeColor="text1" w:themeTint="A6"/>
          <w:w w:val="105"/>
          <w:kern w:val="28"/>
          <w:sz w:val="22"/>
          <w:szCs w:val="22"/>
        </w:rPr>
      </w:pPr>
    </w:p>
    <w:p w14:paraId="6D13291C" w14:textId="49085878" w:rsidR="00D76C98" w:rsidRDefault="009B5D47" w:rsidP="00492893">
      <w:pPr>
        <w:spacing w:line="360" w:lineRule="auto"/>
        <w:rPr>
          <w:rFonts w:ascii="Mark Pro" w:eastAsia="思源黑体" w:hAnsi="Mark Pro"/>
          <w:b/>
          <w:color w:val="1EB9EE"/>
          <w:kern w:val="28"/>
          <w:sz w:val="28"/>
          <w:szCs w:val="28"/>
        </w:rPr>
      </w:pPr>
      <w:r>
        <w:pict w14:anchorId="059C9B1C">
          <v:shape id="_x0000_i1027" type="#_x0000_t75" style="width:15.5pt;height:15.5pt;visibility:visible;mso-wrap-style:square" o:bullet="t">
            <v:imagedata r:id="rId17" o:title=""/>
          </v:shape>
        </w:pict>
      </w:r>
      <w:bookmarkStart w:id="1" w:name="_Hlk23869305"/>
      <w:r w:rsidR="00492893">
        <w:t xml:space="preserve"> </w:t>
      </w:r>
      <w:bookmarkEnd w:id="1"/>
      <w:r w:rsidR="00BB570D" w:rsidRPr="07590F9D">
        <w:rPr>
          <w:rFonts w:ascii="Mark Pro" w:eastAsia="思源黑体" w:hAnsi="Mark Pro"/>
          <w:b/>
          <w:bCs/>
          <w:color w:val="1EB9EE"/>
          <w:kern w:val="28"/>
          <w:sz w:val="28"/>
          <w:szCs w:val="28"/>
        </w:rPr>
        <w:t>Lesson plan</w:t>
      </w:r>
    </w:p>
    <w:p w14:paraId="6036D406" w14:textId="3B0F0BFF" w:rsidR="00BB570D" w:rsidRPr="00157F7F" w:rsidRDefault="00BB570D" w:rsidP="00492893">
      <w:pPr>
        <w:spacing w:line="360" w:lineRule="auto"/>
        <w:rPr>
          <w:rFonts w:ascii="Mark Pro" w:eastAsia="思源黑体" w:hAnsi="Mark Pro" w:cs="Arial"/>
          <w:bCs/>
          <w:color w:val="595959" w:themeColor="text1" w:themeTint="A6"/>
          <w:w w:val="105"/>
          <w:kern w:val="28"/>
        </w:rPr>
      </w:pPr>
      <w:r w:rsidRPr="00BB570D">
        <w:rPr>
          <w:rFonts w:ascii="Mark Pro" w:eastAsia="思源黑体" w:hAnsi="Mark Pro" w:cs="Arial"/>
          <w:bCs/>
          <w:color w:val="595959" w:themeColor="text1" w:themeTint="A6"/>
          <w:w w:val="105"/>
          <w:kern w:val="28"/>
        </w:rPr>
        <w:t>This lesson consists of four steps and takes a total of 45 minutes</w:t>
      </w:r>
      <w:r>
        <w:rPr>
          <w:rFonts w:ascii="Mark Pro" w:eastAsia="思源黑体" w:hAnsi="Mark Pro" w:cs="Arial"/>
          <w:bCs/>
          <w:color w:val="595959" w:themeColor="text1" w:themeTint="A6"/>
          <w:w w:val="105"/>
          <w:kern w:val="28"/>
        </w:rPr>
        <w:t>.</w:t>
      </w:r>
    </w:p>
    <w:tbl>
      <w:tblPr>
        <w:tblStyle w:val="TableGrid"/>
        <w:tblW w:w="10216" w:type="dxa"/>
        <w:jc w:val="center"/>
        <w:tblLook w:val="04A0" w:firstRow="1" w:lastRow="0" w:firstColumn="1" w:lastColumn="0" w:noHBand="0" w:noVBand="1"/>
      </w:tblPr>
      <w:tblGrid>
        <w:gridCol w:w="1888"/>
        <w:gridCol w:w="8328"/>
      </w:tblGrid>
      <w:tr w:rsidR="008F20F5" w:rsidRPr="00157F7F" w14:paraId="3EE4B783" w14:textId="77777777" w:rsidTr="00492893">
        <w:trPr>
          <w:trHeight w:val="454"/>
          <w:jc w:val="center"/>
        </w:trPr>
        <w:tc>
          <w:tcPr>
            <w:tcW w:w="1888" w:type="dxa"/>
            <w:vAlign w:val="center"/>
          </w:tcPr>
          <w:p w14:paraId="131CF8F5" w14:textId="77777777" w:rsidR="00DB23A7" w:rsidRPr="00157F7F" w:rsidRDefault="00896B5E" w:rsidP="00B13300">
            <w:pPr>
              <w:jc w:val="center"/>
              <w:rPr>
                <w:rFonts w:ascii="Mark Pro" w:eastAsia="思源黑体" w:hAnsi="Mark Pro"/>
                <w:b/>
                <w:color w:val="595959" w:themeColor="text1" w:themeTint="A6"/>
                <w:w w:val="105"/>
                <w:kern w:val="28"/>
              </w:rPr>
            </w:pPr>
            <w:r>
              <w:rPr>
                <w:rFonts w:ascii="Mark Pro" w:eastAsia="思源黑体" w:hAnsi="Mark Pro" w:cs="Arial"/>
                <w:b/>
                <w:color w:val="595959" w:themeColor="text1" w:themeTint="A6"/>
                <w:w w:val="105"/>
                <w:kern w:val="28"/>
              </w:rPr>
              <w:t>Duration</w:t>
            </w:r>
          </w:p>
        </w:tc>
        <w:tc>
          <w:tcPr>
            <w:tcW w:w="8328" w:type="dxa"/>
            <w:vAlign w:val="center"/>
          </w:tcPr>
          <w:p w14:paraId="59878420" w14:textId="4B4C0B6E" w:rsidR="00DB23A7" w:rsidRPr="00157F7F" w:rsidRDefault="00DB23A7" w:rsidP="00B13300">
            <w:pPr>
              <w:jc w:val="center"/>
              <w:rPr>
                <w:rFonts w:ascii="Mark Pro" w:eastAsia="思源黑体" w:hAnsi="Mark Pro"/>
                <w:b/>
                <w:color w:val="595959" w:themeColor="text1" w:themeTint="A6"/>
                <w:w w:val="105"/>
                <w:kern w:val="28"/>
              </w:rPr>
            </w:pPr>
            <w:r w:rsidRPr="00157F7F">
              <w:rPr>
                <w:rFonts w:ascii="Mark Pro" w:eastAsia="思源黑体" w:hAnsi="Mark Pro" w:cs="Arial"/>
                <w:b/>
                <w:color w:val="595959" w:themeColor="text1" w:themeTint="A6"/>
                <w:w w:val="105"/>
                <w:kern w:val="28"/>
              </w:rPr>
              <w:t>Content</w:t>
            </w:r>
            <w:r w:rsidR="00BB570D">
              <w:rPr>
                <w:rFonts w:ascii="Mark Pro" w:eastAsia="思源黑体" w:hAnsi="Mark Pro" w:cs="Arial"/>
                <w:b/>
                <w:color w:val="595959" w:themeColor="text1" w:themeTint="A6"/>
                <w:w w:val="105"/>
                <w:kern w:val="28"/>
              </w:rPr>
              <w:t>s</w:t>
            </w:r>
          </w:p>
        </w:tc>
      </w:tr>
      <w:tr w:rsidR="008F20F5" w:rsidRPr="00157F7F" w14:paraId="6705D4D1" w14:textId="77777777" w:rsidTr="0007276D">
        <w:trPr>
          <w:trHeight w:val="1238"/>
          <w:jc w:val="center"/>
        </w:trPr>
        <w:tc>
          <w:tcPr>
            <w:tcW w:w="1888" w:type="dxa"/>
            <w:vAlign w:val="center"/>
          </w:tcPr>
          <w:p w14:paraId="6760E80A" w14:textId="0235EE0A" w:rsidR="00DB23A7" w:rsidRPr="00157F7F" w:rsidRDefault="00BB570D"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5</w:t>
            </w:r>
            <w:r w:rsidR="00437C35" w:rsidRPr="00157F7F">
              <w:rPr>
                <w:rFonts w:ascii="Mark Pro" w:eastAsia="思源黑体" w:hAnsi="Mark Pro" w:cs="Arial"/>
                <w:color w:val="595959" w:themeColor="text1" w:themeTint="A6"/>
                <w:w w:val="105"/>
                <w:kern w:val="28"/>
              </w:rPr>
              <w:t xml:space="preserve"> minutes</w:t>
            </w:r>
          </w:p>
        </w:tc>
        <w:tc>
          <w:tcPr>
            <w:tcW w:w="8328" w:type="dxa"/>
          </w:tcPr>
          <w:p w14:paraId="0BB2C478" w14:textId="1544B378" w:rsidR="003A56D8" w:rsidRPr="00157F7F" w:rsidRDefault="00BB570D" w:rsidP="008B530A">
            <w:pPr>
              <w:spacing w:line="300" w:lineRule="auto"/>
              <w:jc w:val="both"/>
              <w:textAlignment w:val="baseline"/>
              <w:rPr>
                <w:rFonts w:ascii="Mark Pro" w:eastAsia="思源黑体" w:hAnsi="Mark Pro" w:cs="Arial"/>
                <w:b/>
                <w:bCs/>
                <w:color w:val="595959" w:themeColor="text1" w:themeTint="A6"/>
                <w:w w:val="105"/>
                <w:kern w:val="28"/>
              </w:rPr>
            </w:pPr>
            <w:r w:rsidRPr="00BB570D">
              <w:rPr>
                <w:rFonts w:ascii="Mark Pro" w:eastAsia="思源黑体" w:hAnsi="Mark Pro" w:cs="Arial"/>
                <w:b/>
                <w:bCs/>
                <w:color w:val="595959" w:themeColor="text1" w:themeTint="A6"/>
                <w:w w:val="105"/>
                <w:kern w:val="28"/>
              </w:rPr>
              <w:t>1. Warming up</w:t>
            </w:r>
          </w:p>
          <w:p w14:paraId="174F8BB0" w14:textId="77777777" w:rsidR="0007276D" w:rsidRPr="0007276D" w:rsidRDefault="0007276D" w:rsidP="0007276D">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07276D">
              <w:rPr>
                <w:rFonts w:ascii="Mark Pro" w:eastAsia="思源黑体" w:hAnsi="Mark Pro" w:cs="Arial"/>
                <w:color w:val="595959" w:themeColor="text1" w:themeTint="A6"/>
                <w:w w:val="105"/>
                <w:kern w:val="28"/>
              </w:rPr>
              <w:t>A LAN connection in everyday life</w:t>
            </w:r>
          </w:p>
          <w:p w14:paraId="6427D43B" w14:textId="5249CD5C" w:rsidR="002636A5" w:rsidRPr="00157F7F" w:rsidRDefault="0007276D" w:rsidP="0007276D">
            <w:pPr>
              <w:numPr>
                <w:ilvl w:val="0"/>
                <w:numId w:val="5"/>
              </w:numPr>
              <w:spacing w:line="300" w:lineRule="auto"/>
              <w:jc w:val="both"/>
              <w:textAlignment w:val="baseline"/>
              <w:rPr>
                <w:rFonts w:ascii="Mark Pro" w:eastAsia="思源黑体" w:hAnsi="Mark Pro" w:cs="Arial"/>
                <w:color w:val="595959" w:themeColor="text1" w:themeTint="A6"/>
                <w:w w:val="105"/>
                <w:kern w:val="28"/>
              </w:rPr>
            </w:pPr>
            <w:r w:rsidRPr="0007276D">
              <w:rPr>
                <w:rFonts w:ascii="Mark Pro" w:eastAsia="思源黑体" w:hAnsi="Mark Pro" w:cs="Arial" w:hint="eastAsia"/>
                <w:color w:val="595959" w:themeColor="text1" w:themeTint="A6"/>
                <w:w w:val="105"/>
                <w:kern w:val="28"/>
              </w:rPr>
              <w:t>How to set up a LAN connection with mBot2 and CyberPi</w:t>
            </w:r>
          </w:p>
        </w:tc>
      </w:tr>
      <w:tr w:rsidR="008F20F5" w:rsidRPr="00157F7F" w14:paraId="4A2EA531" w14:textId="77777777" w:rsidTr="008B530A">
        <w:trPr>
          <w:trHeight w:val="1984"/>
          <w:jc w:val="center"/>
        </w:trPr>
        <w:tc>
          <w:tcPr>
            <w:tcW w:w="1888" w:type="dxa"/>
            <w:vAlign w:val="center"/>
          </w:tcPr>
          <w:p w14:paraId="65C239A7" w14:textId="1ED539D3" w:rsidR="00DB23A7" w:rsidRPr="00157F7F" w:rsidRDefault="00BB570D"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10</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672AB2CD" w14:textId="4233E495" w:rsidR="00B715AF" w:rsidRPr="00157F7F" w:rsidRDefault="0007276D" w:rsidP="008B530A">
            <w:pPr>
              <w:spacing w:line="300" w:lineRule="auto"/>
              <w:jc w:val="both"/>
              <w:textAlignment w:val="baseline"/>
              <w:rPr>
                <w:rFonts w:ascii="Mark Pro" w:eastAsia="思源黑体" w:hAnsi="Mark Pro" w:cs="Arial"/>
                <w:b/>
                <w:bCs/>
                <w:color w:val="595959" w:themeColor="text1" w:themeTint="A6"/>
                <w:w w:val="105"/>
                <w:kern w:val="28"/>
              </w:rPr>
            </w:pPr>
            <w:r>
              <w:rPr>
                <w:rFonts w:ascii="Mark Pro" w:eastAsia="思源黑体" w:hAnsi="Mark Pro" w:cs="Arial"/>
                <w:b/>
                <w:bCs/>
                <w:color w:val="595959" w:themeColor="text1" w:themeTint="A6"/>
                <w:w w:val="105"/>
                <w:kern w:val="28"/>
              </w:rPr>
              <w:t>2.</w:t>
            </w:r>
            <w:r w:rsidR="002636A5">
              <w:rPr>
                <w:rFonts w:ascii="Mark Pro" w:eastAsia="思源黑体" w:hAnsi="Mark Pro" w:cs="Arial"/>
                <w:b/>
                <w:bCs/>
                <w:color w:val="595959" w:themeColor="text1" w:themeTint="A6"/>
                <w:w w:val="105"/>
                <w:kern w:val="28"/>
              </w:rPr>
              <w:t xml:space="preserve"> Hands-on</w:t>
            </w:r>
          </w:p>
          <w:p w14:paraId="587A5E75" w14:textId="77777777" w:rsidR="0007276D" w:rsidRPr="0007276D" w:rsidRDefault="0007276D" w:rsidP="0007276D">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07276D">
              <w:rPr>
                <w:rFonts w:ascii="Mark Pro" w:eastAsia="思源黑体" w:hAnsi="Mark Pro" w:cs="Arial"/>
                <w:color w:val="595959" w:themeColor="text1" w:themeTint="A6"/>
                <w:w w:val="105"/>
                <w:kern w:val="28"/>
              </w:rPr>
              <w:t>Getting acquainted with the different code blocks to set up a LAN connection</w:t>
            </w:r>
          </w:p>
          <w:p w14:paraId="6C1A5B54" w14:textId="72C090CB" w:rsidR="002636A5" w:rsidRPr="00157F7F" w:rsidRDefault="0007276D" w:rsidP="0007276D">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07276D">
              <w:rPr>
                <w:rFonts w:ascii="Mark Pro" w:eastAsia="思源黑体" w:hAnsi="Mark Pro" w:cs="Arial" w:hint="eastAsia"/>
                <w:color w:val="595959" w:themeColor="text1" w:themeTint="A6"/>
                <w:w w:val="105"/>
                <w:kern w:val="28"/>
              </w:rPr>
              <w:t>Recreating and testing programming examples of the LAN connection</w:t>
            </w:r>
          </w:p>
        </w:tc>
      </w:tr>
      <w:tr w:rsidR="008F20F5" w:rsidRPr="00157F7F" w14:paraId="19B67E14" w14:textId="77777777" w:rsidTr="0007276D">
        <w:trPr>
          <w:trHeight w:val="973"/>
          <w:jc w:val="center"/>
        </w:trPr>
        <w:tc>
          <w:tcPr>
            <w:tcW w:w="1888" w:type="dxa"/>
            <w:vAlign w:val="center"/>
          </w:tcPr>
          <w:p w14:paraId="7A84366B" w14:textId="74ADFEAF" w:rsidR="00DB23A7" w:rsidRPr="00157F7F" w:rsidRDefault="00BB570D" w:rsidP="00B13300">
            <w:pPr>
              <w:jc w:val="center"/>
              <w:rPr>
                <w:rFonts w:ascii="Mark Pro" w:eastAsia="思源黑体" w:hAnsi="Mark Pro"/>
                <w:color w:val="595959" w:themeColor="text1" w:themeTint="A6"/>
                <w:w w:val="105"/>
                <w:kern w:val="28"/>
              </w:rPr>
            </w:pPr>
            <w:r>
              <w:rPr>
                <w:rFonts w:ascii="Mark Pro" w:eastAsia="思源黑体" w:hAnsi="Mark Pro" w:cs="Arial"/>
                <w:color w:val="595959" w:themeColor="text1" w:themeTint="A6"/>
                <w:w w:val="105"/>
                <w:kern w:val="28"/>
              </w:rPr>
              <w:t>25</w:t>
            </w:r>
            <w:r w:rsidR="00DB23A7" w:rsidRPr="00157F7F">
              <w:rPr>
                <w:rFonts w:ascii="Mark Pro" w:eastAsia="思源黑体" w:hAnsi="Mark Pro" w:cs="Arial"/>
                <w:color w:val="595959" w:themeColor="text1" w:themeTint="A6"/>
                <w:w w:val="105"/>
                <w:kern w:val="28"/>
              </w:rPr>
              <w:t xml:space="preserve"> minutes</w:t>
            </w:r>
          </w:p>
        </w:tc>
        <w:tc>
          <w:tcPr>
            <w:tcW w:w="8328" w:type="dxa"/>
          </w:tcPr>
          <w:p w14:paraId="3D289D1C" w14:textId="7ABD3A5F" w:rsidR="00B715AF" w:rsidRPr="00157F7F" w:rsidRDefault="0090572F" w:rsidP="008B530A">
            <w:pPr>
              <w:spacing w:line="300" w:lineRule="auto"/>
              <w:jc w:val="both"/>
              <w:textAlignment w:val="baseline"/>
              <w:rPr>
                <w:rFonts w:ascii="Mark Pro" w:eastAsia="思源黑体" w:hAnsi="Mark Pro" w:cs="Arial"/>
                <w:b/>
                <w:bCs/>
                <w:color w:val="595959" w:themeColor="text1" w:themeTint="A6"/>
                <w:w w:val="105"/>
                <w:kern w:val="28"/>
              </w:rPr>
            </w:pPr>
            <w:r w:rsidRPr="0090572F">
              <w:rPr>
                <w:rFonts w:ascii="Mark Pro" w:eastAsia="思源黑体" w:hAnsi="Mark Pro" w:cs="Arial"/>
                <w:b/>
                <w:bCs/>
                <w:color w:val="595959" w:themeColor="text1" w:themeTint="A6"/>
                <w:w w:val="105"/>
                <w:kern w:val="28"/>
              </w:rPr>
              <w:t xml:space="preserve">Section 3 – </w:t>
            </w:r>
            <w:r w:rsidR="002636A5">
              <w:rPr>
                <w:rFonts w:ascii="Mark Pro" w:eastAsia="思源黑体" w:hAnsi="Mark Pro" w:cs="Arial"/>
                <w:b/>
                <w:bCs/>
                <w:color w:val="595959" w:themeColor="text1" w:themeTint="A6"/>
                <w:w w:val="105"/>
                <w:kern w:val="28"/>
              </w:rPr>
              <w:t>Try</w:t>
            </w:r>
            <w:r w:rsidR="0007276D">
              <w:rPr>
                <w:rFonts w:ascii="Mark Pro" w:eastAsia="思源黑体" w:hAnsi="Mark Pro" w:cs="Arial"/>
                <w:b/>
                <w:bCs/>
                <w:color w:val="595959" w:themeColor="text1" w:themeTint="A6"/>
                <w:w w:val="105"/>
                <w:kern w:val="28"/>
              </w:rPr>
              <w:t>ing out</w:t>
            </w:r>
          </w:p>
          <w:p w14:paraId="5A2006EC" w14:textId="7A8D4B5E" w:rsidR="002636A5" w:rsidRPr="00157F7F" w:rsidRDefault="0007276D" w:rsidP="008B530A">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07276D">
              <w:rPr>
                <w:rFonts w:ascii="Mark Pro" w:eastAsia="思源黑体" w:hAnsi="Mark Pro" w:cs="Arial"/>
                <w:color w:val="595959" w:themeColor="text1" w:themeTint="A6"/>
                <w:w w:val="105"/>
                <w:kern w:val="28"/>
              </w:rPr>
              <w:t>Making your own game</w:t>
            </w:r>
          </w:p>
        </w:tc>
      </w:tr>
      <w:tr w:rsidR="00481C1B" w:rsidRPr="00157F7F" w14:paraId="3C6E7A5F" w14:textId="77777777" w:rsidTr="0007276D">
        <w:trPr>
          <w:trHeight w:val="2674"/>
          <w:jc w:val="center"/>
        </w:trPr>
        <w:tc>
          <w:tcPr>
            <w:tcW w:w="1888" w:type="dxa"/>
            <w:vAlign w:val="center"/>
          </w:tcPr>
          <w:p w14:paraId="090F7FCA" w14:textId="60611347" w:rsidR="00481C1B" w:rsidRPr="00157F7F" w:rsidRDefault="00BB570D" w:rsidP="00481C1B">
            <w:pPr>
              <w:jc w:val="center"/>
              <w:rPr>
                <w:rFonts w:ascii="Mark Pro" w:eastAsia="思源黑体" w:hAnsi="Mark Pro" w:cs="Arial"/>
                <w:color w:val="595959" w:themeColor="text1" w:themeTint="A6"/>
                <w:w w:val="105"/>
                <w:kern w:val="28"/>
              </w:rPr>
            </w:pPr>
            <w:r>
              <w:rPr>
                <w:rFonts w:ascii="Mark Pro" w:eastAsia="思源黑体" w:hAnsi="Mark Pro" w:cs="Arial"/>
                <w:color w:val="595959" w:themeColor="text1" w:themeTint="A6"/>
                <w:w w:val="105"/>
                <w:kern w:val="28"/>
              </w:rPr>
              <w:t>5</w:t>
            </w:r>
            <w:r w:rsidR="00481C1B" w:rsidRPr="00157F7F">
              <w:rPr>
                <w:rFonts w:ascii="Mark Pro" w:eastAsia="思源黑体" w:hAnsi="Mark Pro" w:cs="Arial"/>
                <w:color w:val="595959" w:themeColor="text1" w:themeTint="A6"/>
                <w:w w:val="105"/>
                <w:kern w:val="28"/>
              </w:rPr>
              <w:t xml:space="preserve"> minutes</w:t>
            </w:r>
          </w:p>
        </w:tc>
        <w:tc>
          <w:tcPr>
            <w:tcW w:w="8328" w:type="dxa"/>
          </w:tcPr>
          <w:p w14:paraId="44313FE9" w14:textId="61E31D9C" w:rsidR="00134A3D" w:rsidRPr="00157F7F" w:rsidRDefault="0007276D" w:rsidP="008B530A">
            <w:pPr>
              <w:spacing w:line="300" w:lineRule="auto"/>
              <w:jc w:val="both"/>
              <w:textAlignment w:val="baseline"/>
              <w:rPr>
                <w:rFonts w:ascii="Mark Pro" w:eastAsia="思源黑体" w:hAnsi="Mark Pro" w:cs="Arial"/>
                <w:b/>
                <w:color w:val="595959" w:themeColor="text1" w:themeTint="A6"/>
                <w:w w:val="105"/>
                <w:kern w:val="28"/>
              </w:rPr>
            </w:pPr>
            <w:r>
              <w:rPr>
                <w:rFonts w:ascii="Mark Pro" w:eastAsia="思源黑体" w:hAnsi="Mark Pro" w:cs="Arial"/>
                <w:b/>
                <w:color w:val="595959" w:themeColor="text1" w:themeTint="A6"/>
                <w:w w:val="105"/>
                <w:kern w:val="28"/>
              </w:rPr>
              <w:t>4.</w:t>
            </w:r>
            <w:r w:rsidR="0090572F" w:rsidRPr="0090572F">
              <w:rPr>
                <w:rFonts w:ascii="Mark Pro" w:eastAsia="思源黑体" w:hAnsi="Mark Pro" w:cs="Arial"/>
                <w:b/>
                <w:color w:val="595959" w:themeColor="text1" w:themeTint="A6"/>
                <w:w w:val="105"/>
                <w:kern w:val="28"/>
              </w:rPr>
              <w:t xml:space="preserve"> </w:t>
            </w:r>
            <w:r w:rsidR="00134A3D">
              <w:rPr>
                <w:rFonts w:ascii="Mark Pro" w:eastAsia="思源黑体" w:hAnsi="Mark Pro" w:cs="Arial"/>
                <w:b/>
                <w:color w:val="595959" w:themeColor="text1" w:themeTint="A6"/>
                <w:w w:val="105"/>
                <w:kern w:val="28"/>
              </w:rPr>
              <w:t>Wrap-up</w:t>
            </w:r>
          </w:p>
          <w:p w14:paraId="01963AF3" w14:textId="77777777" w:rsidR="0007276D" w:rsidRPr="0007276D" w:rsidRDefault="0007276D" w:rsidP="0007276D">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07276D">
              <w:rPr>
                <w:rFonts w:ascii="Mark Pro" w:eastAsia="思源黑体" w:hAnsi="Mark Pro" w:cs="Arial"/>
                <w:color w:val="595959" w:themeColor="text1" w:themeTint="A6"/>
                <w:w w:val="105"/>
                <w:kern w:val="28"/>
              </w:rPr>
              <w:t>Showtime: show what you did with your robot in a fun, short movie for later discussion</w:t>
            </w:r>
          </w:p>
          <w:p w14:paraId="7B602D94" w14:textId="70B89CFA" w:rsidR="0007276D" w:rsidRPr="0007276D" w:rsidRDefault="0007276D" w:rsidP="0007276D">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07276D">
              <w:rPr>
                <w:rFonts w:ascii="Mark Pro" w:eastAsia="思源黑体" w:hAnsi="Mark Pro" w:cs="Arial" w:hint="eastAsia"/>
                <w:color w:val="595959" w:themeColor="text1" w:themeTint="A6"/>
                <w:w w:val="105"/>
                <w:kern w:val="28"/>
              </w:rPr>
              <w:t>If your teacher allows, share the end result on social media with the hashtag #mBot2</w:t>
            </w:r>
            <w:r>
              <w:rPr>
                <w:rFonts w:ascii="Mark Pro" w:eastAsia="思源黑体" w:hAnsi="Mark Pro" w:cs="Arial"/>
                <w:color w:val="595959" w:themeColor="text1" w:themeTint="A6"/>
                <w:w w:val="105"/>
                <w:kern w:val="28"/>
              </w:rPr>
              <w:t>LAN</w:t>
            </w:r>
          </w:p>
          <w:p w14:paraId="28BB81C7" w14:textId="7A46E1E5" w:rsidR="00134A3D" w:rsidRPr="00157F7F" w:rsidRDefault="0007276D" w:rsidP="0007276D">
            <w:pPr>
              <w:numPr>
                <w:ilvl w:val="0"/>
                <w:numId w:val="13"/>
              </w:numPr>
              <w:spacing w:line="300" w:lineRule="auto"/>
              <w:jc w:val="both"/>
              <w:textAlignment w:val="baseline"/>
              <w:rPr>
                <w:rFonts w:ascii="Mark Pro" w:eastAsia="思源黑体" w:hAnsi="Mark Pro" w:cs="Arial"/>
                <w:color w:val="595959" w:themeColor="text1" w:themeTint="A6"/>
                <w:w w:val="105"/>
                <w:kern w:val="28"/>
              </w:rPr>
            </w:pPr>
            <w:r w:rsidRPr="0007276D">
              <w:rPr>
                <w:rFonts w:ascii="Mark Pro" w:eastAsia="思源黑体" w:hAnsi="Mark Pro" w:cs="Arial" w:hint="eastAsia"/>
                <w:color w:val="595959" w:themeColor="text1" w:themeTint="A6"/>
                <w:w w:val="105"/>
                <w:kern w:val="28"/>
              </w:rPr>
              <w:t>Reflection: What are you most proud of? What would you like to improve about your robot?</w:t>
            </w:r>
          </w:p>
        </w:tc>
      </w:tr>
    </w:tbl>
    <w:p w14:paraId="1CD07BFE" w14:textId="77777777" w:rsidR="008E4A74" w:rsidRPr="00157F7F" w:rsidRDefault="008E4A74">
      <w:pPr>
        <w:rPr>
          <w:rFonts w:ascii="Mark Pro" w:eastAsia="思源黑体" w:hAnsi="Mark Pro"/>
          <w:kern w:val="28"/>
        </w:rPr>
      </w:pPr>
      <w:r w:rsidRPr="00157F7F">
        <w:rPr>
          <w:rFonts w:ascii="Mark Pro" w:eastAsia="思源黑体" w:hAnsi="Mark Pro"/>
          <w:kern w:val="28"/>
        </w:rPr>
        <w:br w:type="page"/>
      </w:r>
    </w:p>
    <w:p w14:paraId="0531864F" w14:textId="77777777" w:rsidR="00D76C98" w:rsidRPr="00B46C92" w:rsidRDefault="00A608C9">
      <w:pPr>
        <w:rPr>
          <w:rFonts w:ascii="Mark Pro Medium" w:eastAsia="思源黑体" w:hAnsi="Mark Pro Medium"/>
          <w:b/>
          <w:kern w:val="28"/>
          <w:sz w:val="28"/>
          <w:szCs w:val="28"/>
        </w:rPr>
      </w:pPr>
      <w:r w:rsidRPr="00157F7F">
        <w:rPr>
          <w:rFonts w:ascii="Mark Pro" w:eastAsia="思源黑体" w:hAnsi="Mark Pro"/>
          <w:b/>
          <w:noProof/>
          <w:kern w:val="28"/>
          <w:sz w:val="28"/>
          <w:szCs w:val="28"/>
        </w:rPr>
        <w:lastRenderedPageBreak/>
        <w:drawing>
          <wp:inline distT="0" distB="0" distL="0" distR="0" wp14:anchorId="63F72ECD" wp14:editId="1CCB6011">
            <wp:extent cx="203200" cy="142875"/>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资源 8@4x.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200" cy="142875"/>
                    </a:xfrm>
                    <a:prstGeom prst="rect">
                      <a:avLst/>
                    </a:prstGeom>
                  </pic:spPr>
                </pic:pic>
              </a:graphicData>
            </a:graphic>
          </wp:inline>
        </w:drawing>
      </w:r>
      <w:r w:rsidRPr="07590F9D">
        <w:rPr>
          <w:rFonts w:ascii="Mark Pro" w:eastAsia="思源黑体" w:hAnsi="Mark Pro"/>
          <w:b/>
          <w:bCs/>
          <w:color w:val="EC6D56"/>
          <w:kern w:val="28"/>
          <w:sz w:val="28"/>
          <w:szCs w:val="28"/>
        </w:rPr>
        <w:t xml:space="preserve"> </w:t>
      </w:r>
      <w:r w:rsidRPr="07590F9D">
        <w:rPr>
          <w:rFonts w:ascii="Mark Pro Medium" w:eastAsia="思源黑体" w:hAnsi="Mark Pro Medium"/>
          <w:b/>
          <w:bCs/>
          <w:color w:val="EC6D56"/>
          <w:kern w:val="28"/>
          <w:sz w:val="28"/>
          <w:szCs w:val="28"/>
        </w:rPr>
        <w:t>Activities</w:t>
      </w:r>
    </w:p>
    <w:tbl>
      <w:tblPr>
        <w:tblStyle w:val="TableGrid"/>
        <w:tblW w:w="10434" w:type="dxa"/>
        <w:tblCellMar>
          <w:top w:w="115" w:type="dxa"/>
          <w:left w:w="115" w:type="dxa"/>
          <w:bottom w:w="115" w:type="dxa"/>
          <w:right w:w="115" w:type="dxa"/>
        </w:tblCellMar>
        <w:tblLook w:val="04A0" w:firstRow="1" w:lastRow="0" w:firstColumn="1" w:lastColumn="0" w:noHBand="0" w:noVBand="1"/>
      </w:tblPr>
      <w:tblGrid>
        <w:gridCol w:w="10434"/>
      </w:tblGrid>
      <w:tr w:rsidR="00A608C9" w:rsidRPr="00157F7F" w14:paraId="02D83E47" w14:textId="77777777" w:rsidTr="009B5D47">
        <w:trPr>
          <w:trHeight w:val="850"/>
        </w:trPr>
        <w:tc>
          <w:tcPr>
            <w:tcW w:w="10434" w:type="dxa"/>
            <w:tcBorders>
              <w:top w:val="nil"/>
              <w:left w:val="nil"/>
              <w:bottom w:val="nil"/>
              <w:right w:val="nil"/>
            </w:tcBorders>
            <w:shd w:val="clear" w:color="auto" w:fill="00B0F0"/>
            <w:vAlign w:val="center"/>
          </w:tcPr>
          <w:p w14:paraId="7C6AE3C8" w14:textId="77777777" w:rsidR="0007276D" w:rsidRPr="0007276D" w:rsidRDefault="0007276D" w:rsidP="0007276D">
            <w:pPr>
              <w:spacing w:line="276" w:lineRule="auto"/>
              <w:jc w:val="center"/>
              <w:rPr>
                <w:rFonts w:ascii="Mark Pro Medium" w:eastAsia="思源黑体" w:hAnsi="Mark Pro Medium"/>
                <w:b/>
                <w:bCs/>
                <w:color w:val="FFFFFF" w:themeColor="background1"/>
                <w:kern w:val="28"/>
                <w:sz w:val="28"/>
                <w:szCs w:val="28"/>
              </w:rPr>
            </w:pPr>
            <w:r w:rsidRPr="0007276D">
              <w:rPr>
                <w:rFonts w:ascii="Mark Pro Medium" w:eastAsia="思源黑体" w:hAnsi="Mark Pro Medium"/>
                <w:b/>
                <w:bCs/>
                <w:color w:val="FFFFFF" w:themeColor="background1"/>
                <w:kern w:val="28"/>
                <w:sz w:val="28"/>
                <w:szCs w:val="28"/>
              </w:rPr>
              <w:t>1. Warming up</w:t>
            </w:r>
          </w:p>
          <w:p w14:paraId="36695B16" w14:textId="2BB16884" w:rsidR="00A608C9" w:rsidRPr="00157F7F" w:rsidRDefault="0007276D" w:rsidP="0007276D">
            <w:pPr>
              <w:spacing w:line="276" w:lineRule="auto"/>
              <w:jc w:val="center"/>
              <w:rPr>
                <w:rFonts w:ascii="Mark Pro Medium" w:eastAsia="思源黑体" w:hAnsi="Mark Pro Medium"/>
                <w:b/>
                <w:bCs/>
                <w:color w:val="1EB9EE"/>
                <w:kern w:val="28"/>
                <w:sz w:val="28"/>
                <w:szCs w:val="28"/>
              </w:rPr>
            </w:pPr>
            <w:r w:rsidRPr="0007276D">
              <w:rPr>
                <w:rFonts w:ascii="Mark Pro Medium" w:eastAsia="思源黑体" w:hAnsi="Mark Pro Medium"/>
                <w:b/>
                <w:bCs/>
                <w:color w:val="FFFFFF" w:themeColor="background1"/>
                <w:kern w:val="28"/>
                <w:sz w:val="28"/>
                <w:szCs w:val="28"/>
              </w:rPr>
              <w:t>(5 min)</w:t>
            </w:r>
          </w:p>
        </w:tc>
      </w:tr>
      <w:tr w:rsidR="00A608C9" w:rsidRPr="00157F7F" w14:paraId="0306AC01" w14:textId="77777777" w:rsidTr="009B5D47">
        <w:trPr>
          <w:trHeight w:val="12429"/>
        </w:trPr>
        <w:tc>
          <w:tcPr>
            <w:tcW w:w="10434" w:type="dxa"/>
            <w:tcBorders>
              <w:top w:val="nil"/>
              <w:left w:val="nil"/>
              <w:bottom w:val="nil"/>
              <w:right w:val="nil"/>
            </w:tcBorders>
          </w:tcPr>
          <w:p w14:paraId="3CD9D0C2" w14:textId="51C94E5D" w:rsidR="00A608C9" w:rsidRPr="0079217A" w:rsidRDefault="0007276D" w:rsidP="004E5761">
            <w:pPr>
              <w:spacing w:line="360" w:lineRule="auto"/>
              <w:rPr>
                <w:rFonts w:ascii="Mark Pro Medium" w:eastAsia="思源黑体" w:hAnsi="Mark Pro Medium"/>
                <w:b/>
                <w:bCs/>
                <w:color w:val="595959" w:themeColor="text1" w:themeTint="A6"/>
                <w:w w:val="105"/>
                <w:kern w:val="28"/>
              </w:rPr>
            </w:pPr>
            <w:r w:rsidRPr="0007276D">
              <w:rPr>
                <w:rFonts w:ascii="Mark Pro Medium" w:eastAsia="思源黑体" w:hAnsi="Mark Pro Medium"/>
                <w:b/>
                <w:bCs/>
                <w:color w:val="595959" w:themeColor="text1" w:themeTint="A6"/>
                <w:kern w:val="28"/>
              </w:rPr>
              <w:t>Step 1: Warming up</w:t>
            </w:r>
            <w:r w:rsidR="006655AA" w:rsidRPr="0079217A">
              <w:rPr>
                <w:rFonts w:ascii="Mark Pro Medium" w:eastAsia="思源黑体" w:hAnsi="Mark Pro Medium"/>
                <w:b/>
                <w:bCs/>
                <w:color w:val="595959" w:themeColor="text1" w:themeTint="A6"/>
                <w:kern w:val="28"/>
              </w:rPr>
              <w:t xml:space="preserve"> </w:t>
            </w:r>
          </w:p>
          <w:p w14:paraId="59F679F5" w14:textId="77777777" w:rsidR="0007276D" w:rsidRPr="0007276D" w:rsidRDefault="0007276D" w:rsidP="0007276D">
            <w:p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This step consists of two parts:</w:t>
            </w:r>
          </w:p>
          <w:p w14:paraId="5FB19175" w14:textId="4ED35F15" w:rsidR="0007276D" w:rsidRPr="0007276D" w:rsidRDefault="0007276D" w:rsidP="0007276D">
            <w:pPr>
              <w:pStyle w:val="ListParagraph"/>
              <w:numPr>
                <w:ilvl w:val="0"/>
                <w:numId w:val="31"/>
              </w:num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A LAN connection in everyday life</w:t>
            </w:r>
          </w:p>
          <w:p w14:paraId="3A260D19" w14:textId="64049AD6" w:rsidR="0007276D" w:rsidRPr="0007276D" w:rsidRDefault="0007276D" w:rsidP="0007276D">
            <w:pPr>
              <w:pStyle w:val="ListParagraph"/>
              <w:numPr>
                <w:ilvl w:val="0"/>
                <w:numId w:val="31"/>
              </w:num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How to set up a LAN connection with mBot2 and CyberPi</w:t>
            </w:r>
          </w:p>
          <w:p w14:paraId="2D2009F0" w14:textId="77777777" w:rsidR="0007276D" w:rsidRPr="0007276D" w:rsidRDefault="0007276D" w:rsidP="0007276D">
            <w:pPr>
              <w:spacing w:line="360" w:lineRule="auto"/>
              <w:rPr>
                <w:rFonts w:ascii="Mark Pro" w:eastAsia="思源黑体" w:hAnsi="Mark Pro"/>
                <w:color w:val="595959" w:themeColor="text1" w:themeTint="A6"/>
                <w:kern w:val="28"/>
              </w:rPr>
            </w:pPr>
          </w:p>
          <w:p w14:paraId="60D13885" w14:textId="77777777" w:rsidR="0007276D" w:rsidRPr="0007276D" w:rsidRDefault="0007276D" w:rsidP="0007276D">
            <w:pPr>
              <w:spacing w:line="360" w:lineRule="auto"/>
              <w:rPr>
                <w:rFonts w:ascii="Mark Pro Medium" w:eastAsia="思源黑体" w:hAnsi="Mark Pro Medium"/>
                <w:b/>
                <w:bCs/>
                <w:color w:val="595959" w:themeColor="text1" w:themeTint="A6"/>
                <w:kern w:val="28"/>
              </w:rPr>
            </w:pPr>
            <w:r w:rsidRPr="0007276D">
              <w:rPr>
                <w:rFonts w:ascii="Mark Pro Medium" w:eastAsia="思源黑体" w:hAnsi="Mark Pro Medium"/>
                <w:b/>
                <w:bCs/>
                <w:color w:val="595959" w:themeColor="text1" w:themeTint="A6"/>
                <w:kern w:val="28"/>
              </w:rPr>
              <w:t>1. A LAN connection in everyday life</w:t>
            </w:r>
          </w:p>
          <w:p w14:paraId="5572283F" w14:textId="25DBE0E5" w:rsidR="0007276D" w:rsidRPr="0007276D" w:rsidRDefault="0007276D" w:rsidP="0007276D">
            <w:p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 xml:space="preserve">LAN stands for Local Area Network, and it describes a network of computers and peripherals with a certain spatial extent, usually within a building. The network enables the computers to exchange data with each other inside this network, and (not mandatory) with other networks like the internet. Therefore, they need some kind of connection (wired by cable or by wirelessly/WIFI by radio waves) and a common “language” (called protocol). Normally, the individual computers connect to a managing device that switches and routes the traffic of data (“router”). On a WIFI network this is </w:t>
            </w:r>
            <w:r>
              <w:rPr>
                <w:rFonts w:ascii="Mark Pro" w:eastAsia="思源黑体" w:hAnsi="Mark Pro"/>
                <w:color w:val="595959" w:themeColor="text1" w:themeTint="A6"/>
                <w:kern w:val="28"/>
              </w:rPr>
              <w:t xml:space="preserve">a </w:t>
            </w:r>
            <w:r w:rsidRPr="0007276D">
              <w:rPr>
                <w:rFonts w:ascii="Mark Pro" w:eastAsia="思源黑体" w:hAnsi="Mark Pro"/>
                <w:color w:val="595959" w:themeColor="text1" w:themeTint="A6"/>
                <w:kern w:val="28"/>
              </w:rPr>
              <w:t>dedicated access point or the Internet router offers a</w:t>
            </w:r>
            <w:r w:rsidR="34497BC1" w:rsidRPr="0007276D">
              <w:rPr>
                <w:rFonts w:ascii="Mark Pro" w:eastAsia="思源黑体" w:hAnsi="Mark Pro"/>
                <w:color w:val="595959" w:themeColor="text1" w:themeTint="A6"/>
                <w:kern w:val="28"/>
              </w:rPr>
              <w:t xml:space="preserve"> built-in </w:t>
            </w:r>
            <w:r w:rsidRPr="0007276D">
              <w:rPr>
                <w:rFonts w:ascii="Mark Pro" w:eastAsia="思源黑体" w:hAnsi="Mark Pro"/>
                <w:color w:val="595959" w:themeColor="text1" w:themeTint="A6"/>
                <w:kern w:val="28"/>
              </w:rPr>
              <w:t xml:space="preserve">n access point. </w:t>
            </w:r>
          </w:p>
          <w:p w14:paraId="0B2A6757" w14:textId="5BFDEE59" w:rsidR="00EA66FE" w:rsidRPr="0007276D" w:rsidRDefault="0007276D" w:rsidP="0007276D">
            <w:p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 xml:space="preserve">Can you think of some examples where a LAN network is used? In this lesson, the mBot2 and </w:t>
            </w:r>
            <w:r w:rsidR="57949EA5" w:rsidRPr="0007276D">
              <w:rPr>
                <w:rFonts w:ascii="Mark Pro" w:eastAsia="思源黑体" w:hAnsi="Mark Pro"/>
                <w:color w:val="595959" w:themeColor="text1" w:themeTint="A6"/>
                <w:kern w:val="28"/>
              </w:rPr>
              <w:t xml:space="preserve">the </w:t>
            </w:r>
            <w:r w:rsidRPr="0007276D">
              <w:rPr>
                <w:rFonts w:ascii="Mark Pro" w:eastAsia="思源黑体" w:hAnsi="Mark Pro"/>
                <w:color w:val="595959" w:themeColor="text1" w:themeTint="A6"/>
                <w:kern w:val="28"/>
              </w:rPr>
              <w:t>CyberPi are the different devices that communicate with each other over a LAN connection.</w:t>
            </w:r>
          </w:p>
          <w:p w14:paraId="74CB3C4F" w14:textId="79C2384D" w:rsidR="00403AD1" w:rsidRDefault="00403AD1" w:rsidP="004E5761">
            <w:pPr>
              <w:spacing w:line="360" w:lineRule="auto"/>
              <w:rPr>
                <w:rFonts w:ascii="Mark Pro" w:eastAsia="思源黑体" w:hAnsi="Mark Pro"/>
                <w:color w:val="595959" w:themeColor="text1" w:themeTint="A6"/>
                <w:kern w:val="28"/>
              </w:rPr>
            </w:pPr>
          </w:p>
          <w:p w14:paraId="0696717D" w14:textId="77777777" w:rsidR="0007276D" w:rsidRPr="0007276D" w:rsidRDefault="0007276D" w:rsidP="0007276D">
            <w:pPr>
              <w:spacing w:line="360" w:lineRule="auto"/>
              <w:rPr>
                <w:rFonts w:ascii="Mark Pro Medium" w:eastAsia="思源黑体" w:hAnsi="Mark Pro Medium"/>
                <w:b/>
                <w:bCs/>
                <w:color w:val="595959" w:themeColor="text1" w:themeTint="A6"/>
                <w:kern w:val="28"/>
              </w:rPr>
            </w:pPr>
            <w:r w:rsidRPr="0007276D">
              <w:rPr>
                <w:rFonts w:ascii="Mark Pro Medium" w:eastAsia="思源黑体" w:hAnsi="Mark Pro Medium"/>
                <w:b/>
                <w:bCs/>
                <w:color w:val="595959" w:themeColor="text1" w:themeTint="A6"/>
                <w:kern w:val="28"/>
              </w:rPr>
              <w:t xml:space="preserve">2. How do you set up a LAN connection with mBot2 and CyberPi </w:t>
            </w:r>
          </w:p>
          <w:p w14:paraId="548C6EC6" w14:textId="612D182B" w:rsidR="0007276D" w:rsidRPr="0007276D" w:rsidRDefault="0007276D" w:rsidP="0007276D">
            <w:p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 xml:space="preserve">To set up a LAN connection between mBot2 and </w:t>
            </w:r>
            <w:r w:rsidR="603ECFE8" w:rsidRPr="0007276D">
              <w:rPr>
                <w:rFonts w:ascii="Mark Pro" w:eastAsia="思源黑体" w:hAnsi="Mark Pro"/>
                <w:color w:val="595959" w:themeColor="text1" w:themeTint="A6"/>
                <w:kern w:val="28"/>
              </w:rPr>
              <w:t>CyberPi</w:t>
            </w:r>
            <w:r w:rsidR="7BBF6873" w:rsidRPr="0007276D">
              <w:rPr>
                <w:rFonts w:ascii="Mark Pro" w:eastAsia="思源黑体" w:hAnsi="Mark Pro"/>
                <w:color w:val="595959" w:themeColor="text1" w:themeTint="A6"/>
                <w:kern w:val="28"/>
              </w:rPr>
              <w:t xml:space="preserve"> </w:t>
            </w:r>
            <w:r w:rsidRPr="0007276D">
              <w:rPr>
                <w:rFonts w:ascii="Mark Pro" w:eastAsia="思源黑体" w:hAnsi="Mark Pro"/>
                <w:color w:val="595959" w:themeColor="text1" w:themeTint="A6"/>
                <w:kern w:val="28"/>
              </w:rPr>
              <w:t xml:space="preserve">you don't need much. The mBot2 and </w:t>
            </w:r>
            <w:r w:rsidR="5C08EBE1" w:rsidRPr="0007276D">
              <w:rPr>
                <w:rFonts w:ascii="Mark Pro" w:eastAsia="思源黑体" w:hAnsi="Mark Pro"/>
                <w:color w:val="595959" w:themeColor="text1" w:themeTint="A6"/>
                <w:kern w:val="28"/>
              </w:rPr>
              <w:t xml:space="preserve">the </w:t>
            </w:r>
            <w:r w:rsidRPr="0007276D">
              <w:rPr>
                <w:rFonts w:ascii="Mark Pro" w:eastAsia="思源黑体" w:hAnsi="Mark Pro"/>
                <w:color w:val="595959" w:themeColor="text1" w:themeTint="A6"/>
                <w:kern w:val="28"/>
              </w:rPr>
              <w:t xml:space="preserve">CyberPi (or mBot2 among themselves) will automatically be able to communicate with each other wirelessly, there is no need to connect to a Wi-Fi Access point or </w:t>
            </w:r>
            <w:r w:rsidR="3DBDEA6D" w:rsidRPr="0007276D">
              <w:rPr>
                <w:rFonts w:ascii="Mark Pro" w:eastAsia="思源黑体" w:hAnsi="Mark Pro"/>
                <w:color w:val="595959" w:themeColor="text1" w:themeTint="A6"/>
                <w:kern w:val="28"/>
              </w:rPr>
              <w:t>r</w:t>
            </w:r>
            <w:r w:rsidRPr="0007276D">
              <w:rPr>
                <w:rFonts w:ascii="Mark Pro" w:eastAsia="思源黑体" w:hAnsi="Mark Pro"/>
                <w:color w:val="595959" w:themeColor="text1" w:themeTint="A6"/>
                <w:kern w:val="28"/>
              </w:rPr>
              <w:t>outer for this.</w:t>
            </w:r>
          </w:p>
          <w:p w14:paraId="2AF6E21A" w14:textId="2B9F090C" w:rsidR="0007276D" w:rsidRPr="00157F7F" w:rsidRDefault="0007276D" w:rsidP="0007276D">
            <w:p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Is a router used? Then all the mBot2 and CyberPi must be put on the same channel of the router. This needs to be set in the router’s settings.</w:t>
            </w:r>
          </w:p>
          <w:p w14:paraId="1E000D30" w14:textId="13D28EF0" w:rsidR="00134A3D" w:rsidRPr="008B530A" w:rsidRDefault="00134A3D" w:rsidP="008B530A">
            <w:pPr>
              <w:spacing w:line="360" w:lineRule="auto"/>
              <w:rPr>
                <w:rFonts w:ascii="Mark Pro" w:eastAsia="思源黑体" w:hAnsi="Mark Pro"/>
                <w:color w:val="595959" w:themeColor="text1" w:themeTint="A6"/>
                <w:kern w:val="28"/>
              </w:rPr>
            </w:pPr>
          </w:p>
        </w:tc>
      </w:tr>
      <w:tr w:rsidR="00654227" w:rsidRPr="00784D0C" w14:paraId="1C961E4C" w14:textId="77777777" w:rsidTr="009B5D47">
        <w:trPr>
          <w:trHeight w:val="850"/>
        </w:trPr>
        <w:tc>
          <w:tcPr>
            <w:tcW w:w="10434" w:type="dxa"/>
            <w:tcBorders>
              <w:top w:val="nil"/>
              <w:left w:val="nil"/>
              <w:bottom w:val="nil"/>
              <w:right w:val="nil"/>
            </w:tcBorders>
            <w:shd w:val="clear" w:color="auto" w:fill="00B0F0"/>
            <w:vAlign w:val="center"/>
          </w:tcPr>
          <w:p w14:paraId="5CA0ADD9" w14:textId="77777777" w:rsidR="0007276D" w:rsidRPr="0007276D" w:rsidRDefault="0007276D" w:rsidP="0007276D">
            <w:pPr>
              <w:spacing w:line="276" w:lineRule="auto"/>
              <w:jc w:val="center"/>
              <w:rPr>
                <w:rFonts w:ascii="Mark Pro Medium" w:eastAsia="思源黑体" w:hAnsi="Mark Pro Medium"/>
                <w:b/>
                <w:bCs/>
                <w:color w:val="FFFFFF" w:themeColor="background1"/>
                <w:kern w:val="28"/>
                <w:sz w:val="28"/>
                <w:szCs w:val="28"/>
              </w:rPr>
            </w:pPr>
            <w:r w:rsidRPr="0007276D">
              <w:rPr>
                <w:rFonts w:ascii="Mark Pro Medium" w:eastAsia="思源黑体" w:hAnsi="Mark Pro Medium"/>
                <w:b/>
                <w:bCs/>
                <w:color w:val="FFFFFF" w:themeColor="background1"/>
                <w:kern w:val="28"/>
                <w:sz w:val="28"/>
                <w:szCs w:val="28"/>
              </w:rPr>
              <w:lastRenderedPageBreak/>
              <w:t>2. Hands-on</w:t>
            </w:r>
          </w:p>
          <w:p w14:paraId="77E80F0B" w14:textId="1B3A4F5A" w:rsidR="00654227" w:rsidRPr="00784D0C" w:rsidRDefault="0007276D" w:rsidP="0007276D">
            <w:pPr>
              <w:spacing w:line="276" w:lineRule="auto"/>
              <w:jc w:val="center"/>
              <w:rPr>
                <w:rFonts w:ascii="Mark Pro Medium" w:eastAsia="思源黑体" w:hAnsi="Mark Pro Medium"/>
                <w:b/>
                <w:bCs/>
                <w:color w:val="FFFFFF" w:themeColor="background1"/>
                <w:kern w:val="28"/>
                <w:sz w:val="28"/>
                <w:szCs w:val="28"/>
              </w:rPr>
            </w:pPr>
            <w:r w:rsidRPr="0007276D">
              <w:rPr>
                <w:rFonts w:ascii="Mark Pro Medium" w:eastAsia="思源黑体" w:hAnsi="Mark Pro Medium"/>
                <w:b/>
                <w:bCs/>
                <w:color w:val="FFFFFF" w:themeColor="background1"/>
                <w:kern w:val="28"/>
                <w:sz w:val="28"/>
                <w:szCs w:val="28"/>
              </w:rPr>
              <w:t>(10 min)</w:t>
            </w:r>
          </w:p>
        </w:tc>
      </w:tr>
      <w:tr w:rsidR="008B530A" w:rsidRPr="00157F7F" w14:paraId="378F20B4" w14:textId="77777777" w:rsidTr="009B5D47">
        <w:trPr>
          <w:trHeight w:val="2002"/>
        </w:trPr>
        <w:tc>
          <w:tcPr>
            <w:tcW w:w="10434" w:type="dxa"/>
            <w:tcBorders>
              <w:top w:val="nil"/>
              <w:left w:val="nil"/>
              <w:bottom w:val="nil"/>
              <w:right w:val="nil"/>
            </w:tcBorders>
          </w:tcPr>
          <w:p w14:paraId="4615027B" w14:textId="344665AD" w:rsidR="008B530A" w:rsidRPr="0079217A" w:rsidRDefault="0007276D" w:rsidP="009320EA">
            <w:pPr>
              <w:spacing w:line="360" w:lineRule="auto"/>
              <w:rPr>
                <w:rFonts w:ascii="Mark Pro Medium" w:eastAsia="思源黑体" w:hAnsi="Mark Pro Medium"/>
                <w:b/>
                <w:bCs/>
                <w:color w:val="595959" w:themeColor="text1" w:themeTint="A6"/>
                <w:w w:val="105"/>
                <w:kern w:val="28"/>
              </w:rPr>
            </w:pPr>
            <w:r w:rsidRPr="0007276D">
              <w:rPr>
                <w:rFonts w:ascii="Mark Pro Medium" w:eastAsia="思源黑体" w:hAnsi="Mark Pro Medium"/>
                <w:b/>
                <w:bCs/>
                <w:color w:val="595959" w:themeColor="text1" w:themeTint="A6"/>
                <w:kern w:val="28"/>
              </w:rPr>
              <w:t>Step 2: Hands-on</w:t>
            </w:r>
            <w:r w:rsidR="008B530A" w:rsidRPr="0079217A">
              <w:rPr>
                <w:rFonts w:ascii="Mark Pro Medium" w:eastAsia="思源黑体" w:hAnsi="Mark Pro Medium"/>
                <w:b/>
                <w:bCs/>
                <w:color w:val="595959" w:themeColor="text1" w:themeTint="A6"/>
                <w:kern w:val="28"/>
              </w:rPr>
              <w:t xml:space="preserve"> </w:t>
            </w:r>
          </w:p>
          <w:p w14:paraId="5EAE01F6" w14:textId="77777777" w:rsidR="0007276D" w:rsidRPr="0007276D" w:rsidRDefault="0007276D" w:rsidP="0007276D">
            <w:p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This step consists of two parts:</w:t>
            </w:r>
          </w:p>
          <w:p w14:paraId="548E225E" w14:textId="6B37AD76" w:rsidR="0007276D" w:rsidRPr="0007276D" w:rsidRDefault="0007276D" w:rsidP="0007276D">
            <w:pPr>
              <w:pStyle w:val="ListParagraph"/>
              <w:numPr>
                <w:ilvl w:val="0"/>
                <w:numId w:val="32"/>
              </w:num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Getting acquainted with the different code blocks for the LAN communication</w:t>
            </w:r>
          </w:p>
          <w:p w14:paraId="6BC94E7B" w14:textId="6FB278C1" w:rsidR="0007276D" w:rsidRPr="0007276D" w:rsidRDefault="0007276D" w:rsidP="0007276D">
            <w:pPr>
              <w:pStyle w:val="ListParagraph"/>
              <w:numPr>
                <w:ilvl w:val="0"/>
                <w:numId w:val="32"/>
              </w:numPr>
              <w:spacing w:line="360" w:lineRule="auto"/>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Reproduce and test programming some examples of the LAN communication</w:t>
            </w:r>
          </w:p>
          <w:p w14:paraId="2FB19E07" w14:textId="77777777" w:rsidR="0007276D" w:rsidRDefault="0007276D" w:rsidP="0007276D">
            <w:pPr>
              <w:spacing w:line="360" w:lineRule="auto"/>
              <w:rPr>
                <w:rFonts w:ascii="Mark Pro" w:eastAsia="思源黑体" w:hAnsi="Mark Pro"/>
                <w:color w:val="595959" w:themeColor="text1" w:themeTint="A6"/>
                <w:kern w:val="28"/>
              </w:rPr>
            </w:pPr>
          </w:p>
          <w:p w14:paraId="24D4B8D3" w14:textId="66F56D9A" w:rsidR="0007276D" w:rsidRPr="0007276D" w:rsidRDefault="0007276D" w:rsidP="0007276D">
            <w:pPr>
              <w:spacing w:line="360" w:lineRule="auto"/>
              <w:rPr>
                <w:rFonts w:ascii="Mark Pro Medium" w:eastAsia="思源黑体" w:hAnsi="Mark Pro Medium"/>
                <w:b/>
                <w:bCs/>
                <w:color w:val="595959" w:themeColor="text1" w:themeTint="A6"/>
                <w:kern w:val="28"/>
              </w:rPr>
            </w:pPr>
            <w:r w:rsidRPr="0007276D">
              <w:rPr>
                <w:rFonts w:ascii="Mark Pro Medium" w:eastAsia="思源黑体" w:hAnsi="Mark Pro Medium"/>
                <w:b/>
                <w:bCs/>
                <w:color w:val="595959" w:themeColor="text1" w:themeTint="A6"/>
                <w:kern w:val="28"/>
              </w:rPr>
              <w:t>1. Getting acquainted with the different code blocks for the LAN communication</w:t>
            </w:r>
          </w:p>
          <w:p w14:paraId="0FC33F1C" w14:textId="707AABB9" w:rsidR="0007276D" w:rsidRDefault="008F0E3E" w:rsidP="0007276D">
            <w:pPr>
              <w:spacing w:line="360" w:lineRule="auto"/>
              <w:ind w:right="2718"/>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1312" behindDoc="0" locked="0" layoutInCell="1" allowOverlap="1" wp14:anchorId="178D993B" wp14:editId="343C4ED4">
                  <wp:simplePos x="0" y="0"/>
                  <wp:positionH relativeFrom="column">
                    <wp:posOffset>5083037</wp:posOffset>
                  </wp:positionH>
                  <wp:positionV relativeFrom="paragraph">
                    <wp:posOffset>66813</wp:posOffset>
                  </wp:positionV>
                  <wp:extent cx="1078230" cy="1124811"/>
                  <wp:effectExtent l="19050" t="19050" r="26670" b="184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9">
                            <a:extLst>
                              <a:ext uri="{28A0092B-C50C-407E-A947-70E740481C1C}">
                                <a14:useLocalDpi xmlns:a14="http://schemas.microsoft.com/office/drawing/2010/main" val="0"/>
                              </a:ext>
                            </a:extLst>
                          </a:blip>
                          <a:srcRect l="21579" t="22999" r="22123" b="18259"/>
                          <a:stretch/>
                        </pic:blipFill>
                        <pic:spPr bwMode="auto">
                          <a:xfrm>
                            <a:off x="0" y="0"/>
                            <a:ext cx="1078230" cy="1124811"/>
                          </a:xfrm>
                          <a:prstGeom prst="round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276D" w:rsidRPr="0007276D">
              <w:rPr>
                <w:rFonts w:ascii="Mark Pro" w:eastAsia="思源黑体" w:hAnsi="Mark Pro"/>
                <w:color w:val="595959" w:themeColor="text1" w:themeTint="A6"/>
                <w:kern w:val="28"/>
              </w:rPr>
              <w:t>In mBlock, there are several code blocks that you can use to set up a LAN connection. You will find these code blocks in the 'LAN' category of the block field in mBlock. These code blocks are green.</w:t>
            </w:r>
          </w:p>
          <w:p w14:paraId="7A393A7E" w14:textId="77777777" w:rsidR="0007276D" w:rsidRPr="0007276D" w:rsidRDefault="0007276D" w:rsidP="0007276D">
            <w:pPr>
              <w:spacing w:line="360" w:lineRule="auto"/>
              <w:ind w:right="2718"/>
              <w:rPr>
                <w:rFonts w:ascii="Mark Pro" w:eastAsia="思源黑体" w:hAnsi="Mark Pro"/>
                <w:color w:val="595959" w:themeColor="text1" w:themeTint="A6"/>
                <w:kern w:val="28"/>
              </w:rPr>
            </w:pPr>
          </w:p>
          <w:p w14:paraId="2F0CFD5B" w14:textId="4D916B8E" w:rsidR="008B530A" w:rsidRDefault="0007276D" w:rsidP="0007276D">
            <w:pPr>
              <w:tabs>
                <w:tab w:val="left" w:pos="7476"/>
              </w:tabs>
              <w:spacing w:line="360" w:lineRule="auto"/>
              <w:ind w:right="2718"/>
              <w:rPr>
                <w:rFonts w:ascii="Mark Pro" w:eastAsia="思源黑体" w:hAnsi="Mark Pro"/>
                <w:color w:val="595959" w:themeColor="text1" w:themeTint="A6"/>
                <w:kern w:val="28"/>
              </w:rPr>
            </w:pPr>
            <w:r w:rsidRPr="0007276D">
              <w:rPr>
                <w:rFonts w:ascii="Mark Pro" w:eastAsia="思源黑体" w:hAnsi="Mark Pro"/>
                <w:color w:val="595959" w:themeColor="text1" w:themeTint="A6"/>
                <w:kern w:val="28"/>
              </w:rPr>
              <w:t>The table below shows an example of these code blocks to set up a LAN connection.</w:t>
            </w:r>
          </w:p>
          <w:p w14:paraId="7E7A3F76" w14:textId="77777777" w:rsidR="0007276D" w:rsidRPr="0007276D" w:rsidRDefault="0007276D" w:rsidP="003D0CC7">
            <w:pPr>
              <w:spacing w:line="360" w:lineRule="auto"/>
              <w:ind w:right="-117"/>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10193"/>
            </w:tblGrid>
            <w:tr w:rsidR="003D0CC7" w14:paraId="053DF850" w14:textId="77777777" w:rsidTr="07590F9D">
              <w:tc>
                <w:tcPr>
                  <w:tcW w:w="10103" w:type="dxa"/>
                </w:tcPr>
                <w:p w14:paraId="69E70ACF" w14:textId="77777777" w:rsidR="003D0CC7" w:rsidRPr="003D0CC7" w:rsidRDefault="003D0CC7" w:rsidP="003D0CC7">
                  <w:pPr>
                    <w:spacing w:line="360" w:lineRule="auto"/>
                    <w:rPr>
                      <w:rFonts w:ascii="Mark Pro Medium" w:eastAsia="思源黑体" w:hAnsi="Mark Pro Medium"/>
                      <w:b/>
                      <w:bCs/>
                      <w:color w:val="595959" w:themeColor="text1" w:themeTint="A6"/>
                      <w:kern w:val="28"/>
                    </w:rPr>
                  </w:pPr>
                  <w:r w:rsidRPr="003D0CC7">
                    <w:rPr>
                      <w:rFonts w:ascii="Mark Pro Medium" w:eastAsia="思源黑体" w:hAnsi="Mark Pro Medium"/>
                      <w:b/>
                      <w:bCs/>
                      <w:color w:val="595959" w:themeColor="text1" w:themeTint="A6"/>
                      <w:kern w:val="28"/>
                    </w:rPr>
                    <w:t>Code block:</w:t>
                  </w:r>
                </w:p>
                <w:p w14:paraId="42C8A9FF" w14:textId="5F7C0568" w:rsidR="003D0CC7" w:rsidRPr="003D0CC7" w:rsidRDefault="003C2BCC" w:rsidP="003C2BCC">
                  <w:pPr>
                    <w:spacing w:line="360" w:lineRule="auto"/>
                    <w:jc w:val="center"/>
                    <w:rPr>
                      <w:rFonts w:ascii="Mark Pro" w:eastAsia="思源黑体" w:hAnsi="Mark Pro"/>
                      <w:color w:val="595959" w:themeColor="text1" w:themeTint="A6"/>
                      <w:kern w:val="28"/>
                    </w:rPr>
                  </w:pPr>
                  <w:r>
                    <w:rPr>
                      <w:noProof/>
                    </w:rPr>
                    <w:drawing>
                      <wp:inline distT="0" distB="0" distL="0" distR="0" wp14:anchorId="63FD3756" wp14:editId="73801CDC">
                        <wp:extent cx="2711589" cy="482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2711589" cy="482625"/>
                                </a:xfrm>
                                <a:prstGeom prst="rect">
                                  <a:avLst/>
                                </a:prstGeom>
                              </pic:spPr>
                            </pic:pic>
                          </a:graphicData>
                        </a:graphic>
                      </wp:inline>
                    </w:drawing>
                  </w:r>
                </w:p>
                <w:p w14:paraId="26B19215" w14:textId="2FEEDF9F" w:rsidR="003D0CC7" w:rsidRDefault="003D0CC7" w:rsidP="003D0CC7">
                  <w:pPr>
                    <w:spacing w:line="360" w:lineRule="auto"/>
                    <w:rPr>
                      <w:rFonts w:ascii="Mark Pro" w:eastAsia="思源黑体" w:hAnsi="Mark Pro"/>
                      <w:color w:val="595959" w:themeColor="text1" w:themeTint="A6"/>
                      <w:kern w:val="28"/>
                    </w:rPr>
                  </w:pPr>
                  <w:r w:rsidRPr="003D0CC7">
                    <w:rPr>
                      <w:rFonts w:ascii="Mark Pro" w:eastAsia="思源黑体" w:hAnsi="Mark Pro"/>
                      <w:color w:val="595959" w:themeColor="text1" w:themeTint="A6"/>
                      <w:kern w:val="28"/>
                    </w:rPr>
                    <w:t>This code block allows you to send a message to all other mBot2 and CyberPi on the same network. You can name the message (like a topic).</w:t>
                  </w:r>
                </w:p>
              </w:tc>
            </w:tr>
            <w:tr w:rsidR="003D0CC7" w14:paraId="0412DB22" w14:textId="77777777" w:rsidTr="07590F9D">
              <w:tc>
                <w:tcPr>
                  <w:tcW w:w="10103" w:type="dxa"/>
                </w:tcPr>
                <w:p w14:paraId="37EC3AFD" w14:textId="77777777" w:rsidR="003D0CC7" w:rsidRPr="003D0CC7" w:rsidRDefault="003D0CC7" w:rsidP="003D0CC7">
                  <w:pPr>
                    <w:spacing w:line="360" w:lineRule="auto"/>
                    <w:rPr>
                      <w:rFonts w:ascii="Mark Pro Medium" w:eastAsia="思源黑体" w:hAnsi="Mark Pro Medium"/>
                      <w:b/>
                      <w:bCs/>
                      <w:color w:val="595959" w:themeColor="text1" w:themeTint="A6"/>
                      <w:kern w:val="28"/>
                    </w:rPr>
                  </w:pPr>
                  <w:r w:rsidRPr="003D0CC7">
                    <w:rPr>
                      <w:rFonts w:ascii="Mark Pro Medium" w:eastAsia="思源黑体" w:hAnsi="Mark Pro Medium"/>
                      <w:b/>
                      <w:bCs/>
                      <w:color w:val="595959" w:themeColor="text1" w:themeTint="A6"/>
                      <w:kern w:val="28"/>
                    </w:rPr>
                    <w:t>Code block:</w:t>
                  </w:r>
                </w:p>
                <w:p w14:paraId="73F132DB" w14:textId="57444B71" w:rsidR="003D0CC7" w:rsidRDefault="003C2BCC" w:rsidP="003C2BCC">
                  <w:pPr>
                    <w:spacing w:line="360" w:lineRule="auto"/>
                    <w:jc w:val="center"/>
                    <w:rPr>
                      <w:rFonts w:ascii="Mark Pro" w:eastAsia="思源黑体" w:hAnsi="Mark Pro"/>
                      <w:color w:val="595959" w:themeColor="text1" w:themeTint="A6"/>
                      <w:kern w:val="28"/>
                    </w:rPr>
                  </w:pPr>
                  <w:r>
                    <w:rPr>
                      <w:noProof/>
                    </w:rPr>
                    <w:drawing>
                      <wp:inline distT="0" distB="0" distL="0" distR="0" wp14:anchorId="074A2CA3" wp14:editId="61F7A3DB">
                        <wp:extent cx="3029106" cy="590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3029106" cy="590580"/>
                                </a:xfrm>
                                <a:prstGeom prst="rect">
                                  <a:avLst/>
                                </a:prstGeom>
                              </pic:spPr>
                            </pic:pic>
                          </a:graphicData>
                        </a:graphic>
                      </wp:inline>
                    </w:drawing>
                  </w:r>
                </w:p>
                <w:p w14:paraId="75DBACE4" w14:textId="0843F776" w:rsidR="003D0CC7" w:rsidRPr="003D0CC7" w:rsidRDefault="003D0CC7" w:rsidP="003D0CC7">
                  <w:pPr>
                    <w:spacing w:line="360" w:lineRule="auto"/>
                    <w:rPr>
                      <w:rFonts w:ascii="Mark Pro" w:eastAsia="思源黑体" w:hAnsi="Mark Pro"/>
                      <w:color w:val="595959" w:themeColor="text1" w:themeTint="A6"/>
                      <w:kern w:val="28"/>
                    </w:rPr>
                  </w:pPr>
                  <w:r w:rsidRPr="003D0CC7">
                    <w:rPr>
                      <w:rFonts w:ascii="Mark Pro" w:eastAsia="思源黑体" w:hAnsi="Mark Pro"/>
                      <w:color w:val="595959" w:themeColor="text1" w:themeTint="A6"/>
                      <w:kern w:val="28"/>
                    </w:rPr>
                    <w:t>Instead of constantly checking for a received broadcast, there is an event-block. The code attached to this block is only executed once, if a message with the specified topic is received</w:t>
                  </w:r>
                  <w:r>
                    <w:rPr>
                      <w:rFonts w:ascii="Mark Pro" w:eastAsia="思源黑体" w:hAnsi="Mark Pro"/>
                      <w:color w:val="595959" w:themeColor="text1" w:themeTint="A6"/>
                      <w:kern w:val="28"/>
                    </w:rPr>
                    <w:t>.</w:t>
                  </w:r>
                </w:p>
                <w:p w14:paraId="07848DB5" w14:textId="75287873" w:rsidR="003D0CC7" w:rsidRDefault="003D0CC7" w:rsidP="003D0CC7">
                  <w:pPr>
                    <w:spacing w:line="360" w:lineRule="auto"/>
                    <w:rPr>
                      <w:rFonts w:ascii="Mark Pro" w:eastAsia="思源黑体" w:hAnsi="Mark Pro"/>
                      <w:color w:val="595959" w:themeColor="text1" w:themeTint="A6"/>
                      <w:kern w:val="28"/>
                    </w:rPr>
                  </w:pPr>
                  <w:r w:rsidRPr="003D0CC7">
                    <w:rPr>
                      <w:rFonts w:ascii="Mark Pro" w:eastAsia="思源黑体" w:hAnsi="Mark Pro"/>
                      <w:color w:val="595959" w:themeColor="text1" w:themeTint="A6"/>
                      <w:kern w:val="28"/>
                    </w:rPr>
                    <w:t xml:space="preserve">In the programming example below, there are two mBot2 and/or CyberPi communicating with each other over a LAN connection using these two code blocks. The </w:t>
                  </w:r>
                  <w:r w:rsidR="003C2BCC">
                    <w:rPr>
                      <w:rFonts w:ascii="Mark Pro" w:eastAsia="思源黑体" w:hAnsi="Mark Pro"/>
                      <w:color w:val="595959" w:themeColor="text1" w:themeTint="A6"/>
                      <w:kern w:val="28"/>
                    </w:rPr>
                    <w:t>first</w:t>
                  </w:r>
                  <w:r w:rsidRPr="003D0CC7">
                    <w:rPr>
                      <w:rFonts w:ascii="Mark Pro" w:eastAsia="思源黑体" w:hAnsi="Mark Pro"/>
                      <w:color w:val="595959" w:themeColor="text1" w:themeTint="A6"/>
                      <w:kern w:val="28"/>
                    </w:rPr>
                    <w:t xml:space="preserve"> </w:t>
                  </w:r>
                  <w:r w:rsidR="003C2BCC">
                    <w:rPr>
                      <w:rFonts w:ascii="Mark Pro" w:eastAsia="思源黑体" w:hAnsi="Mark Pro"/>
                      <w:color w:val="595959" w:themeColor="text1" w:themeTint="A6"/>
                      <w:kern w:val="28"/>
                    </w:rPr>
                    <w:t>program</w:t>
                  </w:r>
                  <w:r w:rsidRPr="003D0CC7">
                    <w:rPr>
                      <w:rFonts w:ascii="Mark Pro" w:eastAsia="思源黑体" w:hAnsi="Mark Pro"/>
                      <w:color w:val="595959" w:themeColor="text1" w:themeTint="A6"/>
                      <w:kern w:val="28"/>
                    </w:rPr>
                    <w:t xml:space="preserve"> is the “broadcasting unit”, intended for the first mBot2 or CyberPi. The </w:t>
                  </w:r>
                  <w:r w:rsidR="003C2BCC">
                    <w:rPr>
                      <w:rFonts w:ascii="Mark Pro" w:eastAsia="思源黑体" w:hAnsi="Mark Pro"/>
                      <w:color w:val="595959" w:themeColor="text1" w:themeTint="A6"/>
                      <w:kern w:val="28"/>
                    </w:rPr>
                    <w:t>second program</w:t>
                  </w:r>
                  <w:r w:rsidRPr="003D0CC7">
                    <w:rPr>
                      <w:rFonts w:ascii="Mark Pro" w:eastAsia="思源黑体" w:hAnsi="Mark Pro"/>
                      <w:color w:val="595959" w:themeColor="text1" w:themeTint="A6"/>
                      <w:kern w:val="28"/>
                    </w:rPr>
                    <w:t xml:space="preserve"> is the receiver-code for the second mBot2 or CyberPi. You can upload both code parts to both CyberPi/mBot2, since the underlying code will make sure that the sending unit does not receive its own message. </w:t>
                  </w:r>
                </w:p>
                <w:p w14:paraId="4FA85AAC" w14:textId="08AB59F8" w:rsidR="003D0CC7" w:rsidRDefault="003D0CC7" w:rsidP="003D0CC7">
                  <w:pPr>
                    <w:spacing w:line="360" w:lineRule="auto"/>
                    <w:rPr>
                      <w:rFonts w:ascii="Mark Pro" w:eastAsia="思源黑体" w:hAnsi="Mark Pro"/>
                      <w:color w:val="595959" w:themeColor="text1" w:themeTint="A6"/>
                      <w:kern w:val="28"/>
                    </w:rPr>
                  </w:pPr>
                </w:p>
                <w:p w14:paraId="30A73EA2" w14:textId="2316FC0F" w:rsidR="003D0CC7" w:rsidRDefault="003D0CC7" w:rsidP="003D0CC7">
                  <w:pPr>
                    <w:spacing w:line="360" w:lineRule="auto"/>
                    <w:rPr>
                      <w:rFonts w:ascii="Mark Pro" w:eastAsia="思源黑体" w:hAnsi="Mark Pro"/>
                      <w:color w:val="595959" w:themeColor="text1" w:themeTint="A6"/>
                      <w:kern w:val="28"/>
                    </w:rPr>
                  </w:pPr>
                </w:p>
                <w:p w14:paraId="43D095DA" w14:textId="77777777" w:rsidR="003C2BCC" w:rsidRPr="003D0CC7" w:rsidRDefault="003C2BCC" w:rsidP="003D0CC7">
                  <w:pPr>
                    <w:spacing w:line="360" w:lineRule="auto"/>
                    <w:rPr>
                      <w:rFonts w:ascii="Mark Pro" w:eastAsia="思源黑体" w:hAnsi="Mark Pro"/>
                      <w:color w:val="595959" w:themeColor="text1" w:themeTint="A6"/>
                      <w:kern w:val="28"/>
                    </w:rPr>
                  </w:pPr>
                </w:p>
                <w:p w14:paraId="68A7A3E7" w14:textId="256A57BA" w:rsidR="003D0CC7" w:rsidRDefault="003C2BCC" w:rsidP="003D0CC7">
                  <w:pPr>
                    <w:spacing w:line="360" w:lineRule="auto"/>
                    <w:rPr>
                      <w:rFonts w:ascii="Mark Pro" w:eastAsia="思源黑体" w:hAnsi="Mark Pro"/>
                      <w:color w:val="595959" w:themeColor="text1" w:themeTint="A6"/>
                      <w:kern w:val="28"/>
                    </w:rPr>
                  </w:pPr>
                  <w:r>
                    <w:rPr>
                      <w:noProof/>
                    </w:rPr>
                    <w:drawing>
                      <wp:inline distT="0" distB="0" distL="0" distR="0" wp14:anchorId="6451F713" wp14:editId="5B151067">
                        <wp:extent cx="2724290" cy="8953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2724290" cy="895396"/>
                                </a:xfrm>
                                <a:prstGeom prst="rect">
                                  <a:avLst/>
                                </a:prstGeom>
                              </pic:spPr>
                            </pic:pic>
                          </a:graphicData>
                        </a:graphic>
                      </wp:inline>
                    </w:drawing>
                  </w:r>
                </w:p>
                <w:p w14:paraId="4B248860" w14:textId="3AD6B2A9" w:rsidR="003D0CC7" w:rsidRDefault="003C2BCC" w:rsidP="003D0CC7">
                  <w:pPr>
                    <w:spacing w:line="360" w:lineRule="auto"/>
                    <w:rPr>
                      <w:rFonts w:ascii="Mark Pro" w:eastAsia="思源黑体" w:hAnsi="Mark Pro"/>
                      <w:color w:val="595959" w:themeColor="text1" w:themeTint="A6"/>
                      <w:kern w:val="28"/>
                    </w:rPr>
                  </w:pPr>
                  <w:r>
                    <w:rPr>
                      <w:noProof/>
                    </w:rPr>
                    <w:drawing>
                      <wp:inline distT="0" distB="0" distL="0" distR="0" wp14:anchorId="18E4BA0F" wp14:editId="0803C790">
                        <wp:extent cx="3035456" cy="12002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3035456" cy="1200212"/>
                                </a:xfrm>
                                <a:prstGeom prst="rect">
                                  <a:avLst/>
                                </a:prstGeom>
                              </pic:spPr>
                            </pic:pic>
                          </a:graphicData>
                        </a:graphic>
                      </wp:inline>
                    </w:drawing>
                  </w:r>
                </w:p>
                <w:p w14:paraId="5990CD0B" w14:textId="77777777" w:rsidR="003C2BCC" w:rsidRDefault="003C2BCC" w:rsidP="003D0CC7">
                  <w:pPr>
                    <w:spacing w:line="360" w:lineRule="auto"/>
                    <w:rPr>
                      <w:rFonts w:ascii="Mark Pro" w:eastAsia="思源黑体" w:hAnsi="Mark Pro"/>
                      <w:color w:val="595959" w:themeColor="text1" w:themeTint="A6"/>
                      <w:kern w:val="28"/>
                    </w:rPr>
                  </w:pPr>
                </w:p>
                <w:p w14:paraId="033D1B5F" w14:textId="2AD5121C" w:rsidR="003D0CC7" w:rsidRPr="003D0CC7" w:rsidRDefault="003D0CC7" w:rsidP="003D0CC7">
                  <w:pPr>
                    <w:spacing w:line="360" w:lineRule="auto"/>
                    <w:rPr>
                      <w:rFonts w:ascii="Mark Pro" w:eastAsia="思源黑体" w:hAnsi="Mark Pro"/>
                      <w:color w:val="595959" w:themeColor="text1" w:themeTint="A6"/>
                      <w:kern w:val="28"/>
                    </w:rPr>
                  </w:pPr>
                  <w:r w:rsidRPr="003D0CC7">
                    <w:rPr>
                      <w:rFonts w:ascii="Mark Pro" w:eastAsia="思源黑体" w:hAnsi="Mark Pro"/>
                      <w:color w:val="595959" w:themeColor="text1" w:themeTint="A6"/>
                      <w:kern w:val="28"/>
                    </w:rPr>
                    <w:t>After uploading the programming codes, you must restart the mBot2 and/or CyberPi.</w:t>
                  </w:r>
                </w:p>
                <w:p w14:paraId="356BCFE2" w14:textId="5F0E097C" w:rsidR="003D0CC7" w:rsidRDefault="003D0CC7" w:rsidP="003D0CC7">
                  <w:pPr>
                    <w:spacing w:line="360" w:lineRule="auto"/>
                    <w:rPr>
                      <w:rFonts w:ascii="Mark Pro" w:eastAsia="思源黑体" w:hAnsi="Mark Pro"/>
                      <w:color w:val="595959" w:themeColor="text1" w:themeTint="A6"/>
                      <w:kern w:val="28"/>
                    </w:rPr>
                  </w:pPr>
                  <w:r w:rsidRPr="003D0CC7">
                    <w:rPr>
                      <w:rFonts w:ascii="Mark Pro" w:eastAsia="思源黑体" w:hAnsi="Mark Pro"/>
                      <w:color w:val="595959" w:themeColor="text1" w:themeTint="A6"/>
                      <w:kern w:val="28"/>
                    </w:rPr>
                    <w:t xml:space="preserve">Now when you press </w:t>
                  </w:r>
                  <w:r w:rsidR="00DD0A71">
                    <w:rPr>
                      <w:rFonts w:ascii="Mark Pro" w:eastAsia="思源黑体" w:hAnsi="Mark Pro"/>
                      <w:color w:val="595959" w:themeColor="text1" w:themeTint="A6"/>
                      <w:kern w:val="28"/>
                    </w:rPr>
                    <w:t>A</w:t>
                  </w:r>
                  <w:r w:rsidRPr="003D0CC7">
                    <w:rPr>
                      <w:rFonts w:ascii="Mark Pro" w:eastAsia="思源黑体" w:hAnsi="Mark Pro"/>
                      <w:color w:val="595959" w:themeColor="text1" w:themeTint="A6"/>
                      <w:kern w:val="28"/>
                    </w:rPr>
                    <w:t xml:space="preserve"> button of the first mBot2 or CyberPi, the second mBot2 or CyberPi will receive the sent message (</w:t>
                  </w:r>
                  <w:proofErr w:type="gramStart"/>
                  <w:r w:rsidR="5A2DF9DE" w:rsidRPr="003D0CC7">
                    <w:rPr>
                      <w:rFonts w:ascii="Mark Pro" w:eastAsia="思源黑体" w:hAnsi="Mark Pro"/>
                      <w:color w:val="595959" w:themeColor="text1" w:themeTint="A6"/>
                      <w:kern w:val="28"/>
                    </w:rPr>
                    <w:t>e.g.</w:t>
                  </w:r>
                  <w:proofErr w:type="gramEnd"/>
                  <w:r w:rsidR="5A2DF9DE" w:rsidRPr="003D0CC7">
                    <w:rPr>
                      <w:rFonts w:ascii="Mark Pro" w:eastAsia="思源黑体" w:hAnsi="Mark Pro"/>
                      <w:color w:val="595959" w:themeColor="text1" w:themeTint="A6"/>
                      <w:kern w:val="28"/>
                    </w:rPr>
                    <w:t xml:space="preserve"> </w:t>
                  </w:r>
                  <w:r w:rsidR="008A5548">
                    <w:rPr>
                      <w:rFonts w:ascii="Mark Pro" w:eastAsia="思源黑体" w:hAnsi="Mark Pro"/>
                      <w:color w:val="595959" w:themeColor="text1" w:themeTint="A6"/>
                      <w:kern w:val="28"/>
                    </w:rPr>
                    <w:t>welcome</w:t>
                  </w:r>
                  <w:r w:rsidRPr="003D0CC7">
                    <w:rPr>
                      <w:rFonts w:ascii="Mark Pro" w:eastAsia="思源黑体" w:hAnsi="Mark Pro"/>
                      <w:color w:val="595959" w:themeColor="text1" w:themeTint="A6"/>
                      <w:kern w:val="28"/>
                    </w:rPr>
                    <w:t xml:space="preserve">). What happens if you press </w:t>
                  </w:r>
                  <w:r w:rsidR="003C2BCC">
                    <w:rPr>
                      <w:rFonts w:ascii="Mark Pro" w:eastAsia="思源黑体" w:hAnsi="Mark Pro"/>
                      <w:color w:val="595959" w:themeColor="text1" w:themeTint="A6"/>
                      <w:kern w:val="28"/>
                    </w:rPr>
                    <w:t>B</w:t>
                  </w:r>
                  <w:r w:rsidRPr="003D0CC7">
                    <w:rPr>
                      <w:rFonts w:ascii="Mark Pro" w:eastAsia="思源黑体" w:hAnsi="Mark Pro"/>
                      <w:color w:val="595959" w:themeColor="text1" w:themeTint="A6"/>
                      <w:kern w:val="28"/>
                    </w:rPr>
                    <w:t xml:space="preserve"> on the second CyberPi or mBot2? What would you need to change to send different messages back?</w:t>
                  </w:r>
                </w:p>
              </w:tc>
            </w:tr>
            <w:tr w:rsidR="003D0CC7" w14:paraId="1AE8AA2B" w14:textId="77777777" w:rsidTr="07590F9D">
              <w:tc>
                <w:tcPr>
                  <w:tcW w:w="10103" w:type="dxa"/>
                </w:tcPr>
                <w:p w14:paraId="0CC1388E" w14:textId="742F190D" w:rsidR="003D0CC7" w:rsidRPr="003D0CC7" w:rsidRDefault="003D0CC7" w:rsidP="003D0CC7">
                  <w:pPr>
                    <w:spacing w:line="360" w:lineRule="auto"/>
                    <w:rPr>
                      <w:rFonts w:ascii="Mark Pro Medium" w:eastAsia="思源黑体" w:hAnsi="Mark Pro Medium"/>
                      <w:b/>
                      <w:bCs/>
                      <w:color w:val="595959" w:themeColor="text1" w:themeTint="A6"/>
                      <w:kern w:val="28"/>
                    </w:rPr>
                  </w:pPr>
                  <w:r w:rsidRPr="003D0CC7">
                    <w:rPr>
                      <w:rFonts w:ascii="Mark Pro Medium" w:eastAsia="思源黑体" w:hAnsi="Mark Pro Medium"/>
                      <w:b/>
                      <w:bCs/>
                      <w:color w:val="595959" w:themeColor="text1" w:themeTint="A6"/>
                      <w:kern w:val="28"/>
                    </w:rPr>
                    <w:lastRenderedPageBreak/>
                    <w:t>Code block:</w:t>
                  </w:r>
                </w:p>
                <w:p w14:paraId="377CC421" w14:textId="71B23D9C" w:rsidR="003D0CC7" w:rsidRPr="003D0CC7" w:rsidRDefault="003C2BCC" w:rsidP="003C2BCC">
                  <w:pPr>
                    <w:spacing w:line="360" w:lineRule="auto"/>
                    <w:jc w:val="center"/>
                    <w:rPr>
                      <w:rFonts w:ascii="Mark Pro" w:eastAsia="思源黑体" w:hAnsi="Mark Pro"/>
                      <w:color w:val="595959" w:themeColor="text1" w:themeTint="A6"/>
                      <w:kern w:val="28"/>
                    </w:rPr>
                  </w:pPr>
                  <w:r>
                    <w:rPr>
                      <w:noProof/>
                    </w:rPr>
                    <w:drawing>
                      <wp:inline distT="0" distB="0" distL="0" distR="0" wp14:anchorId="36F7BC47" wp14:editId="42AA436B">
                        <wp:extent cx="3645087" cy="482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4">
                                  <a:extLst>
                                    <a:ext uri="{28A0092B-C50C-407E-A947-70E740481C1C}">
                                      <a14:useLocalDpi xmlns:a14="http://schemas.microsoft.com/office/drawing/2010/main" val="0"/>
                                    </a:ext>
                                  </a:extLst>
                                </a:blip>
                                <a:stretch>
                                  <a:fillRect/>
                                </a:stretch>
                              </pic:blipFill>
                              <pic:spPr>
                                <a:xfrm>
                                  <a:off x="0" y="0"/>
                                  <a:ext cx="3645087" cy="482625"/>
                                </a:xfrm>
                                <a:prstGeom prst="rect">
                                  <a:avLst/>
                                </a:prstGeom>
                              </pic:spPr>
                            </pic:pic>
                          </a:graphicData>
                        </a:graphic>
                      </wp:inline>
                    </w:drawing>
                  </w:r>
                </w:p>
                <w:p w14:paraId="626D6C82" w14:textId="6BA35635" w:rsidR="003D0CC7" w:rsidRDefault="003D0CC7" w:rsidP="003D0CC7">
                  <w:pPr>
                    <w:spacing w:line="360" w:lineRule="auto"/>
                    <w:rPr>
                      <w:rFonts w:ascii="Mark Pro" w:eastAsia="思源黑体" w:hAnsi="Mark Pro"/>
                      <w:color w:val="595959" w:themeColor="text1" w:themeTint="A6"/>
                      <w:kern w:val="28"/>
                    </w:rPr>
                  </w:pPr>
                  <w:r w:rsidRPr="003D0CC7">
                    <w:rPr>
                      <w:rFonts w:ascii="Mark Pro" w:eastAsia="思源黑体" w:hAnsi="Mark Pro"/>
                      <w:color w:val="595959" w:themeColor="text1" w:themeTint="A6"/>
                      <w:kern w:val="28"/>
                    </w:rPr>
                    <w:t>This code block allows you to send a message (with a given topic like before) and a specific value (number or text) to all other mBot2 and CyberPi on the network.</w:t>
                  </w:r>
                </w:p>
              </w:tc>
            </w:tr>
            <w:tr w:rsidR="003D0CC7" w14:paraId="085B9199" w14:textId="77777777" w:rsidTr="07590F9D">
              <w:tc>
                <w:tcPr>
                  <w:tcW w:w="10103" w:type="dxa"/>
                </w:tcPr>
                <w:p w14:paraId="548166B1" w14:textId="077492C4" w:rsidR="003D0CC7" w:rsidRPr="00CD66E1" w:rsidRDefault="003D0CC7" w:rsidP="009320EA">
                  <w:pPr>
                    <w:spacing w:line="360" w:lineRule="auto"/>
                    <w:rPr>
                      <w:rFonts w:ascii="Mark Pro Medium" w:eastAsia="思源黑体" w:hAnsi="Mark Pro Medium"/>
                      <w:b/>
                      <w:bCs/>
                      <w:color w:val="595959" w:themeColor="text1" w:themeTint="A6"/>
                      <w:kern w:val="28"/>
                    </w:rPr>
                  </w:pPr>
                  <w:r w:rsidRPr="003D0CC7">
                    <w:rPr>
                      <w:rFonts w:ascii="Mark Pro Medium" w:eastAsia="思源黑体" w:hAnsi="Mark Pro Medium"/>
                      <w:b/>
                      <w:bCs/>
                      <w:color w:val="595959" w:themeColor="text1" w:themeTint="A6"/>
                      <w:kern w:val="28"/>
                    </w:rPr>
                    <w:t>Code block:</w:t>
                  </w:r>
                </w:p>
                <w:p w14:paraId="7A6BD07A" w14:textId="77777777" w:rsidR="003D0CC7" w:rsidRPr="003D0CC7" w:rsidRDefault="003D0CC7" w:rsidP="003D0CC7">
                  <w:pPr>
                    <w:spacing w:line="360" w:lineRule="auto"/>
                    <w:rPr>
                      <w:rFonts w:ascii="Mark Pro" w:eastAsia="思源黑体" w:hAnsi="Mark Pro"/>
                      <w:color w:val="595959" w:themeColor="text1" w:themeTint="A6"/>
                      <w:kern w:val="28"/>
                    </w:rPr>
                  </w:pPr>
                  <w:r w:rsidRPr="003D0CC7">
                    <w:rPr>
                      <w:rFonts w:ascii="Mark Pro" w:eastAsia="思源黑体" w:hAnsi="Mark Pro"/>
                      <w:color w:val="595959" w:themeColor="text1" w:themeTint="A6"/>
                      <w:kern w:val="28"/>
                    </w:rPr>
                    <w:t>For the receiving code, you can use the same event block and specify the topic it should react to exactly like the previous example. To make use of the value (text or number), there is a dedicated reporter block:</w:t>
                  </w:r>
                </w:p>
                <w:p w14:paraId="7F4516F1" w14:textId="377DD5D3" w:rsidR="003D0CC7" w:rsidRPr="003D0CC7" w:rsidRDefault="003C2BCC" w:rsidP="003C2BCC">
                  <w:pPr>
                    <w:spacing w:line="360" w:lineRule="auto"/>
                    <w:jc w:val="center"/>
                    <w:rPr>
                      <w:rFonts w:ascii="Mark Pro" w:eastAsia="思源黑体" w:hAnsi="Mark Pro"/>
                      <w:color w:val="595959" w:themeColor="text1" w:themeTint="A6"/>
                      <w:kern w:val="28"/>
                    </w:rPr>
                  </w:pPr>
                  <w:r>
                    <w:rPr>
                      <w:noProof/>
                    </w:rPr>
                    <w:drawing>
                      <wp:inline distT="0" distB="0" distL="0" distR="0" wp14:anchorId="6DBBA5B0" wp14:editId="7C7A2429">
                        <wp:extent cx="2895749" cy="3810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25">
                                  <a:extLst>
                                    <a:ext uri="{28A0092B-C50C-407E-A947-70E740481C1C}">
                                      <a14:useLocalDpi xmlns:a14="http://schemas.microsoft.com/office/drawing/2010/main" val="0"/>
                                    </a:ext>
                                  </a:extLst>
                                </a:blip>
                                <a:stretch>
                                  <a:fillRect/>
                                </a:stretch>
                              </pic:blipFill>
                              <pic:spPr>
                                <a:xfrm>
                                  <a:off x="0" y="0"/>
                                  <a:ext cx="2895749" cy="381020"/>
                                </a:xfrm>
                                <a:prstGeom prst="rect">
                                  <a:avLst/>
                                </a:prstGeom>
                              </pic:spPr>
                            </pic:pic>
                          </a:graphicData>
                        </a:graphic>
                      </wp:inline>
                    </w:drawing>
                  </w:r>
                </w:p>
                <w:p w14:paraId="188E0E7E" w14:textId="09C7C2A0" w:rsidR="003D0CC7" w:rsidRPr="003D0CC7" w:rsidRDefault="003D0CC7" w:rsidP="003D0CC7">
                  <w:pPr>
                    <w:spacing w:line="360" w:lineRule="auto"/>
                    <w:rPr>
                      <w:rFonts w:ascii="Mark Pro" w:eastAsia="思源黑体" w:hAnsi="Mark Pro"/>
                      <w:color w:val="595959" w:themeColor="text1" w:themeTint="A6"/>
                      <w:kern w:val="28"/>
                    </w:rPr>
                  </w:pPr>
                  <w:r w:rsidRPr="003D0CC7">
                    <w:rPr>
                      <w:rFonts w:ascii="Mark Pro" w:eastAsia="思源黑体" w:hAnsi="Mark Pro"/>
                      <w:color w:val="595959" w:themeColor="text1" w:themeTint="A6"/>
                      <w:kern w:val="28"/>
                    </w:rPr>
                    <w:t xml:space="preserve">In the programming example below, there are two mBot2 and/or CyberPi communicating with each other over a LAN connection using these two code blocks. The </w:t>
                  </w:r>
                  <w:r w:rsidR="003C2BCC">
                    <w:rPr>
                      <w:rFonts w:ascii="Mark Pro" w:eastAsia="思源黑体" w:hAnsi="Mark Pro"/>
                      <w:color w:val="595959" w:themeColor="text1" w:themeTint="A6"/>
                      <w:kern w:val="28"/>
                    </w:rPr>
                    <w:t>first</w:t>
                  </w:r>
                  <w:r w:rsidRPr="003D0CC7">
                    <w:rPr>
                      <w:rFonts w:ascii="Mark Pro" w:eastAsia="思源黑体" w:hAnsi="Mark Pro"/>
                      <w:color w:val="595959" w:themeColor="text1" w:themeTint="A6"/>
                      <w:kern w:val="28"/>
                    </w:rPr>
                    <w:t xml:space="preserve"> </w:t>
                  </w:r>
                  <w:r w:rsidR="003C2BCC">
                    <w:rPr>
                      <w:rFonts w:ascii="Mark Pro" w:eastAsia="思源黑体" w:hAnsi="Mark Pro"/>
                      <w:color w:val="595959" w:themeColor="text1" w:themeTint="A6"/>
                      <w:kern w:val="28"/>
                    </w:rPr>
                    <w:t>program</w:t>
                  </w:r>
                  <w:r w:rsidRPr="003D0CC7">
                    <w:rPr>
                      <w:rFonts w:ascii="Mark Pro" w:eastAsia="思源黑体" w:hAnsi="Mark Pro"/>
                      <w:color w:val="595959" w:themeColor="text1" w:themeTint="A6"/>
                      <w:kern w:val="28"/>
                    </w:rPr>
                    <w:t xml:space="preserve"> is the “</w:t>
                  </w:r>
                  <w:r w:rsidR="00CD66E1" w:rsidRPr="003D0CC7">
                    <w:rPr>
                      <w:rFonts w:ascii="Mark Pro" w:eastAsia="思源黑体" w:hAnsi="Mark Pro"/>
                      <w:color w:val="595959" w:themeColor="text1" w:themeTint="A6"/>
                      <w:kern w:val="28"/>
                    </w:rPr>
                    <w:t>broadcasting</w:t>
                  </w:r>
                  <w:r w:rsidRPr="003D0CC7">
                    <w:rPr>
                      <w:rFonts w:ascii="Mark Pro" w:eastAsia="思源黑体" w:hAnsi="Mark Pro"/>
                      <w:color w:val="595959" w:themeColor="text1" w:themeTint="A6"/>
                      <w:kern w:val="28"/>
                    </w:rPr>
                    <w:t xml:space="preserve"> unit”, intended for the first mBot2 or CyberPi. The </w:t>
                  </w:r>
                  <w:r w:rsidR="003C2BCC">
                    <w:rPr>
                      <w:rFonts w:ascii="Mark Pro" w:eastAsia="思源黑体" w:hAnsi="Mark Pro"/>
                      <w:color w:val="595959" w:themeColor="text1" w:themeTint="A6"/>
                      <w:kern w:val="28"/>
                    </w:rPr>
                    <w:t>second</w:t>
                  </w:r>
                  <w:r w:rsidRPr="003D0CC7">
                    <w:rPr>
                      <w:rFonts w:ascii="Mark Pro" w:eastAsia="思源黑体" w:hAnsi="Mark Pro"/>
                      <w:color w:val="595959" w:themeColor="text1" w:themeTint="A6"/>
                      <w:kern w:val="28"/>
                    </w:rPr>
                    <w:t xml:space="preserve"> </w:t>
                  </w:r>
                  <w:r w:rsidR="003C2BCC">
                    <w:rPr>
                      <w:rFonts w:ascii="Mark Pro" w:eastAsia="思源黑体" w:hAnsi="Mark Pro"/>
                      <w:color w:val="595959" w:themeColor="text1" w:themeTint="A6"/>
                      <w:kern w:val="28"/>
                    </w:rPr>
                    <w:t>program</w:t>
                  </w:r>
                  <w:r w:rsidRPr="003D0CC7">
                    <w:rPr>
                      <w:rFonts w:ascii="Mark Pro" w:eastAsia="思源黑体" w:hAnsi="Mark Pro"/>
                      <w:color w:val="595959" w:themeColor="text1" w:themeTint="A6"/>
                      <w:kern w:val="28"/>
                    </w:rPr>
                    <w:t xml:space="preserve"> is the receiver-code for the second mBot2 or CyberPi. You can upload both code parts to both CyberPi/mBot2, since the underlying code will make sure that the sending unit does not receive its own message. </w:t>
                  </w:r>
                </w:p>
                <w:p w14:paraId="1CCEC3D4" w14:textId="2ABD2DFC" w:rsidR="003D0CC7" w:rsidRDefault="003D0CC7" w:rsidP="003D0CC7">
                  <w:pPr>
                    <w:spacing w:line="360" w:lineRule="auto"/>
                    <w:rPr>
                      <w:rFonts w:ascii="Mark Pro" w:eastAsia="思源黑体" w:hAnsi="Mark Pro"/>
                      <w:color w:val="595959" w:themeColor="text1" w:themeTint="A6"/>
                      <w:kern w:val="28"/>
                    </w:rPr>
                  </w:pPr>
                </w:p>
                <w:p w14:paraId="3699F6FC" w14:textId="4BA5049A" w:rsidR="00CD66E1" w:rsidRDefault="00CD66E1" w:rsidP="003D0CC7">
                  <w:pPr>
                    <w:spacing w:line="360" w:lineRule="auto"/>
                    <w:rPr>
                      <w:rFonts w:ascii="Mark Pro" w:eastAsia="思源黑体" w:hAnsi="Mark Pro"/>
                      <w:color w:val="595959" w:themeColor="text1" w:themeTint="A6"/>
                      <w:kern w:val="28"/>
                    </w:rPr>
                  </w:pPr>
                </w:p>
                <w:p w14:paraId="14AE66BC" w14:textId="6FF82E24" w:rsidR="00CD66E1" w:rsidRDefault="00CD66E1" w:rsidP="003D0CC7">
                  <w:pPr>
                    <w:spacing w:line="360" w:lineRule="auto"/>
                    <w:rPr>
                      <w:rFonts w:ascii="Mark Pro" w:eastAsia="思源黑体" w:hAnsi="Mark Pro"/>
                      <w:color w:val="595959" w:themeColor="text1" w:themeTint="A6"/>
                      <w:kern w:val="28"/>
                    </w:rPr>
                  </w:pPr>
                </w:p>
                <w:p w14:paraId="1F0F0D0C" w14:textId="0B988E6A" w:rsidR="003C2BCC" w:rsidRDefault="00DD0A71" w:rsidP="003D0CC7">
                  <w:pPr>
                    <w:spacing w:line="360" w:lineRule="auto"/>
                    <w:rPr>
                      <w:rFonts w:ascii="Mark Pro" w:eastAsia="思源黑体" w:hAnsi="Mark Pro"/>
                      <w:color w:val="595959" w:themeColor="text1" w:themeTint="A6"/>
                      <w:kern w:val="28"/>
                    </w:rPr>
                  </w:pPr>
                  <w:r>
                    <w:rPr>
                      <w:noProof/>
                    </w:rPr>
                    <w:lastRenderedPageBreak/>
                    <w:drawing>
                      <wp:inline distT="0" distB="0" distL="0" distR="0" wp14:anchorId="7ECC5815" wp14:editId="1CB86699">
                        <wp:extent cx="3289940" cy="849600"/>
                        <wp:effectExtent l="0" t="0" r="571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26">
                                  <a:extLst>
                                    <a:ext uri="{28A0092B-C50C-407E-A947-70E740481C1C}">
                                      <a14:useLocalDpi xmlns:a14="http://schemas.microsoft.com/office/drawing/2010/main" val="0"/>
                                    </a:ext>
                                  </a:extLst>
                                </a:blip>
                                <a:stretch>
                                  <a:fillRect/>
                                </a:stretch>
                              </pic:blipFill>
                              <pic:spPr>
                                <a:xfrm>
                                  <a:off x="0" y="0"/>
                                  <a:ext cx="3289940" cy="849600"/>
                                </a:xfrm>
                                <a:prstGeom prst="rect">
                                  <a:avLst/>
                                </a:prstGeom>
                              </pic:spPr>
                            </pic:pic>
                          </a:graphicData>
                        </a:graphic>
                      </wp:inline>
                    </w:drawing>
                  </w:r>
                </w:p>
                <w:p w14:paraId="769C3C51" w14:textId="67E64DE5" w:rsidR="00DD0A71" w:rsidRDefault="00DD0A71" w:rsidP="003D0CC7">
                  <w:pPr>
                    <w:spacing w:line="360" w:lineRule="auto"/>
                    <w:rPr>
                      <w:rFonts w:ascii="Mark Pro" w:eastAsia="思源黑体" w:hAnsi="Mark Pro"/>
                      <w:color w:val="595959" w:themeColor="text1" w:themeTint="A6"/>
                      <w:kern w:val="28"/>
                    </w:rPr>
                  </w:pPr>
                  <w:r>
                    <w:rPr>
                      <w:noProof/>
                    </w:rPr>
                    <w:drawing>
                      <wp:inline distT="0" distB="0" distL="0" distR="0" wp14:anchorId="094743BB" wp14:editId="564BA448">
                        <wp:extent cx="6336001" cy="84815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27">
                                  <a:extLst>
                                    <a:ext uri="{28A0092B-C50C-407E-A947-70E740481C1C}">
                                      <a14:useLocalDpi xmlns:a14="http://schemas.microsoft.com/office/drawing/2010/main" val="0"/>
                                    </a:ext>
                                  </a:extLst>
                                </a:blip>
                                <a:stretch>
                                  <a:fillRect/>
                                </a:stretch>
                              </pic:blipFill>
                              <pic:spPr>
                                <a:xfrm>
                                  <a:off x="0" y="0"/>
                                  <a:ext cx="6336001" cy="848150"/>
                                </a:xfrm>
                                <a:prstGeom prst="rect">
                                  <a:avLst/>
                                </a:prstGeom>
                              </pic:spPr>
                            </pic:pic>
                          </a:graphicData>
                        </a:graphic>
                      </wp:inline>
                    </w:drawing>
                  </w:r>
                </w:p>
                <w:p w14:paraId="4A4D690D" w14:textId="77777777" w:rsidR="003C2BCC" w:rsidRPr="003D0CC7" w:rsidRDefault="003C2BCC" w:rsidP="003D0CC7">
                  <w:pPr>
                    <w:spacing w:line="360" w:lineRule="auto"/>
                    <w:rPr>
                      <w:rFonts w:ascii="Mark Pro" w:eastAsia="思源黑体" w:hAnsi="Mark Pro"/>
                      <w:color w:val="595959" w:themeColor="text1" w:themeTint="A6"/>
                      <w:kern w:val="28"/>
                    </w:rPr>
                  </w:pPr>
                </w:p>
                <w:p w14:paraId="6AD4FF85" w14:textId="6F569EED" w:rsidR="003D0CC7" w:rsidRDefault="003D0CC7" w:rsidP="003D0CC7">
                  <w:pPr>
                    <w:spacing w:line="360" w:lineRule="auto"/>
                    <w:rPr>
                      <w:rFonts w:ascii="Mark Pro" w:eastAsia="思源黑体" w:hAnsi="Mark Pro"/>
                      <w:color w:val="595959" w:themeColor="text1" w:themeTint="A6"/>
                      <w:kern w:val="28"/>
                    </w:rPr>
                  </w:pPr>
                  <w:r w:rsidRPr="003D0CC7">
                    <w:rPr>
                      <w:rFonts w:ascii="Mark Pro" w:eastAsia="思源黑体" w:hAnsi="Mark Pro"/>
                      <w:color w:val="595959" w:themeColor="text1" w:themeTint="A6"/>
                      <w:kern w:val="28"/>
                    </w:rPr>
                    <w:t>After uploading the programming codes, you must restart the mBot2 and/or CyberPi.</w:t>
                  </w:r>
                  <w:r w:rsidR="00CD66E1">
                    <w:rPr>
                      <w:rFonts w:ascii="Mark Pro" w:eastAsia="思源黑体" w:hAnsi="Mark Pro"/>
                      <w:color w:val="595959" w:themeColor="text1" w:themeTint="A6"/>
                      <w:kern w:val="28"/>
                    </w:rPr>
                    <w:t xml:space="preserve"> </w:t>
                  </w:r>
                  <w:r w:rsidRPr="003D0CC7">
                    <w:rPr>
                      <w:rFonts w:ascii="Mark Pro" w:eastAsia="思源黑体" w:hAnsi="Mark Pro"/>
                      <w:color w:val="595959" w:themeColor="text1" w:themeTint="A6"/>
                      <w:kern w:val="28"/>
                    </w:rPr>
                    <w:t xml:space="preserve">If you now press the </w:t>
                  </w:r>
                  <w:r w:rsidR="00DD0A71">
                    <w:rPr>
                      <w:rFonts w:ascii="Mark Pro" w:eastAsia="思源黑体" w:hAnsi="Mark Pro"/>
                      <w:color w:val="595959" w:themeColor="text1" w:themeTint="A6"/>
                      <w:kern w:val="28"/>
                    </w:rPr>
                    <w:t>joystick</w:t>
                  </w:r>
                  <w:r w:rsidRPr="003D0CC7">
                    <w:rPr>
                      <w:rFonts w:ascii="Mark Pro" w:eastAsia="思源黑体" w:hAnsi="Mark Pro"/>
                      <w:color w:val="595959" w:themeColor="text1" w:themeTint="A6"/>
                      <w:kern w:val="28"/>
                    </w:rPr>
                    <w:t xml:space="preserve"> on the first mBot2 or CyberPi, the second mBot2 or CyberPi will receive the sent message (value 1).</w:t>
                  </w:r>
                </w:p>
              </w:tc>
            </w:tr>
          </w:tbl>
          <w:p w14:paraId="61EDC011" w14:textId="77777777" w:rsidR="00CD66E1" w:rsidRPr="00157F7F" w:rsidRDefault="00CD66E1" w:rsidP="009320EA">
            <w:pPr>
              <w:spacing w:line="360" w:lineRule="auto"/>
              <w:rPr>
                <w:rFonts w:ascii="Mark Pro" w:eastAsia="思源黑体" w:hAnsi="Mark Pro"/>
                <w:color w:val="595959" w:themeColor="text1" w:themeTint="A6"/>
                <w:kern w:val="28"/>
              </w:rPr>
            </w:pPr>
          </w:p>
          <w:p w14:paraId="3113C668" w14:textId="77777777" w:rsidR="00CD66E1" w:rsidRPr="00CD66E1" w:rsidRDefault="00CD66E1" w:rsidP="00CD66E1">
            <w:pPr>
              <w:spacing w:line="360" w:lineRule="auto"/>
              <w:rPr>
                <w:rFonts w:ascii="Mark Pro Medium" w:eastAsia="思源黑体" w:hAnsi="Mark Pro Medium"/>
                <w:b/>
                <w:bCs/>
                <w:color w:val="595959" w:themeColor="text1" w:themeTint="A6"/>
                <w:kern w:val="28"/>
              </w:rPr>
            </w:pPr>
            <w:r w:rsidRPr="00CD66E1">
              <w:rPr>
                <w:rFonts w:ascii="Mark Pro Medium" w:eastAsia="思源黑体" w:hAnsi="Mark Pro Medium"/>
                <w:b/>
                <w:bCs/>
                <w:color w:val="595959" w:themeColor="text1" w:themeTint="A6"/>
                <w:kern w:val="28"/>
              </w:rPr>
              <w:t>2. Reproducing and testing programming some examples of the LAN communication</w:t>
            </w:r>
          </w:p>
          <w:p w14:paraId="7130C1C6" w14:textId="5EAF5467" w:rsidR="008B530A"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t>In the table above, each code block of the LAN connection is accompanied by a programming example. You are going to recreate these programming examples in mBlock and test them. For one programming example, come up with your own extension.</w:t>
            </w:r>
          </w:p>
          <w:p w14:paraId="29834A42" w14:textId="77777777" w:rsidR="00CD66E1" w:rsidRDefault="00CD66E1" w:rsidP="0007276D">
            <w:pPr>
              <w:spacing w:line="360" w:lineRule="auto"/>
              <w:rPr>
                <w:rFonts w:ascii="Mark Pro" w:eastAsia="思源黑体" w:hAnsi="Mark Pro"/>
                <w:color w:val="595959" w:themeColor="text1" w:themeTint="A6"/>
                <w:kern w:val="28"/>
              </w:rPr>
            </w:pPr>
          </w:p>
          <w:p w14:paraId="412B5CAD" w14:textId="7686B965" w:rsidR="00CD66E1" w:rsidRPr="0007276D" w:rsidRDefault="00CD66E1" w:rsidP="0007276D">
            <w:pPr>
              <w:spacing w:line="360" w:lineRule="auto"/>
              <w:rPr>
                <w:rFonts w:ascii="Mark Pro" w:eastAsia="思源黑体" w:hAnsi="Mark Pro"/>
                <w:color w:val="595959" w:themeColor="text1" w:themeTint="A6"/>
                <w:kern w:val="28"/>
              </w:rPr>
            </w:pPr>
          </w:p>
        </w:tc>
      </w:tr>
      <w:tr w:rsidR="00FC7FAF" w:rsidRPr="00784D0C" w14:paraId="01F4243C" w14:textId="77777777" w:rsidTr="009B5D47">
        <w:trPr>
          <w:trHeight w:val="850"/>
        </w:trPr>
        <w:tc>
          <w:tcPr>
            <w:tcW w:w="10434" w:type="dxa"/>
            <w:tcBorders>
              <w:top w:val="nil"/>
              <w:left w:val="nil"/>
              <w:bottom w:val="nil"/>
              <w:right w:val="nil"/>
            </w:tcBorders>
            <w:shd w:val="clear" w:color="auto" w:fill="00B0F0"/>
            <w:vAlign w:val="center"/>
          </w:tcPr>
          <w:p w14:paraId="06876B30" w14:textId="77777777" w:rsidR="00CD66E1" w:rsidRPr="00CD66E1" w:rsidRDefault="00CD66E1" w:rsidP="00CD66E1">
            <w:pPr>
              <w:spacing w:line="276" w:lineRule="auto"/>
              <w:jc w:val="center"/>
              <w:rPr>
                <w:rFonts w:ascii="Mark Pro Medium" w:eastAsia="思源黑体" w:hAnsi="Mark Pro Medium"/>
                <w:b/>
                <w:bCs/>
                <w:color w:val="FFFFFF" w:themeColor="background1"/>
                <w:kern w:val="28"/>
                <w:sz w:val="28"/>
                <w:szCs w:val="28"/>
              </w:rPr>
            </w:pPr>
            <w:r w:rsidRPr="00CD66E1">
              <w:rPr>
                <w:rFonts w:ascii="Mark Pro Medium" w:eastAsia="思源黑体" w:hAnsi="Mark Pro Medium"/>
                <w:b/>
                <w:bCs/>
                <w:color w:val="FFFFFF" w:themeColor="background1"/>
                <w:kern w:val="28"/>
                <w:sz w:val="28"/>
                <w:szCs w:val="28"/>
              </w:rPr>
              <w:lastRenderedPageBreak/>
              <w:t>3. Trying out</w:t>
            </w:r>
          </w:p>
          <w:p w14:paraId="3D97C1D7" w14:textId="1427D4C6" w:rsidR="00FC7FAF" w:rsidRPr="00784D0C" w:rsidRDefault="00CD66E1" w:rsidP="00CD66E1">
            <w:pPr>
              <w:spacing w:line="276" w:lineRule="auto"/>
              <w:jc w:val="center"/>
              <w:rPr>
                <w:rFonts w:ascii="Mark Pro Medium" w:eastAsia="思源黑体" w:hAnsi="Mark Pro Medium"/>
                <w:b/>
                <w:bCs/>
                <w:color w:val="FFFFFF" w:themeColor="background1"/>
                <w:kern w:val="28"/>
                <w:sz w:val="28"/>
                <w:szCs w:val="28"/>
              </w:rPr>
            </w:pPr>
            <w:r w:rsidRPr="00CD66E1">
              <w:rPr>
                <w:rFonts w:ascii="Mark Pro Medium" w:eastAsia="思源黑体" w:hAnsi="Mark Pro Medium"/>
                <w:b/>
                <w:bCs/>
                <w:color w:val="FFFFFF" w:themeColor="background1"/>
                <w:kern w:val="28"/>
                <w:sz w:val="28"/>
                <w:szCs w:val="28"/>
              </w:rPr>
              <w:t>(25 min)</w:t>
            </w:r>
          </w:p>
        </w:tc>
      </w:tr>
      <w:tr w:rsidR="00CD66E1" w:rsidRPr="00784D0C" w14:paraId="4C3B7430" w14:textId="77777777" w:rsidTr="009B5D47">
        <w:trPr>
          <w:trHeight w:val="850"/>
        </w:trPr>
        <w:tc>
          <w:tcPr>
            <w:tcW w:w="10434" w:type="dxa"/>
            <w:tcBorders>
              <w:top w:val="nil"/>
              <w:left w:val="nil"/>
              <w:bottom w:val="nil"/>
              <w:right w:val="nil"/>
            </w:tcBorders>
            <w:shd w:val="clear" w:color="auto" w:fill="auto"/>
            <w:vAlign w:val="center"/>
          </w:tcPr>
          <w:p w14:paraId="36EF1B7A" w14:textId="77D517B8" w:rsidR="00CD66E1" w:rsidRPr="00CD66E1" w:rsidRDefault="00CD66E1" w:rsidP="00CD66E1">
            <w:pPr>
              <w:spacing w:line="360" w:lineRule="auto"/>
              <w:rPr>
                <w:rFonts w:ascii="Mark Pro Medium" w:eastAsia="思源黑体" w:hAnsi="Mark Pro Medium"/>
                <w:b/>
                <w:bCs/>
                <w:color w:val="595959" w:themeColor="text1" w:themeTint="A6"/>
                <w:kern w:val="28"/>
              </w:rPr>
            </w:pPr>
            <w:r w:rsidRPr="00CD66E1">
              <w:rPr>
                <w:rFonts w:ascii="Mark Pro Medium" w:eastAsia="思源黑体" w:hAnsi="Mark Pro Medium"/>
                <w:b/>
                <w:bCs/>
                <w:color w:val="595959" w:themeColor="text1" w:themeTint="A6"/>
                <w:kern w:val="28"/>
              </w:rPr>
              <w:t xml:space="preserve">Step 3: Trying out </w:t>
            </w:r>
          </w:p>
          <w:p w14:paraId="392A8C3D" w14:textId="77777777" w:rsidR="00CD66E1" w:rsidRPr="00CD66E1"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t>You have already learned a lot about the LAN connection of the mBot2. You are now going to create your own computer program in mBlock using the LAN communication.</w:t>
            </w:r>
          </w:p>
          <w:p w14:paraId="3052E251" w14:textId="77777777" w:rsidR="00CD66E1" w:rsidRPr="00CD66E1"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t>In this assignment you are going to program a game by yourself. It is called 'Looking for ... the color blue'. In this game, a group of mBot2 searches for the color blue on the floor. If one of the mBot2 finds the color, it will inform the others via a LAN message and win the game.</w:t>
            </w:r>
          </w:p>
          <w:p w14:paraId="04340499" w14:textId="77777777" w:rsidR="00CD66E1"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t>Sounds quite complicated! Fortunately, you don't have to program everything yourself. Below you can see a programming example. The same program should be uploaded to all mBot2 so they all follow the same instructions</w:t>
            </w:r>
            <w:r>
              <w:rPr>
                <w:rFonts w:ascii="Mark Pro" w:eastAsia="思源黑体" w:hAnsi="Mark Pro"/>
                <w:color w:val="595959" w:themeColor="text1" w:themeTint="A6"/>
                <w:kern w:val="28"/>
              </w:rPr>
              <w:t>.</w:t>
            </w:r>
          </w:p>
          <w:p w14:paraId="71278CD1" w14:textId="77777777" w:rsidR="00CD66E1" w:rsidRDefault="00CD66E1" w:rsidP="00CD66E1">
            <w:pPr>
              <w:spacing w:line="360" w:lineRule="auto"/>
              <w:rPr>
                <w:rFonts w:ascii="Mark Pro" w:eastAsia="思源黑体" w:hAnsi="Mark Pro"/>
                <w:color w:val="595959" w:themeColor="text1" w:themeTint="A6"/>
                <w:kern w:val="28"/>
              </w:rPr>
            </w:pPr>
          </w:p>
          <w:p w14:paraId="0A5C355C" w14:textId="77777777" w:rsidR="00CD66E1" w:rsidRDefault="00CD66E1" w:rsidP="00CD66E1">
            <w:pPr>
              <w:spacing w:line="360" w:lineRule="auto"/>
              <w:rPr>
                <w:rFonts w:ascii="Mark Pro" w:eastAsia="思源黑体" w:hAnsi="Mark Pro"/>
                <w:color w:val="595959" w:themeColor="text1" w:themeTint="A6"/>
                <w:kern w:val="28"/>
              </w:rPr>
            </w:pPr>
          </w:p>
          <w:p w14:paraId="241302D7" w14:textId="77777777" w:rsidR="00CD66E1" w:rsidRDefault="00CD66E1" w:rsidP="00CD66E1">
            <w:pPr>
              <w:spacing w:line="360" w:lineRule="auto"/>
              <w:rPr>
                <w:rFonts w:ascii="Mark Pro" w:eastAsia="思源黑体" w:hAnsi="Mark Pro"/>
                <w:color w:val="595959" w:themeColor="text1" w:themeTint="A6"/>
                <w:kern w:val="28"/>
              </w:rPr>
            </w:pPr>
          </w:p>
          <w:p w14:paraId="6200CF70" w14:textId="5FD2FDD9" w:rsidR="00DD0A71" w:rsidRDefault="00DD0A71" w:rsidP="00CD66E1">
            <w:pPr>
              <w:spacing w:line="360" w:lineRule="auto"/>
              <w:rPr>
                <w:rFonts w:ascii="Mark Pro" w:eastAsia="思源黑体" w:hAnsi="Mark Pro"/>
                <w:color w:val="595959" w:themeColor="text1" w:themeTint="A6"/>
                <w:kern w:val="28"/>
              </w:rPr>
            </w:pPr>
            <w:r>
              <w:rPr>
                <w:noProof/>
              </w:rPr>
              <w:lastRenderedPageBreak/>
              <w:drawing>
                <wp:inline distT="0" distB="0" distL="0" distR="0" wp14:anchorId="6F6A0659" wp14:editId="1EC9F76B">
                  <wp:extent cx="6480001" cy="3270957"/>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28">
                            <a:extLst>
                              <a:ext uri="{28A0092B-C50C-407E-A947-70E740481C1C}">
                                <a14:useLocalDpi xmlns:a14="http://schemas.microsoft.com/office/drawing/2010/main" val="0"/>
                              </a:ext>
                            </a:extLst>
                          </a:blip>
                          <a:stretch>
                            <a:fillRect/>
                          </a:stretch>
                        </pic:blipFill>
                        <pic:spPr>
                          <a:xfrm>
                            <a:off x="0" y="0"/>
                            <a:ext cx="6480001" cy="3270957"/>
                          </a:xfrm>
                          <a:prstGeom prst="rect">
                            <a:avLst/>
                          </a:prstGeom>
                        </pic:spPr>
                      </pic:pic>
                    </a:graphicData>
                  </a:graphic>
                </wp:inline>
              </w:drawing>
            </w:r>
          </w:p>
          <w:p w14:paraId="3C615C80" w14:textId="2448B11F" w:rsidR="00DD0A71" w:rsidRDefault="00DD0A71" w:rsidP="00CD66E1">
            <w:pPr>
              <w:spacing w:line="360" w:lineRule="auto"/>
              <w:rPr>
                <w:rFonts w:ascii="Mark Pro" w:eastAsia="思源黑体" w:hAnsi="Mark Pro"/>
                <w:color w:val="595959" w:themeColor="text1" w:themeTint="A6"/>
                <w:kern w:val="28"/>
              </w:rPr>
            </w:pPr>
            <w:r>
              <w:rPr>
                <w:noProof/>
              </w:rPr>
              <w:drawing>
                <wp:inline distT="0" distB="0" distL="0" distR="0" wp14:anchorId="13BFC330" wp14:editId="78089729">
                  <wp:extent cx="2775093" cy="175904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29">
                            <a:extLst>
                              <a:ext uri="{28A0092B-C50C-407E-A947-70E740481C1C}">
                                <a14:useLocalDpi xmlns:a14="http://schemas.microsoft.com/office/drawing/2010/main" val="0"/>
                              </a:ext>
                            </a:extLst>
                          </a:blip>
                          <a:stretch>
                            <a:fillRect/>
                          </a:stretch>
                        </pic:blipFill>
                        <pic:spPr>
                          <a:xfrm>
                            <a:off x="0" y="0"/>
                            <a:ext cx="2775093" cy="1759040"/>
                          </a:xfrm>
                          <a:prstGeom prst="rect">
                            <a:avLst/>
                          </a:prstGeom>
                        </pic:spPr>
                      </pic:pic>
                    </a:graphicData>
                  </a:graphic>
                </wp:inline>
              </w:drawing>
            </w:r>
          </w:p>
          <w:p w14:paraId="022F3FC0" w14:textId="528C0DF8" w:rsidR="00CD66E1" w:rsidRPr="00CD66E1"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t>To make the mBot2 drive randomly, you can use the following code block:</w:t>
            </w:r>
          </w:p>
          <w:p w14:paraId="2D389E1F" w14:textId="5D3F3FCE" w:rsidR="00CD66E1" w:rsidRPr="00CD66E1" w:rsidRDefault="00DF6E60" w:rsidP="00DF6E60">
            <w:pPr>
              <w:spacing w:line="360" w:lineRule="auto"/>
              <w:jc w:val="center"/>
              <w:rPr>
                <w:rFonts w:ascii="Mark Pro" w:eastAsia="思源黑体" w:hAnsi="Mark Pro"/>
                <w:color w:val="595959" w:themeColor="text1" w:themeTint="A6"/>
                <w:kern w:val="28"/>
              </w:rPr>
            </w:pPr>
            <w:r>
              <w:rPr>
                <w:noProof/>
              </w:rPr>
              <w:drawing>
                <wp:inline distT="0" distB="0" distL="0" distR="0" wp14:anchorId="7D2985FA" wp14:editId="3A665992">
                  <wp:extent cx="1746340" cy="38102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30">
                            <a:extLst>
                              <a:ext uri="{28A0092B-C50C-407E-A947-70E740481C1C}">
                                <a14:useLocalDpi xmlns:a14="http://schemas.microsoft.com/office/drawing/2010/main" val="0"/>
                              </a:ext>
                            </a:extLst>
                          </a:blip>
                          <a:stretch>
                            <a:fillRect/>
                          </a:stretch>
                        </pic:blipFill>
                        <pic:spPr>
                          <a:xfrm>
                            <a:off x="0" y="0"/>
                            <a:ext cx="1746340" cy="381020"/>
                          </a:xfrm>
                          <a:prstGeom prst="rect">
                            <a:avLst/>
                          </a:prstGeom>
                        </pic:spPr>
                      </pic:pic>
                    </a:graphicData>
                  </a:graphic>
                </wp:inline>
              </w:drawing>
            </w:r>
          </w:p>
          <w:p w14:paraId="39679DE0" w14:textId="543B0C74" w:rsidR="00CD66E1" w:rsidRPr="00CD66E1"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t xml:space="preserve">This code block is used to randomly select a value within a certain range. A particular instruction can be assigned to each value of the range. In this way, the mBot2 can choose in a non-linear way from a number of instructions. To make your program </w:t>
            </w:r>
            <w:r>
              <w:rPr>
                <w:rFonts w:ascii="Mark Pro" w:eastAsia="思源黑体" w:hAnsi="Mark Pro"/>
                <w:color w:val="595959" w:themeColor="text1" w:themeTint="A6"/>
                <w:kern w:val="28"/>
              </w:rPr>
              <w:t>easier to understand</w:t>
            </w:r>
            <w:r w:rsidRPr="00CD66E1">
              <w:rPr>
                <w:rFonts w:ascii="Mark Pro" w:eastAsia="思源黑体" w:hAnsi="Mark Pro"/>
                <w:color w:val="595959" w:themeColor="text1" w:themeTint="A6"/>
                <w:kern w:val="28"/>
              </w:rPr>
              <w:t xml:space="preserve">, you can separate the blocks for this instruction and place them under a custom block, which you can </w:t>
            </w:r>
            <w:r>
              <w:rPr>
                <w:rFonts w:ascii="Mark Pro" w:eastAsia="思源黑体" w:hAnsi="Mark Pro"/>
                <w:color w:val="595959" w:themeColor="text1" w:themeTint="A6"/>
                <w:kern w:val="28"/>
              </w:rPr>
              <w:t xml:space="preserve">then </w:t>
            </w:r>
            <w:r w:rsidRPr="00CD66E1">
              <w:rPr>
                <w:rFonts w:ascii="Mark Pro" w:eastAsia="思源黑体" w:hAnsi="Mark Pro"/>
                <w:color w:val="595959" w:themeColor="text1" w:themeTint="A6"/>
                <w:kern w:val="28"/>
              </w:rPr>
              <w:t>use in your main program:</w:t>
            </w:r>
          </w:p>
          <w:p w14:paraId="2DBD36AA" w14:textId="29C3CF82" w:rsidR="00CD66E1" w:rsidRDefault="00CD66E1" w:rsidP="00CD66E1">
            <w:pPr>
              <w:spacing w:line="360" w:lineRule="auto"/>
              <w:rPr>
                <w:rFonts w:ascii="Mark Pro" w:eastAsia="思源黑体" w:hAnsi="Mark Pro"/>
                <w:color w:val="595959" w:themeColor="text1" w:themeTint="A6"/>
                <w:kern w:val="28"/>
              </w:rPr>
            </w:pPr>
          </w:p>
          <w:p w14:paraId="0C483256" w14:textId="644D7AB6" w:rsidR="00CD66E1" w:rsidRPr="00CD66E1" w:rsidRDefault="00DF6E60" w:rsidP="00CD66E1">
            <w:pPr>
              <w:spacing w:line="360" w:lineRule="auto"/>
              <w:rPr>
                <w:rFonts w:ascii="Mark Pro" w:eastAsia="思源黑体" w:hAnsi="Mark Pro"/>
                <w:color w:val="595959" w:themeColor="text1" w:themeTint="A6"/>
                <w:kern w:val="28"/>
              </w:rPr>
            </w:pPr>
            <w:r>
              <w:rPr>
                <w:noProof/>
              </w:rPr>
              <w:lastRenderedPageBreak/>
              <w:drawing>
                <wp:inline distT="0" distB="0" distL="0" distR="0" wp14:anchorId="5104CC56" wp14:editId="1C5A622F">
                  <wp:extent cx="3295819" cy="33529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31">
                            <a:extLst>
                              <a:ext uri="{28A0092B-C50C-407E-A947-70E740481C1C}">
                                <a14:useLocalDpi xmlns:a14="http://schemas.microsoft.com/office/drawing/2010/main" val="0"/>
                              </a:ext>
                            </a:extLst>
                          </a:blip>
                          <a:stretch>
                            <a:fillRect/>
                          </a:stretch>
                        </pic:blipFill>
                        <pic:spPr>
                          <a:xfrm>
                            <a:off x="0" y="0"/>
                            <a:ext cx="3295819" cy="3352972"/>
                          </a:xfrm>
                          <a:prstGeom prst="rect">
                            <a:avLst/>
                          </a:prstGeom>
                        </pic:spPr>
                      </pic:pic>
                    </a:graphicData>
                  </a:graphic>
                </wp:inline>
              </w:drawing>
            </w:r>
          </w:p>
          <w:p w14:paraId="13FD294F" w14:textId="2C250D9F" w:rsidR="00CD66E1" w:rsidRPr="00CD66E1"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t xml:space="preserve">You only have one mBot2? Then you can simulate the communication between two devices by including a sprite in the mBlock stage. The stage is the area </w:t>
            </w:r>
            <w:r w:rsidR="00A84959">
              <w:rPr>
                <w:rFonts w:ascii="Mark Pro" w:eastAsia="思源黑体" w:hAnsi="Mark Pro"/>
                <w:color w:val="595959" w:themeColor="text1" w:themeTint="A6"/>
                <w:kern w:val="28"/>
              </w:rPr>
              <w:t>on</w:t>
            </w:r>
            <w:r w:rsidRPr="00CD66E1">
              <w:rPr>
                <w:rFonts w:ascii="Mark Pro" w:eastAsia="思源黑体" w:hAnsi="Mark Pro"/>
                <w:color w:val="595959" w:themeColor="text1" w:themeTint="A6"/>
                <w:kern w:val="28"/>
              </w:rPr>
              <w:t xml:space="preserve"> the upper left corner of </w:t>
            </w:r>
            <w:r w:rsidR="4CC11DB3" w:rsidRPr="00CD66E1">
              <w:rPr>
                <w:rFonts w:ascii="Mark Pro" w:eastAsia="思源黑体" w:hAnsi="Mark Pro"/>
                <w:color w:val="595959" w:themeColor="text1" w:themeTint="A6"/>
                <w:kern w:val="28"/>
              </w:rPr>
              <w:t xml:space="preserve">the </w:t>
            </w:r>
            <w:proofErr w:type="spellStart"/>
            <w:r w:rsidRPr="00CD66E1">
              <w:rPr>
                <w:rFonts w:ascii="Mark Pro" w:eastAsia="思源黑体" w:hAnsi="Mark Pro"/>
                <w:color w:val="595959" w:themeColor="text1" w:themeTint="A6"/>
                <w:kern w:val="28"/>
              </w:rPr>
              <w:t>mBlock's</w:t>
            </w:r>
            <w:proofErr w:type="spellEnd"/>
            <w:r w:rsidRPr="00CD66E1">
              <w:rPr>
                <w:rFonts w:ascii="Mark Pro" w:eastAsia="思源黑体" w:hAnsi="Mark Pro"/>
                <w:color w:val="595959" w:themeColor="text1" w:themeTint="A6"/>
                <w:kern w:val="28"/>
              </w:rPr>
              <w:t xml:space="preserve"> screen.</w:t>
            </w:r>
          </w:p>
          <w:p w14:paraId="466C6D81" w14:textId="481FD371" w:rsidR="00CD66E1"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t>You need to add a new extension to the code blocks for the sprite and the mBot2, called “Upload Mode Broadcast”. It allows you to send and receive messages between the sprite and the robot while the robot is in Upload mode, similar to the messages sent via LAN communication.</w:t>
            </w:r>
          </w:p>
          <w:tbl>
            <w:tblPr>
              <w:tblStyle w:val="TableGrid"/>
              <w:tblW w:w="0" w:type="auto"/>
              <w:tblLook w:val="04A0" w:firstRow="1" w:lastRow="0" w:firstColumn="1" w:lastColumn="0" w:noHBand="0" w:noVBand="1"/>
            </w:tblPr>
            <w:tblGrid>
              <w:gridCol w:w="2705"/>
              <w:gridCol w:w="3407"/>
              <w:gridCol w:w="3991"/>
            </w:tblGrid>
            <w:tr w:rsidR="00CD66E1" w14:paraId="0772FFB0" w14:textId="77777777" w:rsidTr="07590F9D">
              <w:tc>
                <w:tcPr>
                  <w:tcW w:w="2705" w:type="dxa"/>
                </w:tcPr>
                <w:p w14:paraId="48B1C6CE" w14:textId="77777777" w:rsidR="00CD66E1" w:rsidRDefault="00CD66E1" w:rsidP="00CD66E1">
                  <w:pPr>
                    <w:spacing w:line="360" w:lineRule="auto"/>
                    <w:rPr>
                      <w:rFonts w:ascii="Mark Pro" w:eastAsia="思源黑体" w:hAnsi="Mark Pro"/>
                      <w:color w:val="595959" w:themeColor="text1" w:themeTint="A6"/>
                      <w:kern w:val="28"/>
                    </w:rPr>
                  </w:pPr>
                </w:p>
              </w:tc>
              <w:tc>
                <w:tcPr>
                  <w:tcW w:w="3407" w:type="dxa"/>
                </w:tcPr>
                <w:p w14:paraId="6724979D" w14:textId="77777777" w:rsidR="00CD66E1" w:rsidRDefault="00CD66E1" w:rsidP="00CD66E1">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Extension</w:t>
                  </w:r>
                </w:p>
              </w:tc>
              <w:tc>
                <w:tcPr>
                  <w:tcW w:w="3991" w:type="dxa"/>
                </w:tcPr>
                <w:p w14:paraId="01D94685" w14:textId="77777777" w:rsidR="00CD66E1" w:rsidRDefault="00CD66E1" w:rsidP="00CD66E1">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Add</w:t>
                  </w:r>
                </w:p>
              </w:tc>
            </w:tr>
            <w:tr w:rsidR="00CD66E1" w14:paraId="5DAF06BD" w14:textId="77777777" w:rsidTr="07590F9D">
              <w:tc>
                <w:tcPr>
                  <w:tcW w:w="2705" w:type="dxa"/>
                </w:tcPr>
                <w:p w14:paraId="61C7AC39" w14:textId="77777777" w:rsidR="00CD66E1" w:rsidRDefault="00CD66E1" w:rsidP="00CD66E1">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For the sprite</w:t>
                  </w:r>
                </w:p>
              </w:tc>
              <w:tc>
                <w:tcPr>
                  <w:tcW w:w="3407" w:type="dxa"/>
                  <w:vMerge w:val="restart"/>
                </w:tcPr>
                <w:p w14:paraId="4426FAC3" w14:textId="77777777" w:rsidR="00CD66E1" w:rsidRDefault="00CD66E1" w:rsidP="00CD66E1">
                  <w:pPr>
                    <w:spacing w:line="360" w:lineRule="auto"/>
                    <w:rPr>
                      <w:rFonts w:ascii="Mark Pro" w:eastAsia="思源黑体" w:hAnsi="Mark Pro"/>
                      <w:color w:val="595959" w:themeColor="text1" w:themeTint="A6"/>
                      <w:kern w:val="28"/>
                    </w:rPr>
                  </w:pPr>
                  <w:r>
                    <w:rPr>
                      <w:rFonts w:ascii="Mark Pro" w:eastAsia="思源黑体" w:hAnsi="Mark Pro"/>
                      <w:noProof/>
                      <w:color w:val="595959" w:themeColor="text1" w:themeTint="A6"/>
                      <w:kern w:val="28"/>
                    </w:rPr>
                    <w:drawing>
                      <wp:anchor distT="0" distB="0" distL="114300" distR="114300" simplePos="0" relativeHeight="251660288" behindDoc="0" locked="0" layoutInCell="1" allowOverlap="1" wp14:anchorId="4FE95294" wp14:editId="4511C7CA">
                        <wp:simplePos x="0" y="0"/>
                        <wp:positionH relativeFrom="column">
                          <wp:posOffset>635</wp:posOffset>
                        </wp:positionH>
                        <wp:positionV relativeFrom="paragraph">
                          <wp:posOffset>99695</wp:posOffset>
                        </wp:positionV>
                        <wp:extent cx="2019300" cy="3225800"/>
                        <wp:effectExtent l="0" t="0" r="0" b="0"/>
                        <wp:wrapNone/>
                        <wp:docPr id="1441396262" name="Picture 144139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96262" name="Picture 1441396262"/>
                                <pic:cNvPicPr/>
                              </pic:nvPicPr>
                              <pic:blipFill>
                                <a:blip r:embed="rId32">
                                  <a:extLst>
                                    <a:ext uri="{28A0092B-C50C-407E-A947-70E740481C1C}">
                                      <a14:useLocalDpi xmlns:a14="http://schemas.microsoft.com/office/drawing/2010/main" val="0"/>
                                    </a:ext>
                                  </a:extLst>
                                </a:blip>
                                <a:stretch>
                                  <a:fillRect/>
                                </a:stretch>
                              </pic:blipFill>
                              <pic:spPr>
                                <a:xfrm>
                                  <a:off x="0" y="0"/>
                                  <a:ext cx="2019300" cy="3225800"/>
                                </a:xfrm>
                                <a:prstGeom prst="rect">
                                  <a:avLst/>
                                </a:prstGeom>
                              </pic:spPr>
                            </pic:pic>
                          </a:graphicData>
                        </a:graphic>
                      </wp:anchor>
                    </w:drawing>
                  </w:r>
                </w:p>
              </w:tc>
              <w:tc>
                <w:tcPr>
                  <w:tcW w:w="3991" w:type="dxa"/>
                </w:tcPr>
                <w:p w14:paraId="266EE342" w14:textId="77777777" w:rsidR="00CD66E1" w:rsidRPr="00C47288" w:rsidRDefault="00CD66E1" w:rsidP="00CD66E1">
                  <w:pPr>
                    <w:pStyle w:val="ListParagraph"/>
                    <w:numPr>
                      <w:ilvl w:val="0"/>
                      <w:numId w:val="33"/>
                    </w:numPr>
                    <w:spacing w:line="360" w:lineRule="auto"/>
                    <w:rPr>
                      <w:rFonts w:ascii="Mark Pro" w:eastAsia="思源黑体" w:hAnsi="Mark Pro"/>
                      <w:color w:val="595959" w:themeColor="text1" w:themeTint="A6"/>
                      <w:kern w:val="28"/>
                    </w:rPr>
                  </w:pPr>
                  <w:r w:rsidRPr="00C47288">
                    <w:rPr>
                      <w:rFonts w:ascii="Mark Pro" w:eastAsia="思源黑体" w:hAnsi="Mark Pro"/>
                      <w:color w:val="595959" w:themeColor="text1" w:themeTint="A6"/>
                      <w:kern w:val="28"/>
                    </w:rPr>
                    <w:t>Click on 'Sprites'</w:t>
                  </w:r>
                </w:p>
                <w:p w14:paraId="07111B58" w14:textId="77777777" w:rsidR="00CD66E1" w:rsidRPr="00C47288" w:rsidRDefault="00CD66E1" w:rsidP="00CD66E1">
                  <w:pPr>
                    <w:pStyle w:val="ListParagraph"/>
                    <w:numPr>
                      <w:ilvl w:val="0"/>
                      <w:numId w:val="33"/>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Click on 'Extensions'</w:t>
                  </w:r>
                </w:p>
                <w:p w14:paraId="3652B392" w14:textId="77777777" w:rsidR="00CD66E1" w:rsidRPr="00C47288" w:rsidRDefault="00CD66E1" w:rsidP="00CD66E1">
                  <w:pPr>
                    <w:pStyle w:val="ListParagraph"/>
                    <w:numPr>
                      <w:ilvl w:val="0"/>
                      <w:numId w:val="33"/>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Click on 'Sprite extensions'</w:t>
                  </w:r>
                </w:p>
                <w:p w14:paraId="1DBFAF26" w14:textId="77777777" w:rsidR="00CD66E1" w:rsidRPr="00C47288" w:rsidRDefault="00CD66E1" w:rsidP="00CD66E1">
                  <w:pPr>
                    <w:pStyle w:val="ListParagraph"/>
                    <w:numPr>
                      <w:ilvl w:val="0"/>
                      <w:numId w:val="33"/>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 xml:space="preserve">Find the extension labelled </w:t>
                  </w:r>
                  <w:r w:rsidRPr="00C47288">
                    <w:rPr>
                      <w:rFonts w:ascii="Mark Pro" w:eastAsia="思源黑体" w:hAnsi="Mark Pro"/>
                      <w:color w:val="595959" w:themeColor="text1" w:themeTint="A6"/>
                      <w:kern w:val="28"/>
                    </w:rPr>
                    <w:t>“</w:t>
                  </w:r>
                  <w:r w:rsidRPr="00C47288">
                    <w:rPr>
                      <w:rFonts w:ascii="Mark Pro" w:eastAsia="思源黑体" w:hAnsi="Mark Pro" w:hint="eastAsia"/>
                      <w:color w:val="595959" w:themeColor="text1" w:themeTint="A6"/>
                      <w:kern w:val="28"/>
                    </w:rPr>
                    <w:t>Upload</w:t>
                  </w:r>
                  <w:r w:rsidRPr="00C47288">
                    <w:rPr>
                      <w:rFonts w:ascii="Mark Pro" w:eastAsia="思源黑体" w:hAnsi="Mark Pro"/>
                      <w:color w:val="595959" w:themeColor="text1" w:themeTint="A6"/>
                      <w:kern w:val="28"/>
                    </w:rPr>
                    <w:t xml:space="preserve"> </w:t>
                  </w:r>
                  <w:r w:rsidRPr="00C47288">
                    <w:rPr>
                      <w:rFonts w:ascii="Mark Pro" w:eastAsia="思源黑体" w:hAnsi="Mark Pro" w:hint="eastAsia"/>
                      <w:color w:val="595959" w:themeColor="text1" w:themeTint="A6"/>
                      <w:kern w:val="28"/>
                    </w:rPr>
                    <w:t>Mode Broadcast</w:t>
                  </w:r>
                  <w:r w:rsidRPr="00C47288">
                    <w:rPr>
                      <w:rFonts w:ascii="Mark Pro" w:eastAsia="思源黑体" w:hAnsi="Mark Pro"/>
                      <w:color w:val="595959" w:themeColor="text1" w:themeTint="A6"/>
                      <w:kern w:val="28"/>
                    </w:rPr>
                    <w:t xml:space="preserve">” </w:t>
                  </w:r>
                  <w:r w:rsidRPr="00C47288">
                    <w:rPr>
                      <w:rFonts w:ascii="Mark Pro" w:eastAsia="思源黑体" w:hAnsi="Mark Pro" w:hint="eastAsia"/>
                      <w:color w:val="595959" w:themeColor="text1" w:themeTint="A6"/>
                      <w:kern w:val="28"/>
                    </w:rPr>
                    <w:t>and add it</w:t>
                  </w:r>
                </w:p>
              </w:tc>
            </w:tr>
            <w:tr w:rsidR="00CD66E1" w14:paraId="4ABD0157" w14:textId="77777777" w:rsidTr="07590F9D">
              <w:tc>
                <w:tcPr>
                  <w:tcW w:w="2705" w:type="dxa"/>
                </w:tcPr>
                <w:p w14:paraId="1EA27ADF" w14:textId="77777777" w:rsidR="00CD66E1" w:rsidRDefault="00CD66E1" w:rsidP="00CD66E1">
                  <w:pPr>
                    <w:spacing w:line="360" w:lineRule="auto"/>
                    <w:rPr>
                      <w:rFonts w:ascii="Mark Pro" w:eastAsia="思源黑体" w:hAnsi="Mark Pro"/>
                      <w:color w:val="595959" w:themeColor="text1" w:themeTint="A6"/>
                      <w:kern w:val="28"/>
                    </w:rPr>
                  </w:pPr>
                  <w:r>
                    <w:rPr>
                      <w:rFonts w:ascii="Mark Pro" w:eastAsia="思源黑体" w:hAnsi="Mark Pro"/>
                      <w:color w:val="595959" w:themeColor="text1" w:themeTint="A6"/>
                      <w:kern w:val="28"/>
                    </w:rPr>
                    <w:t>For mBot2</w:t>
                  </w:r>
                </w:p>
              </w:tc>
              <w:tc>
                <w:tcPr>
                  <w:tcW w:w="3407" w:type="dxa"/>
                  <w:vMerge/>
                </w:tcPr>
                <w:p w14:paraId="5A507A4D" w14:textId="77777777" w:rsidR="00CD66E1" w:rsidRDefault="00CD66E1" w:rsidP="00CD66E1">
                  <w:pPr>
                    <w:spacing w:line="360" w:lineRule="auto"/>
                    <w:rPr>
                      <w:rFonts w:ascii="Mark Pro" w:eastAsia="思源黑体" w:hAnsi="Mark Pro"/>
                      <w:color w:val="595959" w:themeColor="text1" w:themeTint="A6"/>
                      <w:kern w:val="28"/>
                    </w:rPr>
                  </w:pPr>
                </w:p>
              </w:tc>
              <w:tc>
                <w:tcPr>
                  <w:tcW w:w="3991" w:type="dxa"/>
                </w:tcPr>
                <w:p w14:paraId="5C70CC24" w14:textId="77777777" w:rsidR="00CD66E1" w:rsidRPr="00C47288" w:rsidRDefault="00CD66E1" w:rsidP="00CD66E1">
                  <w:pPr>
                    <w:pStyle w:val="ListParagraph"/>
                    <w:numPr>
                      <w:ilvl w:val="0"/>
                      <w:numId w:val="34"/>
                    </w:numPr>
                    <w:spacing w:line="360" w:lineRule="auto"/>
                    <w:rPr>
                      <w:rFonts w:ascii="Mark Pro" w:eastAsia="思源黑体" w:hAnsi="Mark Pro"/>
                      <w:color w:val="595959" w:themeColor="text1" w:themeTint="A6"/>
                      <w:kern w:val="28"/>
                    </w:rPr>
                  </w:pPr>
                  <w:r w:rsidRPr="00C47288">
                    <w:rPr>
                      <w:rFonts w:ascii="Mark Pro" w:eastAsia="思源黑体" w:hAnsi="Mark Pro"/>
                      <w:color w:val="595959" w:themeColor="text1" w:themeTint="A6"/>
                      <w:kern w:val="28"/>
                    </w:rPr>
                    <w:t>Click on 'Devices'</w:t>
                  </w:r>
                </w:p>
                <w:p w14:paraId="6E5457B1" w14:textId="77777777" w:rsidR="00CD66E1" w:rsidRPr="00C47288" w:rsidRDefault="00CD66E1" w:rsidP="00CD66E1">
                  <w:pPr>
                    <w:pStyle w:val="ListParagraph"/>
                    <w:numPr>
                      <w:ilvl w:val="0"/>
                      <w:numId w:val="34"/>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Click on 'Extensions'</w:t>
                  </w:r>
                </w:p>
                <w:p w14:paraId="34B5209B" w14:textId="77777777" w:rsidR="00CD66E1" w:rsidRPr="00C47288" w:rsidRDefault="00CD66E1" w:rsidP="00CD66E1">
                  <w:pPr>
                    <w:pStyle w:val="ListParagraph"/>
                    <w:numPr>
                      <w:ilvl w:val="0"/>
                      <w:numId w:val="34"/>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Click on 'Device extensions'</w:t>
                  </w:r>
                </w:p>
                <w:p w14:paraId="23B0A52A" w14:textId="77777777" w:rsidR="00CD66E1" w:rsidRPr="00C47288" w:rsidRDefault="00CD66E1" w:rsidP="00CD66E1">
                  <w:pPr>
                    <w:pStyle w:val="ListParagraph"/>
                    <w:numPr>
                      <w:ilvl w:val="0"/>
                      <w:numId w:val="34"/>
                    </w:numPr>
                    <w:spacing w:line="360" w:lineRule="auto"/>
                    <w:rPr>
                      <w:rFonts w:ascii="Mark Pro" w:eastAsia="思源黑体" w:hAnsi="Mark Pro"/>
                      <w:color w:val="595959" w:themeColor="text1" w:themeTint="A6"/>
                      <w:kern w:val="28"/>
                    </w:rPr>
                  </w:pPr>
                  <w:r w:rsidRPr="00C47288">
                    <w:rPr>
                      <w:rFonts w:ascii="Mark Pro" w:eastAsia="思源黑体" w:hAnsi="Mark Pro" w:hint="eastAsia"/>
                      <w:color w:val="595959" w:themeColor="text1" w:themeTint="A6"/>
                      <w:kern w:val="28"/>
                    </w:rPr>
                    <w:t xml:space="preserve">Find the extension labelled </w:t>
                  </w:r>
                  <w:r w:rsidRPr="00C47288">
                    <w:rPr>
                      <w:rFonts w:ascii="Mark Pro" w:eastAsia="思源黑体" w:hAnsi="Mark Pro"/>
                      <w:color w:val="595959" w:themeColor="text1" w:themeTint="A6"/>
                      <w:kern w:val="28"/>
                    </w:rPr>
                    <w:t>“</w:t>
                  </w:r>
                  <w:r w:rsidRPr="00C47288">
                    <w:rPr>
                      <w:rFonts w:ascii="Mark Pro" w:eastAsia="思源黑体" w:hAnsi="Mark Pro" w:hint="eastAsia"/>
                      <w:color w:val="595959" w:themeColor="text1" w:themeTint="A6"/>
                      <w:kern w:val="28"/>
                    </w:rPr>
                    <w:t>Upload Mode Broadcast</w:t>
                  </w:r>
                  <w:r w:rsidRPr="00C47288">
                    <w:rPr>
                      <w:rFonts w:ascii="Mark Pro" w:eastAsia="思源黑体" w:hAnsi="Mark Pro"/>
                      <w:color w:val="595959" w:themeColor="text1" w:themeTint="A6"/>
                      <w:kern w:val="28"/>
                    </w:rPr>
                    <w:t xml:space="preserve">” </w:t>
                  </w:r>
                  <w:r w:rsidRPr="00C47288">
                    <w:rPr>
                      <w:rFonts w:ascii="Mark Pro" w:eastAsia="思源黑体" w:hAnsi="Mark Pro" w:hint="eastAsia"/>
                      <w:color w:val="595959" w:themeColor="text1" w:themeTint="A6"/>
                      <w:kern w:val="28"/>
                    </w:rPr>
                    <w:t>and add it</w:t>
                  </w:r>
                  <w:r>
                    <w:rPr>
                      <w:rFonts w:ascii="Mark Pro" w:eastAsia="思源黑体" w:hAnsi="Mark Pro"/>
                      <w:color w:val="595959" w:themeColor="text1" w:themeTint="A6"/>
                      <w:kern w:val="28"/>
                    </w:rPr>
                    <w:t xml:space="preserve"> (might not be on the first page of the Extensions library)</w:t>
                  </w:r>
                </w:p>
              </w:tc>
            </w:tr>
          </w:tbl>
          <w:p w14:paraId="43B4F162" w14:textId="77777777" w:rsidR="00CD66E1" w:rsidRPr="00CD66E1"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lastRenderedPageBreak/>
              <w:t xml:space="preserve">In this programming example, when mBot2 has found the color, it will send a message to the panda sprite in the stage of mBlock, and the panda will say that the mBot2 has found the color. </w:t>
            </w:r>
          </w:p>
          <w:p w14:paraId="6C20A7AD" w14:textId="045C3ADE" w:rsidR="00CD66E1" w:rsidRDefault="00CD66E1" w:rsidP="00CD66E1">
            <w:pPr>
              <w:spacing w:line="360" w:lineRule="auto"/>
              <w:rPr>
                <w:rFonts w:ascii="Mark Pro" w:eastAsia="思源黑体" w:hAnsi="Mark Pro"/>
                <w:color w:val="595959" w:themeColor="text1" w:themeTint="A6"/>
                <w:kern w:val="28"/>
              </w:rPr>
            </w:pPr>
          </w:p>
          <w:p w14:paraId="614B016E" w14:textId="264BD12D" w:rsidR="00DF6E60" w:rsidRDefault="00DF6E60" w:rsidP="00CD66E1">
            <w:pPr>
              <w:spacing w:line="360" w:lineRule="auto"/>
              <w:rPr>
                <w:rFonts w:ascii="Mark Pro" w:eastAsia="思源黑体" w:hAnsi="Mark Pro"/>
                <w:color w:val="595959" w:themeColor="text1" w:themeTint="A6"/>
                <w:kern w:val="28"/>
              </w:rPr>
            </w:pPr>
            <w:r>
              <w:rPr>
                <w:noProof/>
              </w:rPr>
              <w:drawing>
                <wp:inline distT="0" distB="0" distL="0" distR="0" wp14:anchorId="365916B5" wp14:editId="407FB22F">
                  <wp:extent cx="6480001" cy="3059209"/>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3">
                            <a:extLst>
                              <a:ext uri="{28A0092B-C50C-407E-A947-70E740481C1C}">
                                <a14:useLocalDpi xmlns:a14="http://schemas.microsoft.com/office/drawing/2010/main" val="0"/>
                              </a:ext>
                            </a:extLst>
                          </a:blip>
                          <a:stretch>
                            <a:fillRect/>
                          </a:stretch>
                        </pic:blipFill>
                        <pic:spPr>
                          <a:xfrm>
                            <a:off x="0" y="0"/>
                            <a:ext cx="6480001" cy="3059209"/>
                          </a:xfrm>
                          <a:prstGeom prst="rect">
                            <a:avLst/>
                          </a:prstGeom>
                        </pic:spPr>
                      </pic:pic>
                    </a:graphicData>
                  </a:graphic>
                </wp:inline>
              </w:drawing>
            </w:r>
          </w:p>
          <w:p w14:paraId="45A4656B" w14:textId="75BBB21C" w:rsidR="00DF6E60" w:rsidRDefault="00DF6E60" w:rsidP="00CD66E1">
            <w:pPr>
              <w:spacing w:line="360" w:lineRule="auto"/>
              <w:rPr>
                <w:rFonts w:ascii="Mark Pro" w:eastAsia="思源黑体" w:hAnsi="Mark Pro"/>
                <w:color w:val="595959" w:themeColor="text1" w:themeTint="A6"/>
                <w:kern w:val="28"/>
              </w:rPr>
            </w:pPr>
            <w:r>
              <w:rPr>
                <w:noProof/>
              </w:rPr>
              <w:drawing>
                <wp:inline distT="0" distB="0" distL="0" distR="0" wp14:anchorId="3CACC898" wp14:editId="2EC38E8D">
                  <wp:extent cx="3079908" cy="1200212"/>
                  <wp:effectExtent l="0" t="0" r="6350" b="0"/>
                  <wp:docPr id="1441396256" name="Picture 144139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396256"/>
                          <pic:cNvPicPr/>
                        </pic:nvPicPr>
                        <pic:blipFill>
                          <a:blip r:embed="rId34">
                            <a:extLst>
                              <a:ext uri="{28A0092B-C50C-407E-A947-70E740481C1C}">
                                <a14:useLocalDpi xmlns:a14="http://schemas.microsoft.com/office/drawing/2010/main" val="0"/>
                              </a:ext>
                            </a:extLst>
                          </a:blip>
                          <a:stretch>
                            <a:fillRect/>
                          </a:stretch>
                        </pic:blipFill>
                        <pic:spPr>
                          <a:xfrm>
                            <a:off x="0" y="0"/>
                            <a:ext cx="3079908" cy="1200212"/>
                          </a:xfrm>
                          <a:prstGeom prst="rect">
                            <a:avLst/>
                          </a:prstGeom>
                        </pic:spPr>
                      </pic:pic>
                    </a:graphicData>
                  </a:graphic>
                </wp:inline>
              </w:drawing>
            </w:r>
          </w:p>
          <w:p w14:paraId="0A3239DF" w14:textId="77777777" w:rsidR="00CD66E1" w:rsidRPr="00CD66E1" w:rsidRDefault="00CD66E1" w:rsidP="00CD66E1">
            <w:pPr>
              <w:spacing w:line="360" w:lineRule="auto"/>
              <w:rPr>
                <w:rFonts w:ascii="Mark Pro" w:eastAsia="思源黑体" w:hAnsi="Mark Pro"/>
                <w:color w:val="595959" w:themeColor="text1" w:themeTint="A6"/>
                <w:kern w:val="28"/>
              </w:rPr>
            </w:pPr>
          </w:p>
          <w:p w14:paraId="77981857" w14:textId="2DB66B71" w:rsidR="00CD66E1" w:rsidRDefault="00CD66E1" w:rsidP="00CD66E1">
            <w:pPr>
              <w:spacing w:line="360" w:lineRule="auto"/>
              <w:rPr>
                <w:rFonts w:ascii="Mark Pro" w:eastAsia="思源黑体" w:hAnsi="Mark Pro"/>
                <w:color w:val="595959" w:themeColor="text1" w:themeTint="A6"/>
                <w:kern w:val="28"/>
              </w:rPr>
            </w:pPr>
            <w:r w:rsidRPr="00CD66E1">
              <w:rPr>
                <w:rFonts w:ascii="Mark Pro" w:eastAsia="思源黑体" w:hAnsi="Mark Pro"/>
                <w:color w:val="595959" w:themeColor="text1" w:themeTint="A6"/>
                <w:kern w:val="28"/>
              </w:rPr>
              <w:t>You can copy the above programming examples, but you can also come up with your own extension. It is then useful to use the following step-by-step plan. Do you have an</w:t>
            </w:r>
            <w:r w:rsidR="13819B00" w:rsidRPr="00CD66E1">
              <w:rPr>
                <w:rFonts w:ascii="Mark Pro" w:eastAsia="思源黑体" w:hAnsi="Mark Pro"/>
                <w:color w:val="595959" w:themeColor="text1" w:themeTint="A6"/>
                <w:kern w:val="28"/>
              </w:rPr>
              <w:t>y</w:t>
            </w:r>
            <w:r w:rsidRPr="00CD66E1">
              <w:rPr>
                <w:rFonts w:ascii="Mark Pro" w:eastAsia="思源黑体" w:hAnsi="Mark Pro"/>
                <w:color w:val="595959" w:themeColor="text1" w:themeTint="A6"/>
                <w:kern w:val="28"/>
              </w:rPr>
              <w:t xml:space="preserve"> idea of what you want to make? If so, first discuss with your teacher whether this is feasible.</w:t>
            </w:r>
          </w:p>
          <w:p w14:paraId="218D678E" w14:textId="77777777" w:rsidR="006D24F6" w:rsidRDefault="006D24F6" w:rsidP="00CD66E1">
            <w:pPr>
              <w:spacing w:line="360" w:lineRule="auto"/>
              <w:rPr>
                <w:rFonts w:ascii="Mark Pro" w:eastAsia="思源黑体" w:hAnsi="Mark Pro"/>
                <w:color w:val="595959" w:themeColor="text1" w:themeTint="A6"/>
                <w:kern w:val="28"/>
              </w:rPr>
            </w:pPr>
          </w:p>
          <w:tbl>
            <w:tblPr>
              <w:tblStyle w:val="TableGrid"/>
              <w:tblW w:w="0" w:type="auto"/>
              <w:tblLook w:val="04A0" w:firstRow="1" w:lastRow="0" w:firstColumn="1" w:lastColumn="0" w:noHBand="0" w:noVBand="1"/>
            </w:tblPr>
            <w:tblGrid>
              <w:gridCol w:w="3839"/>
              <w:gridCol w:w="6264"/>
            </w:tblGrid>
            <w:tr w:rsidR="006D24F6" w:rsidRPr="007626E5" w14:paraId="49A4798D" w14:textId="77777777" w:rsidTr="00332A5D">
              <w:tc>
                <w:tcPr>
                  <w:tcW w:w="3839" w:type="dxa"/>
                </w:tcPr>
                <w:p w14:paraId="227EFB10" w14:textId="77777777" w:rsidR="006D24F6" w:rsidRDefault="006D24F6" w:rsidP="006D24F6">
                  <w:pPr>
                    <w:spacing w:line="360" w:lineRule="auto"/>
                    <w:rPr>
                      <w:rFonts w:ascii="Mark Pro" w:eastAsia="思源黑体" w:hAnsi="Mark Pro"/>
                      <w:color w:val="595959" w:themeColor="text1" w:themeTint="A6"/>
                      <w:kern w:val="28"/>
                    </w:rPr>
                  </w:pPr>
                </w:p>
              </w:tc>
              <w:tc>
                <w:tcPr>
                  <w:tcW w:w="6264" w:type="dxa"/>
                </w:tcPr>
                <w:p w14:paraId="7C7257EF" w14:textId="77777777" w:rsidR="006D24F6" w:rsidRPr="007626E5" w:rsidRDefault="006D24F6" w:rsidP="006D24F6">
                  <w:pPr>
                    <w:spacing w:line="360" w:lineRule="auto"/>
                    <w:jc w:val="center"/>
                    <w:rPr>
                      <w:rFonts w:ascii="Mark Pro Medium" w:eastAsia="思源黑体" w:hAnsi="Mark Pro Medium"/>
                      <w:b/>
                      <w:bCs/>
                      <w:color w:val="595959" w:themeColor="text1" w:themeTint="A6"/>
                      <w:kern w:val="28"/>
                    </w:rPr>
                  </w:pPr>
                  <w:r w:rsidRPr="007626E5">
                    <w:rPr>
                      <w:rFonts w:ascii="Mark Pro Medium" w:eastAsia="思源黑体" w:hAnsi="Mark Pro Medium"/>
                      <w:b/>
                      <w:bCs/>
                      <w:color w:val="595959" w:themeColor="text1" w:themeTint="A6"/>
                      <w:kern w:val="28"/>
                    </w:rPr>
                    <w:t>Explanation</w:t>
                  </w:r>
                </w:p>
              </w:tc>
            </w:tr>
            <w:tr w:rsidR="006D24F6" w:rsidRPr="007626E5" w14:paraId="62FF9148" w14:textId="77777777" w:rsidTr="00332A5D">
              <w:tc>
                <w:tcPr>
                  <w:tcW w:w="3839" w:type="dxa"/>
                </w:tcPr>
                <w:p w14:paraId="45D7F2E9" w14:textId="77777777" w:rsidR="006D24F6" w:rsidRDefault="006D24F6" w:rsidP="006D24F6">
                  <w:pPr>
                    <w:spacing w:line="360" w:lineRule="auto"/>
                    <w:rPr>
                      <w:rFonts w:ascii="Mark Pro" w:eastAsia="思源黑体" w:hAnsi="Mark Pro"/>
                      <w:color w:val="595959" w:themeColor="text1" w:themeTint="A6"/>
                      <w:kern w:val="28"/>
                    </w:rPr>
                  </w:pPr>
                  <w:r w:rsidRPr="007626E5">
                    <w:rPr>
                      <w:rFonts w:ascii="Mark Pro" w:eastAsia="思源黑体" w:hAnsi="Mark Pro"/>
                      <w:color w:val="595959" w:themeColor="text1" w:themeTint="A6"/>
                      <w:kern w:val="28"/>
                    </w:rPr>
                    <w:t>Step 1: What do you want to do?</w:t>
                  </w:r>
                </w:p>
              </w:tc>
              <w:tc>
                <w:tcPr>
                  <w:tcW w:w="6264" w:type="dxa"/>
                </w:tcPr>
                <w:p w14:paraId="088EA293" w14:textId="77777777" w:rsidR="006D24F6" w:rsidRPr="007626E5" w:rsidRDefault="006D24F6" w:rsidP="006D24F6">
                  <w:pPr>
                    <w:pStyle w:val="ListParagraph"/>
                    <w:numPr>
                      <w:ilvl w:val="0"/>
                      <w:numId w:val="36"/>
                    </w:num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What do you want to program?</w:t>
                  </w:r>
                </w:p>
              </w:tc>
            </w:tr>
            <w:tr w:rsidR="006D24F6" w:rsidRPr="007626E5" w14:paraId="149EE244" w14:textId="77777777" w:rsidTr="00332A5D">
              <w:tc>
                <w:tcPr>
                  <w:tcW w:w="3839" w:type="dxa"/>
                </w:tcPr>
                <w:p w14:paraId="0175539F" w14:textId="77777777" w:rsidR="006D24F6" w:rsidRDefault="006D24F6" w:rsidP="006D24F6">
                  <w:pPr>
                    <w:spacing w:line="360" w:lineRule="auto"/>
                    <w:rPr>
                      <w:rFonts w:ascii="Mark Pro" w:eastAsia="思源黑体" w:hAnsi="Mark Pro"/>
                      <w:color w:val="595959" w:themeColor="text1" w:themeTint="A6"/>
                      <w:kern w:val="28"/>
                    </w:rPr>
                  </w:pPr>
                  <w:r w:rsidRPr="007626E5">
                    <w:rPr>
                      <w:rFonts w:ascii="Mark Pro" w:eastAsia="思源黑体" w:hAnsi="Mark Pro"/>
                      <w:color w:val="595959" w:themeColor="text1" w:themeTint="A6"/>
                      <w:kern w:val="28"/>
                    </w:rPr>
                    <w:t>Step 2: What do you need?</w:t>
                  </w:r>
                </w:p>
              </w:tc>
              <w:tc>
                <w:tcPr>
                  <w:tcW w:w="6264" w:type="dxa"/>
                </w:tcPr>
                <w:p w14:paraId="0D15B3C9" w14:textId="77777777" w:rsidR="006D24F6" w:rsidRPr="007626E5" w:rsidRDefault="006D24F6" w:rsidP="006D24F6">
                  <w:pPr>
                    <w:pStyle w:val="ListParagraph"/>
                    <w:numPr>
                      <w:ilvl w:val="0"/>
                      <w:numId w:val="36"/>
                    </w:numPr>
                    <w:spacing w:line="360" w:lineRule="auto"/>
                    <w:rPr>
                      <w:rFonts w:ascii="Mark Pro" w:eastAsia="思源黑体" w:hAnsi="Mark Pro"/>
                      <w:color w:val="595959" w:themeColor="text1" w:themeTint="A6"/>
                      <w:kern w:val="28"/>
                    </w:rPr>
                  </w:pPr>
                  <w:r w:rsidRPr="006D24F6">
                    <w:rPr>
                      <w:rFonts w:ascii="Mark Pro" w:eastAsia="思源黑体" w:hAnsi="Mark Pro"/>
                      <w:color w:val="595959" w:themeColor="text1" w:themeTint="A6"/>
                      <w:kern w:val="28"/>
                    </w:rPr>
                    <w:t>What materials do you need to do this?</w:t>
                  </w:r>
                </w:p>
              </w:tc>
            </w:tr>
            <w:tr w:rsidR="006D24F6" w:rsidRPr="007626E5" w14:paraId="423F04B2" w14:textId="77777777" w:rsidTr="00332A5D">
              <w:tc>
                <w:tcPr>
                  <w:tcW w:w="3839" w:type="dxa"/>
                </w:tcPr>
                <w:p w14:paraId="2E5B0B2E" w14:textId="77777777" w:rsidR="006D24F6" w:rsidRDefault="006D24F6" w:rsidP="006D24F6">
                  <w:pPr>
                    <w:spacing w:line="360" w:lineRule="auto"/>
                    <w:rPr>
                      <w:rFonts w:ascii="Mark Pro" w:eastAsia="思源黑体" w:hAnsi="Mark Pro"/>
                      <w:color w:val="595959" w:themeColor="text1" w:themeTint="A6"/>
                      <w:kern w:val="28"/>
                    </w:rPr>
                  </w:pPr>
                  <w:r w:rsidRPr="007626E5">
                    <w:rPr>
                      <w:rFonts w:ascii="Mark Pro" w:eastAsia="思源黑体" w:hAnsi="Mark Pro"/>
                      <w:color w:val="595959" w:themeColor="text1" w:themeTint="A6"/>
                      <w:kern w:val="28"/>
                    </w:rPr>
                    <w:t>Step 3: What code blocks do you need?</w:t>
                  </w:r>
                </w:p>
              </w:tc>
              <w:tc>
                <w:tcPr>
                  <w:tcW w:w="6264" w:type="dxa"/>
                </w:tcPr>
                <w:p w14:paraId="75C8B5F1" w14:textId="77777777" w:rsidR="006D24F6" w:rsidRDefault="006D24F6" w:rsidP="006D24F6">
                  <w:pPr>
                    <w:pStyle w:val="ListParagraph"/>
                    <w:numPr>
                      <w:ilvl w:val="0"/>
                      <w:numId w:val="35"/>
                    </w:numPr>
                    <w:spacing w:line="360" w:lineRule="auto"/>
                    <w:rPr>
                      <w:rFonts w:ascii="Mark Pro" w:eastAsia="思源黑体" w:hAnsi="Mark Pro"/>
                      <w:color w:val="595959" w:themeColor="text1" w:themeTint="A6"/>
                      <w:kern w:val="28"/>
                    </w:rPr>
                  </w:pPr>
                  <w:r w:rsidRPr="006D24F6">
                    <w:rPr>
                      <w:rFonts w:ascii="Mark Pro" w:eastAsia="思源黑体" w:hAnsi="Mark Pro"/>
                      <w:color w:val="595959" w:themeColor="text1" w:themeTint="A6"/>
                      <w:kern w:val="28"/>
                    </w:rPr>
                    <w:t>How are you going to make the mBot2 drive and communicate?</w:t>
                  </w:r>
                </w:p>
                <w:p w14:paraId="2FF8D906" w14:textId="77777777" w:rsidR="006D24F6" w:rsidRPr="007626E5" w:rsidRDefault="006D24F6" w:rsidP="006D24F6">
                  <w:pPr>
                    <w:pStyle w:val="ListParagraph"/>
                    <w:numPr>
                      <w:ilvl w:val="0"/>
                      <w:numId w:val="35"/>
                    </w:numPr>
                    <w:spacing w:line="360" w:lineRule="auto"/>
                    <w:rPr>
                      <w:rFonts w:ascii="Mark Pro" w:eastAsia="思源黑体" w:hAnsi="Mark Pro"/>
                      <w:color w:val="595959" w:themeColor="text1" w:themeTint="A6"/>
                      <w:kern w:val="28"/>
                    </w:rPr>
                  </w:pPr>
                  <w:r w:rsidRPr="007626E5">
                    <w:rPr>
                      <w:rFonts w:ascii="Mark Pro" w:eastAsia="思源黑体" w:hAnsi="Mark Pro" w:hint="eastAsia"/>
                      <w:color w:val="595959" w:themeColor="text1" w:themeTint="A6"/>
                      <w:kern w:val="28"/>
                    </w:rPr>
                    <w:t>What code blocks will you use?</w:t>
                  </w:r>
                </w:p>
                <w:p w14:paraId="78AA7DCA" w14:textId="77777777" w:rsidR="006D24F6" w:rsidRPr="007626E5" w:rsidRDefault="006D24F6" w:rsidP="006D24F6">
                  <w:pPr>
                    <w:pStyle w:val="ListParagraph"/>
                    <w:numPr>
                      <w:ilvl w:val="0"/>
                      <w:numId w:val="35"/>
                    </w:numPr>
                    <w:spacing w:line="360" w:lineRule="auto"/>
                    <w:rPr>
                      <w:rFonts w:ascii="Mark Pro" w:eastAsia="思源黑体" w:hAnsi="Mark Pro"/>
                      <w:color w:val="595959" w:themeColor="text1" w:themeTint="A6"/>
                      <w:kern w:val="28"/>
                    </w:rPr>
                  </w:pPr>
                  <w:r w:rsidRPr="007626E5">
                    <w:rPr>
                      <w:rFonts w:ascii="Mark Pro" w:eastAsia="思源黑体" w:hAnsi="Mark Pro" w:hint="eastAsia"/>
                      <w:color w:val="595959" w:themeColor="text1" w:themeTint="A6"/>
                      <w:kern w:val="28"/>
                    </w:rPr>
                    <w:t>Make a brief description on how your program works (pseudocode/natural language, flowchart or UML)</w:t>
                  </w:r>
                </w:p>
                <w:p w14:paraId="3FA89A94" w14:textId="77777777" w:rsidR="006D24F6" w:rsidRPr="006D24F6" w:rsidRDefault="006D24F6" w:rsidP="006D24F6">
                  <w:pPr>
                    <w:pStyle w:val="ListParagraph"/>
                    <w:numPr>
                      <w:ilvl w:val="0"/>
                      <w:numId w:val="35"/>
                    </w:numPr>
                    <w:spacing w:line="360" w:lineRule="auto"/>
                    <w:rPr>
                      <w:rFonts w:ascii="Mark Pro" w:eastAsia="思源黑体" w:hAnsi="Mark Pro"/>
                      <w:color w:val="595959" w:themeColor="text1" w:themeTint="A6"/>
                      <w:kern w:val="28"/>
                    </w:rPr>
                  </w:pPr>
                  <w:r w:rsidRPr="007626E5">
                    <w:rPr>
                      <w:rFonts w:ascii="Mark Pro" w:eastAsia="思源黑体" w:hAnsi="Mark Pro" w:hint="eastAsia"/>
                      <w:color w:val="595959" w:themeColor="text1" w:themeTint="A6"/>
                      <w:kern w:val="28"/>
                    </w:rPr>
                    <w:lastRenderedPageBreak/>
                    <w:t>If you need further explanation, you can discuss with your fellow students, the teacher, or do a research on the topic. There is help available for every coding block in mBlock as well.</w:t>
                  </w:r>
                </w:p>
              </w:tc>
            </w:tr>
            <w:tr w:rsidR="006D24F6" w:rsidRPr="007626E5" w14:paraId="4E6F8BA7" w14:textId="77777777" w:rsidTr="00332A5D">
              <w:tc>
                <w:tcPr>
                  <w:tcW w:w="3839" w:type="dxa"/>
                </w:tcPr>
                <w:p w14:paraId="06A3EDD8" w14:textId="77777777" w:rsidR="006D24F6" w:rsidRPr="007626E5" w:rsidRDefault="006D24F6" w:rsidP="006D24F6">
                  <w:p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lastRenderedPageBreak/>
                    <w:t>Step 4: Testing and implementation</w:t>
                  </w:r>
                </w:p>
              </w:tc>
              <w:tc>
                <w:tcPr>
                  <w:tcW w:w="6264" w:type="dxa"/>
                </w:tcPr>
                <w:p w14:paraId="59E82E64" w14:textId="77777777" w:rsidR="006D24F6" w:rsidRPr="006A60A7" w:rsidRDefault="006D24F6" w:rsidP="006D24F6">
                  <w:pPr>
                    <w:pStyle w:val="ListParagraph"/>
                    <w:numPr>
                      <w:ilvl w:val="0"/>
                      <w:numId w:val="35"/>
                    </w:numPr>
                    <w:spacing w:line="360" w:lineRule="auto"/>
                    <w:rPr>
                      <w:rFonts w:ascii="Mark Pro" w:eastAsia="思源黑体" w:hAnsi="Mark Pro"/>
                      <w:color w:val="595959" w:themeColor="text1" w:themeTint="A6"/>
                      <w:kern w:val="28"/>
                    </w:rPr>
                  </w:pPr>
                  <w:r w:rsidRPr="006A60A7">
                    <w:rPr>
                      <w:rFonts w:ascii="Mark Pro" w:eastAsia="思源黑体" w:hAnsi="Mark Pro"/>
                      <w:color w:val="595959" w:themeColor="text1" w:themeTint="A6"/>
                      <w:kern w:val="28"/>
                    </w:rPr>
                    <w:t>First version ready? Test it! During the testing round, write down points of improvement</w:t>
                  </w:r>
                </w:p>
                <w:p w14:paraId="3B4891A3" w14:textId="77777777" w:rsidR="006D24F6" w:rsidRPr="006A60A7" w:rsidRDefault="006D24F6" w:rsidP="006D24F6">
                  <w:pPr>
                    <w:pStyle w:val="ListParagraph"/>
                    <w:numPr>
                      <w:ilvl w:val="0"/>
                      <w:numId w:val="35"/>
                    </w:numPr>
                    <w:spacing w:line="360" w:lineRule="auto"/>
                    <w:rPr>
                      <w:rFonts w:ascii="Mark Pro" w:eastAsia="思源黑体" w:hAnsi="Mark Pro"/>
                      <w:color w:val="595959" w:themeColor="text1" w:themeTint="A6"/>
                      <w:kern w:val="28"/>
                    </w:rPr>
                  </w:pPr>
                  <w:r w:rsidRPr="006A60A7">
                    <w:rPr>
                      <w:rFonts w:ascii="Mark Pro" w:eastAsia="思源黑体" w:hAnsi="Mark Pro" w:hint="eastAsia"/>
                      <w:color w:val="595959" w:themeColor="text1" w:themeTint="A6"/>
                      <w:kern w:val="28"/>
                    </w:rPr>
                    <w:t>Work on the improvement points until the mBot2 does exactly what you had in mind</w:t>
                  </w:r>
                </w:p>
                <w:p w14:paraId="6A07F5DA" w14:textId="77777777" w:rsidR="006D24F6" w:rsidRPr="007626E5" w:rsidRDefault="006D24F6" w:rsidP="006D24F6">
                  <w:pPr>
                    <w:pStyle w:val="ListParagraph"/>
                    <w:numPr>
                      <w:ilvl w:val="0"/>
                      <w:numId w:val="35"/>
                    </w:numPr>
                    <w:spacing w:line="360" w:lineRule="auto"/>
                    <w:rPr>
                      <w:rFonts w:ascii="Mark Pro" w:eastAsia="思源黑体" w:hAnsi="Mark Pro"/>
                      <w:color w:val="595959" w:themeColor="text1" w:themeTint="A6"/>
                      <w:kern w:val="28"/>
                    </w:rPr>
                  </w:pPr>
                  <w:r w:rsidRPr="006A60A7">
                    <w:rPr>
                      <w:rFonts w:ascii="Mark Pro" w:eastAsia="思源黑体" w:hAnsi="Mark Pro" w:hint="eastAsia"/>
                      <w:color w:val="595959" w:themeColor="text1" w:themeTint="A6"/>
                      <w:kern w:val="28"/>
                    </w:rPr>
                    <w:t>Successful? Film the end result and</w:t>
                  </w:r>
                  <w:r>
                    <w:rPr>
                      <w:rFonts w:ascii="Mark Pro" w:eastAsia="思源黑体" w:hAnsi="Mark Pro"/>
                      <w:color w:val="595959" w:themeColor="text1" w:themeTint="A6"/>
                      <w:kern w:val="28"/>
                    </w:rPr>
                    <w:t xml:space="preserve"> ask</w:t>
                  </w:r>
                  <w:r w:rsidRPr="006A60A7">
                    <w:rPr>
                      <w:rFonts w:ascii="Mark Pro" w:eastAsia="思源黑体" w:hAnsi="Mark Pro" w:hint="eastAsia"/>
                      <w:color w:val="595959" w:themeColor="text1" w:themeTint="A6"/>
                      <w:kern w:val="28"/>
                    </w:rPr>
                    <w:t xml:space="preserve"> your teacher if you can post it on social media with the hashtag #mbot2</w:t>
                  </w:r>
                  <w:r>
                    <w:rPr>
                      <w:rFonts w:ascii="Mark Pro" w:eastAsia="思源黑体" w:hAnsi="Mark Pro"/>
                      <w:color w:val="595959" w:themeColor="text1" w:themeTint="A6"/>
                      <w:kern w:val="28"/>
                    </w:rPr>
                    <w:t>LAN</w:t>
                  </w:r>
                </w:p>
              </w:tc>
            </w:tr>
          </w:tbl>
          <w:p w14:paraId="7F4E8359" w14:textId="77777777" w:rsidR="006D24F6" w:rsidRDefault="006D24F6" w:rsidP="00CD66E1">
            <w:pPr>
              <w:spacing w:line="360" w:lineRule="auto"/>
              <w:rPr>
                <w:rFonts w:ascii="Mark Pro" w:eastAsia="思源黑体" w:hAnsi="Mark Pro"/>
                <w:color w:val="595959" w:themeColor="text1" w:themeTint="A6"/>
                <w:kern w:val="28"/>
              </w:rPr>
            </w:pPr>
          </w:p>
          <w:p w14:paraId="773520E2" w14:textId="0525B58F" w:rsidR="006D24F6" w:rsidRPr="00CD66E1" w:rsidRDefault="006D24F6" w:rsidP="00CD66E1">
            <w:pPr>
              <w:spacing w:line="360" w:lineRule="auto"/>
              <w:rPr>
                <w:rFonts w:ascii="Mark Pro" w:eastAsia="思源黑体" w:hAnsi="Mark Pro"/>
                <w:color w:val="595959" w:themeColor="text1" w:themeTint="A6"/>
                <w:kern w:val="28"/>
              </w:rPr>
            </w:pPr>
          </w:p>
        </w:tc>
      </w:tr>
      <w:tr w:rsidR="00E63106" w:rsidRPr="00784D0C" w14:paraId="2268DFF7" w14:textId="77777777" w:rsidTr="009B5D47">
        <w:trPr>
          <w:trHeight w:val="850"/>
        </w:trPr>
        <w:tc>
          <w:tcPr>
            <w:tcW w:w="10434" w:type="dxa"/>
            <w:tcBorders>
              <w:top w:val="nil"/>
              <w:left w:val="nil"/>
              <w:bottom w:val="nil"/>
              <w:right w:val="nil"/>
            </w:tcBorders>
            <w:shd w:val="clear" w:color="auto" w:fill="00B0F0"/>
            <w:vAlign w:val="center"/>
          </w:tcPr>
          <w:p w14:paraId="0B59915F" w14:textId="77777777" w:rsidR="006D24F6" w:rsidRPr="006D24F6" w:rsidRDefault="006D24F6" w:rsidP="006D24F6">
            <w:pPr>
              <w:jc w:val="center"/>
              <w:rPr>
                <w:rFonts w:ascii="Mark Pro Medium" w:eastAsia="思源黑体" w:hAnsi="Mark Pro Medium"/>
                <w:b/>
                <w:bCs/>
                <w:color w:val="FFFFFF" w:themeColor="background1"/>
                <w:kern w:val="28"/>
                <w:sz w:val="28"/>
                <w:szCs w:val="28"/>
              </w:rPr>
            </w:pPr>
            <w:r w:rsidRPr="006D24F6">
              <w:rPr>
                <w:rFonts w:ascii="Mark Pro Medium" w:eastAsia="思源黑体" w:hAnsi="Mark Pro Medium"/>
                <w:b/>
                <w:bCs/>
                <w:color w:val="FFFFFF" w:themeColor="background1"/>
                <w:kern w:val="28"/>
                <w:sz w:val="28"/>
                <w:szCs w:val="28"/>
              </w:rPr>
              <w:lastRenderedPageBreak/>
              <w:t>4. Wrap up</w:t>
            </w:r>
          </w:p>
          <w:p w14:paraId="0C39D9E5" w14:textId="062A9786" w:rsidR="00E63106" w:rsidRPr="00784D0C" w:rsidRDefault="006D24F6" w:rsidP="006D24F6">
            <w:pPr>
              <w:spacing w:line="259" w:lineRule="auto"/>
              <w:jc w:val="center"/>
              <w:rPr>
                <w:rFonts w:ascii="Mark Pro Medium" w:eastAsia="思源黑体" w:hAnsi="Mark Pro Medium"/>
                <w:b/>
                <w:bCs/>
                <w:color w:val="FFFFFF" w:themeColor="background1"/>
                <w:kern w:val="28"/>
                <w:sz w:val="28"/>
                <w:szCs w:val="28"/>
              </w:rPr>
            </w:pPr>
            <w:r w:rsidRPr="006D24F6">
              <w:rPr>
                <w:rFonts w:ascii="Mark Pro Medium" w:eastAsia="思源黑体" w:hAnsi="Mark Pro Medium"/>
                <w:b/>
                <w:bCs/>
                <w:color w:val="FFFFFF" w:themeColor="background1"/>
                <w:kern w:val="28"/>
                <w:sz w:val="28"/>
                <w:szCs w:val="28"/>
              </w:rPr>
              <w:t>(5 min)</w:t>
            </w:r>
          </w:p>
        </w:tc>
      </w:tr>
      <w:tr w:rsidR="00DF6E60" w:rsidRPr="00784D0C" w14:paraId="2A431E6C" w14:textId="77777777" w:rsidTr="009B5D47">
        <w:trPr>
          <w:trHeight w:val="850"/>
        </w:trPr>
        <w:tc>
          <w:tcPr>
            <w:tcW w:w="10434" w:type="dxa"/>
            <w:tcBorders>
              <w:top w:val="nil"/>
              <w:left w:val="nil"/>
              <w:bottom w:val="nil"/>
              <w:right w:val="nil"/>
            </w:tcBorders>
            <w:shd w:val="clear" w:color="auto" w:fill="auto"/>
            <w:vAlign w:val="center"/>
          </w:tcPr>
          <w:p w14:paraId="0CB59BB5" w14:textId="77777777" w:rsidR="00DF6E60" w:rsidRPr="0079217A" w:rsidRDefault="00DF6E60" w:rsidP="00DF6E60">
            <w:pPr>
              <w:spacing w:line="360" w:lineRule="auto"/>
              <w:rPr>
                <w:rFonts w:ascii="Mark Pro Medium" w:eastAsia="思源黑体" w:hAnsi="Mark Pro Medium"/>
                <w:b/>
                <w:bCs/>
                <w:color w:val="595959" w:themeColor="text1" w:themeTint="A6"/>
                <w:w w:val="105"/>
                <w:kern w:val="28"/>
              </w:rPr>
            </w:pPr>
            <w:r w:rsidRPr="006D24F6">
              <w:rPr>
                <w:rFonts w:ascii="Mark Pro Medium" w:eastAsia="思源黑体" w:hAnsi="Mark Pro Medium"/>
                <w:b/>
                <w:bCs/>
                <w:color w:val="595959" w:themeColor="text1" w:themeTint="A6"/>
                <w:kern w:val="28"/>
              </w:rPr>
              <w:t>Step 4: Wrap up</w:t>
            </w:r>
            <w:r w:rsidRPr="0079217A">
              <w:rPr>
                <w:rFonts w:ascii="Mark Pro Medium" w:eastAsia="思源黑体" w:hAnsi="Mark Pro Medium"/>
                <w:b/>
                <w:bCs/>
                <w:color w:val="595959" w:themeColor="text1" w:themeTint="A6"/>
                <w:kern w:val="28"/>
              </w:rPr>
              <w:t xml:space="preserve"> </w:t>
            </w:r>
          </w:p>
          <w:p w14:paraId="2E2332F1" w14:textId="77777777" w:rsidR="00DF6E60" w:rsidRPr="006D24F6" w:rsidRDefault="00DF6E60" w:rsidP="00DF6E60">
            <w:pPr>
              <w:spacing w:line="360" w:lineRule="auto"/>
              <w:rPr>
                <w:rFonts w:ascii="Mark Pro" w:eastAsia="思源黑体" w:hAnsi="Mark Pro"/>
                <w:color w:val="595959" w:themeColor="text1" w:themeTint="A6"/>
                <w:kern w:val="28"/>
              </w:rPr>
            </w:pPr>
            <w:r w:rsidRPr="006D24F6">
              <w:rPr>
                <w:rFonts w:ascii="Mark Pro" w:eastAsia="思源黑体" w:hAnsi="Mark Pro"/>
                <w:color w:val="595959" w:themeColor="text1" w:themeTint="A6"/>
                <w:kern w:val="28"/>
              </w:rPr>
              <w:t>Did you succeed in programming the game?</w:t>
            </w:r>
          </w:p>
          <w:p w14:paraId="17660645" w14:textId="522E853D" w:rsidR="00DF6E60" w:rsidRPr="006D24F6" w:rsidRDefault="00DF6E60" w:rsidP="00DF6E60">
            <w:pPr>
              <w:spacing w:line="360" w:lineRule="auto"/>
              <w:rPr>
                <w:rFonts w:ascii="Mark Pro" w:eastAsia="思源黑体" w:hAnsi="Mark Pro"/>
                <w:color w:val="595959" w:themeColor="text1" w:themeTint="A6"/>
                <w:kern w:val="28"/>
              </w:rPr>
            </w:pPr>
            <w:r w:rsidRPr="006D24F6">
              <w:rPr>
                <w:rFonts w:ascii="Mark Pro" w:eastAsia="思源黑体" w:hAnsi="Mark Pro"/>
                <w:color w:val="595959" w:themeColor="text1" w:themeTint="A6"/>
                <w:kern w:val="28"/>
              </w:rPr>
              <w:t>In this lesson, you learned what a LAN connection is and where you might encounter it in everyday life. You know how to set up a LAN connection between different devices. You also learned how to create your own LAN network using the mBot2 and the CyberPi. In addition, you know how to add a random selection to a computer program.</w:t>
            </w:r>
          </w:p>
          <w:p w14:paraId="400B39D1" w14:textId="77777777" w:rsidR="00DF6E60" w:rsidRPr="006D24F6" w:rsidRDefault="00DF6E60" w:rsidP="00DF6E60">
            <w:pPr>
              <w:spacing w:line="360" w:lineRule="auto"/>
              <w:rPr>
                <w:rFonts w:ascii="Mark Pro" w:eastAsia="思源黑体" w:hAnsi="Mark Pro"/>
                <w:color w:val="595959" w:themeColor="text1" w:themeTint="A6"/>
                <w:kern w:val="28"/>
              </w:rPr>
            </w:pPr>
            <w:r w:rsidRPr="006D24F6">
              <w:rPr>
                <w:rFonts w:ascii="Mark Pro" w:eastAsia="思源黑体" w:hAnsi="Mark Pro"/>
                <w:color w:val="595959" w:themeColor="text1" w:themeTint="A6"/>
                <w:kern w:val="28"/>
              </w:rPr>
              <w:t>It is now time for a brief reflection. Think on your own and discuss with the group:</w:t>
            </w:r>
          </w:p>
          <w:p w14:paraId="09B5DBF9" w14:textId="77777777" w:rsidR="00DF6E60" w:rsidRPr="006D24F6" w:rsidRDefault="00DF6E60" w:rsidP="00DF6E60">
            <w:pPr>
              <w:pStyle w:val="ListParagraph"/>
              <w:numPr>
                <w:ilvl w:val="0"/>
                <w:numId w:val="37"/>
              </w:numPr>
              <w:spacing w:line="360" w:lineRule="auto"/>
              <w:rPr>
                <w:rFonts w:ascii="Mark Pro" w:eastAsia="思源黑体" w:hAnsi="Mark Pro"/>
                <w:color w:val="595959" w:themeColor="text1" w:themeTint="A6"/>
                <w:kern w:val="28"/>
              </w:rPr>
            </w:pPr>
            <w:r w:rsidRPr="006D24F6">
              <w:rPr>
                <w:rFonts w:ascii="Mark Pro" w:eastAsia="思源黑体" w:hAnsi="Mark Pro" w:hint="eastAsia"/>
                <w:color w:val="595959" w:themeColor="text1" w:themeTint="A6"/>
                <w:kern w:val="28"/>
              </w:rPr>
              <w:t>What do you think worked out well?</w:t>
            </w:r>
          </w:p>
          <w:p w14:paraId="20C49927" w14:textId="77777777" w:rsidR="00DF6E60" w:rsidRPr="006D24F6" w:rsidRDefault="00DF6E60" w:rsidP="00DF6E60">
            <w:pPr>
              <w:pStyle w:val="ListParagraph"/>
              <w:numPr>
                <w:ilvl w:val="0"/>
                <w:numId w:val="37"/>
              </w:numPr>
              <w:spacing w:line="360" w:lineRule="auto"/>
              <w:rPr>
                <w:rFonts w:ascii="Mark Pro" w:eastAsia="思源黑体" w:hAnsi="Mark Pro"/>
                <w:color w:val="595959" w:themeColor="text1" w:themeTint="A6"/>
                <w:kern w:val="28"/>
              </w:rPr>
            </w:pPr>
            <w:r w:rsidRPr="006D24F6">
              <w:rPr>
                <w:rFonts w:ascii="Mark Pro" w:eastAsia="思源黑体" w:hAnsi="Mark Pro" w:hint="eastAsia"/>
                <w:color w:val="595959" w:themeColor="text1" w:themeTint="A6"/>
                <w:kern w:val="28"/>
              </w:rPr>
              <w:t>What could be better?</w:t>
            </w:r>
          </w:p>
          <w:p w14:paraId="313441C3" w14:textId="77777777" w:rsidR="00DF6E60" w:rsidRPr="006D24F6" w:rsidRDefault="00DF6E60" w:rsidP="00DF6E60">
            <w:pPr>
              <w:pStyle w:val="ListParagraph"/>
              <w:numPr>
                <w:ilvl w:val="0"/>
                <w:numId w:val="37"/>
              </w:numPr>
              <w:spacing w:line="360" w:lineRule="auto"/>
              <w:rPr>
                <w:rFonts w:ascii="Mark Pro" w:eastAsia="思源黑体" w:hAnsi="Mark Pro"/>
                <w:color w:val="595959" w:themeColor="text1" w:themeTint="A6"/>
                <w:kern w:val="28"/>
              </w:rPr>
            </w:pPr>
            <w:r w:rsidRPr="006D24F6">
              <w:rPr>
                <w:rFonts w:ascii="Mark Pro" w:eastAsia="思源黑体" w:hAnsi="Mark Pro" w:hint="eastAsia"/>
                <w:color w:val="595959" w:themeColor="text1" w:themeTint="A6"/>
                <w:kern w:val="28"/>
              </w:rPr>
              <w:t>Which parts of the lesson did you find easy and which did you find more difficult?</w:t>
            </w:r>
          </w:p>
          <w:p w14:paraId="43B60DD5" w14:textId="77777777" w:rsidR="00DF6E60" w:rsidRDefault="00DF6E60" w:rsidP="00DF6E60">
            <w:pPr>
              <w:pStyle w:val="ListParagraph"/>
              <w:numPr>
                <w:ilvl w:val="0"/>
                <w:numId w:val="37"/>
              </w:numPr>
              <w:spacing w:line="360" w:lineRule="auto"/>
              <w:rPr>
                <w:rFonts w:ascii="Mark Pro" w:eastAsia="思源黑体" w:hAnsi="Mark Pro"/>
                <w:color w:val="595959" w:themeColor="text1" w:themeTint="A6"/>
                <w:kern w:val="28"/>
              </w:rPr>
            </w:pPr>
            <w:r w:rsidRPr="006D24F6">
              <w:rPr>
                <w:rFonts w:ascii="Mark Pro" w:eastAsia="思源黑体" w:hAnsi="Mark Pro" w:hint="eastAsia"/>
                <w:color w:val="595959" w:themeColor="text1" w:themeTint="A6"/>
                <w:kern w:val="28"/>
              </w:rPr>
              <w:t>What would you like more explanation about?</w:t>
            </w:r>
          </w:p>
          <w:p w14:paraId="66957FB1" w14:textId="77777777" w:rsidR="00DF6E60" w:rsidRDefault="00DF6E60" w:rsidP="00DF6E60">
            <w:pPr>
              <w:pStyle w:val="ListParagraph"/>
              <w:numPr>
                <w:ilvl w:val="0"/>
                <w:numId w:val="37"/>
              </w:numPr>
              <w:spacing w:line="360" w:lineRule="auto"/>
              <w:rPr>
                <w:rFonts w:ascii="Mark Pro" w:eastAsia="思源黑体" w:hAnsi="Mark Pro"/>
                <w:color w:val="595959" w:themeColor="text1" w:themeTint="A6"/>
                <w:kern w:val="28"/>
              </w:rPr>
            </w:pPr>
            <w:r w:rsidRPr="00DF6E60">
              <w:rPr>
                <w:rFonts w:ascii="Mark Pro" w:eastAsia="思源黑体" w:hAnsi="Mark Pro" w:hint="eastAsia"/>
                <w:color w:val="595959" w:themeColor="text1" w:themeTint="A6"/>
                <w:kern w:val="28"/>
              </w:rPr>
              <w:t>Who could help you with that?</w:t>
            </w:r>
          </w:p>
          <w:p w14:paraId="78BF9BC5" w14:textId="77777777" w:rsidR="00DF6E60" w:rsidRDefault="00DF6E60" w:rsidP="00DF6E60">
            <w:pPr>
              <w:spacing w:line="360" w:lineRule="auto"/>
              <w:rPr>
                <w:rFonts w:ascii="Mark Pro" w:eastAsia="思源黑体" w:hAnsi="Mark Pro"/>
                <w:color w:val="595959" w:themeColor="text1" w:themeTint="A6"/>
                <w:kern w:val="28"/>
              </w:rPr>
            </w:pPr>
          </w:p>
          <w:p w14:paraId="31A4E20A" w14:textId="77777777" w:rsidR="00DF6E60" w:rsidRDefault="00DF6E60" w:rsidP="00DF6E60">
            <w:pPr>
              <w:spacing w:line="360" w:lineRule="auto"/>
              <w:rPr>
                <w:rFonts w:ascii="Mark Pro" w:eastAsia="思源黑体" w:hAnsi="Mark Pro"/>
                <w:color w:val="595959" w:themeColor="text1" w:themeTint="A6"/>
                <w:kern w:val="28"/>
              </w:rPr>
            </w:pPr>
          </w:p>
          <w:p w14:paraId="7312909F" w14:textId="69C7D0DF" w:rsidR="00DF6E60" w:rsidRPr="00DF6E60" w:rsidRDefault="00DF6E60" w:rsidP="00DF6E60">
            <w:pPr>
              <w:spacing w:line="360" w:lineRule="auto"/>
              <w:rPr>
                <w:rFonts w:ascii="Mark Pro" w:eastAsia="思源黑体" w:hAnsi="Mark Pro"/>
                <w:color w:val="595959" w:themeColor="text1" w:themeTint="A6"/>
                <w:kern w:val="28"/>
              </w:rPr>
            </w:pPr>
          </w:p>
        </w:tc>
      </w:tr>
    </w:tbl>
    <w:p w14:paraId="0E4FC44A" w14:textId="1A964891" w:rsidR="0018668E" w:rsidRDefault="0018668E">
      <w:pPr>
        <w:rPr>
          <w:rFonts w:ascii="Mark Pro" w:eastAsia="思源黑体" w:hAnsi="Mark Pro"/>
          <w:kern w:val="28"/>
          <w:szCs w:val="4"/>
        </w:rPr>
      </w:pPr>
    </w:p>
    <w:p w14:paraId="126AB267" w14:textId="77777777" w:rsidR="00344FEA" w:rsidRPr="0018668E" w:rsidRDefault="00344FEA">
      <w:pPr>
        <w:rPr>
          <w:rFonts w:ascii="Mark Pro" w:eastAsia="思源黑体" w:hAnsi="Mark Pro"/>
          <w:kern w:val="28"/>
          <w:szCs w:val="4"/>
        </w:rPr>
      </w:pPr>
    </w:p>
    <w:sectPr w:rsidR="00344FEA" w:rsidRPr="0018668E" w:rsidSect="008B2D83">
      <w:headerReference w:type="even" r:id="rId35"/>
      <w:headerReference w:type="default" r:id="rId36"/>
      <w:footerReference w:type="default" r:id="rId37"/>
      <w:pgSz w:w="11906" w:h="16838" w:code="9"/>
      <w:pgMar w:top="1440" w:right="720" w:bottom="720" w:left="720" w:header="720"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5A9E" w14:textId="77777777" w:rsidR="00E82BC1" w:rsidRDefault="00E82BC1" w:rsidP="00C32CBF">
      <w:pPr>
        <w:spacing w:after="0" w:line="240" w:lineRule="auto"/>
      </w:pPr>
      <w:r>
        <w:separator/>
      </w:r>
    </w:p>
  </w:endnote>
  <w:endnote w:type="continuationSeparator" w:id="0">
    <w:p w14:paraId="40D6B31C" w14:textId="77777777" w:rsidR="00E82BC1" w:rsidRDefault="00E82BC1" w:rsidP="00C3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思源黑体">
    <w:altName w:val="Microsoft YaHei"/>
    <w:panose1 w:val="00000000000000000000"/>
    <w:charset w:val="86"/>
    <w:family w:val="swiss"/>
    <w:notTrueType/>
    <w:pitch w:val="variable"/>
    <w:sig w:usb0="30000287" w:usb1="2BDF3C10" w:usb2="00000016" w:usb3="00000000" w:csb0="002E0107" w:csb1="00000000"/>
  </w:font>
  <w:font w:name="Mark Pro">
    <w:altName w:val="Calibri"/>
    <w:panose1 w:val="020B0504020201010104"/>
    <w:charset w:val="00"/>
    <w:family w:val="swiss"/>
    <w:notTrueType/>
    <w:pitch w:val="variable"/>
    <w:sig w:usb0="A00000FF" w:usb1="5000FCFB" w:usb2="00000000" w:usb3="00000000" w:csb0="00000093" w:csb1="00000000"/>
  </w:font>
  <w:font w:name="Mark Pro Medium">
    <w:altName w:val="Calibri"/>
    <w:panose1 w:val="020B0604020201010104"/>
    <w:charset w:val="00"/>
    <w:family w:val="swiss"/>
    <w:notTrueType/>
    <w:pitch w:val="variable"/>
    <w:sig w:usb0="A00000FF" w:usb1="5000FCF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3D73A" w14:textId="18E70D41" w:rsidR="004E5761" w:rsidRPr="009806B1" w:rsidRDefault="004E5761" w:rsidP="009806B1">
    <w:pPr>
      <w:pStyle w:val="Footer"/>
      <w:jc w:val="center"/>
      <w:rPr>
        <w:rFonts w:ascii="Mark Pro" w:hAnsi="Mark Pro"/>
        <w:sz w:val="14"/>
        <w:szCs w:val="14"/>
      </w:rPr>
    </w:pPr>
    <w:r w:rsidRPr="009806B1">
      <w:rPr>
        <w:rFonts w:ascii="Mark Pro" w:hAnsi="Mark Pro"/>
        <w:color w:val="1EB9EE"/>
        <w:sz w:val="14"/>
        <w:szCs w:val="14"/>
      </w:rPr>
      <w:t>© education.makeblock.com</w:t>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tab/>
    </w:r>
    <w:r w:rsidRPr="009806B1">
      <w:rPr>
        <w:rFonts w:ascii="Mark Pro" w:hAnsi="Mark Pro"/>
        <w:color w:val="1EB9EE"/>
        <w:sz w:val="14"/>
        <w:szCs w:val="14"/>
      </w:rPr>
      <w:fldChar w:fldCharType="begin"/>
    </w:r>
    <w:r w:rsidRPr="009806B1">
      <w:rPr>
        <w:rFonts w:ascii="Mark Pro" w:hAnsi="Mark Pro"/>
        <w:color w:val="1EB9EE"/>
        <w:sz w:val="14"/>
        <w:szCs w:val="14"/>
      </w:rPr>
      <w:instrText>PAGE   \* MERGEFORMAT</w:instrText>
    </w:r>
    <w:r w:rsidRPr="009806B1">
      <w:rPr>
        <w:rFonts w:ascii="Mark Pro" w:hAnsi="Mark Pro"/>
        <w:color w:val="1EB9EE"/>
        <w:sz w:val="14"/>
        <w:szCs w:val="14"/>
      </w:rPr>
      <w:fldChar w:fldCharType="separate"/>
    </w:r>
    <w:r w:rsidRPr="009806B1">
      <w:rPr>
        <w:rFonts w:ascii="Mark Pro" w:hAnsi="Mark Pro"/>
        <w:color w:val="1EB9EE"/>
        <w:sz w:val="14"/>
        <w:szCs w:val="14"/>
        <w:lang w:val="zh-CN"/>
      </w:rPr>
      <w:t>1</w:t>
    </w:r>
    <w:r w:rsidRPr="009806B1">
      <w:rPr>
        <w:rFonts w:ascii="Mark Pro" w:hAnsi="Mark Pro"/>
        <w:color w:val="1EB9EE"/>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9E859" w14:textId="77777777" w:rsidR="00E82BC1" w:rsidRDefault="00E82BC1" w:rsidP="00C32CBF">
      <w:pPr>
        <w:spacing w:after="0" w:line="240" w:lineRule="auto"/>
      </w:pPr>
      <w:r>
        <w:separator/>
      </w:r>
    </w:p>
  </w:footnote>
  <w:footnote w:type="continuationSeparator" w:id="0">
    <w:p w14:paraId="1DE894E9" w14:textId="77777777" w:rsidR="00E82BC1" w:rsidRDefault="00E82BC1" w:rsidP="00C3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F08E" w14:textId="1F3AA299" w:rsidR="00280FC0" w:rsidRDefault="00280FC0">
    <w:pPr>
      <w:pStyle w:val="Header"/>
    </w:pPr>
    <w:r>
      <w:rPr>
        <w:noProof/>
      </w:rPr>
      <w:drawing>
        <wp:anchor distT="0" distB="0" distL="114300" distR="114300" simplePos="0" relativeHeight="251677696" behindDoc="1" locked="0" layoutInCell="1" allowOverlap="1" wp14:anchorId="7D8DC482" wp14:editId="30A21058">
          <wp:simplePos x="0" y="0"/>
          <wp:positionH relativeFrom="margin">
            <wp:posOffset>0</wp:posOffset>
          </wp:positionH>
          <wp:positionV relativeFrom="paragraph">
            <wp:posOffset>-252730</wp:posOffset>
          </wp:positionV>
          <wp:extent cx="1085850" cy="5429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5850" cy="542925"/>
                  </a:xfrm>
                  <a:prstGeom prst="rect">
                    <a:avLst/>
                  </a:prstGeom>
                </pic:spPr>
              </pic:pic>
            </a:graphicData>
          </a:graphic>
          <wp14:sizeRelH relativeFrom="margin">
            <wp14:pctWidth>0</wp14:pctWidth>
          </wp14:sizeRelH>
          <wp14:sizeRelV relativeFrom="margin">
            <wp14:pctHeight>0</wp14:pctHeight>
          </wp14:sizeRelV>
        </wp:anchor>
      </w:drawing>
    </w:r>
    <w:r>
      <w:rPr>
        <w:rFonts w:ascii="Mark Pro" w:hAnsi="Mark Pro"/>
        <w:noProof/>
        <w:color w:val="1EB9EE"/>
        <w:sz w:val="14"/>
        <w:szCs w:val="14"/>
      </w:rPr>
      <mc:AlternateContent>
        <mc:Choice Requires="wps">
          <w:drawing>
            <wp:anchor distT="0" distB="0" distL="114300" distR="114300" simplePos="0" relativeHeight="251679744" behindDoc="0" locked="0" layoutInCell="1" allowOverlap="1" wp14:anchorId="3A72AC8F" wp14:editId="58221AE2">
              <wp:simplePos x="0" y="0"/>
              <wp:positionH relativeFrom="leftMargin">
                <wp:align>right</wp:align>
              </wp:positionH>
              <wp:positionV relativeFrom="paragraph">
                <wp:posOffset>1763004</wp:posOffset>
              </wp:positionV>
              <wp:extent cx="457200" cy="8464550"/>
              <wp:effectExtent l="0" t="0" r="0" b="0"/>
              <wp:wrapNone/>
              <wp:docPr id="4" name="Right Triangle 4"/>
              <wp:cNvGraphicFramePr/>
              <a:graphic xmlns:a="http://schemas.openxmlformats.org/drawingml/2006/main">
                <a:graphicData uri="http://schemas.microsoft.com/office/word/2010/wordprocessingShape">
                  <wps:wsp>
                    <wps:cNvSpPr/>
                    <wps:spPr>
                      <a:xfrm>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A1AD7AD">
            <v:shapetype id="_x0000_t6" coordsize="21600,21600" o:spt="6" path="m,l,21600r21600,xe" w14:anchorId="20CD339F">
              <v:stroke joinstyle="miter"/>
              <v:path textboxrect="1800,12600,12600,19800" gradientshapeok="t" o:connecttype="custom" o:connectlocs="0,0;0,10800;0,21600;10800,21600;21600,21600;10800,10800"/>
            </v:shapetype>
            <v:shape id="Right Triangle 4" style="position:absolute;margin-left:-15.2pt;margin-top:138.8pt;width:36pt;height:666.5pt;z-index:2516797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">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2A39" w14:textId="1435C429" w:rsidR="004E5761" w:rsidRDefault="00280FC0" w:rsidP="00346A7F">
    <w:pPr>
      <w:pStyle w:val="Header"/>
      <w:jc w:val="center"/>
    </w:pPr>
    <w:r>
      <w:rPr>
        <w:rFonts w:ascii="Mark Pro" w:hAnsi="Mark Pro"/>
        <w:noProof/>
        <w:color w:val="1EB9EE"/>
        <w:sz w:val="14"/>
        <w:szCs w:val="14"/>
      </w:rPr>
      <mc:AlternateContent>
        <mc:Choice Requires="wps">
          <w:drawing>
            <wp:anchor distT="0" distB="0" distL="114300" distR="114300" simplePos="0" relativeHeight="251662336" behindDoc="0" locked="0" layoutInCell="1" allowOverlap="1" wp14:anchorId="49FC79FD" wp14:editId="2A449494">
              <wp:simplePos x="0" y="0"/>
              <wp:positionH relativeFrom="page">
                <wp:align>right</wp:align>
              </wp:positionH>
              <wp:positionV relativeFrom="paragraph">
                <wp:posOffset>1836322</wp:posOffset>
              </wp:positionV>
              <wp:extent cx="457200" cy="8464550"/>
              <wp:effectExtent l="0" t="0" r="0" b="0"/>
              <wp:wrapNone/>
              <wp:docPr id="6" name="Right Triangle 6"/>
              <wp:cNvGraphicFramePr/>
              <a:graphic xmlns:a="http://schemas.openxmlformats.org/drawingml/2006/main">
                <a:graphicData uri="http://schemas.microsoft.com/office/word/2010/wordprocessingShape">
                  <wps:wsp>
                    <wps:cNvSpPr/>
                    <wps:spPr>
                      <a:xfrm flipH="1">
                        <a:off x="0" y="0"/>
                        <a:ext cx="457200" cy="8464550"/>
                      </a:xfrm>
                      <a:prstGeom prst="rtTriangle">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8A4F8A7">
            <v:shapetype id="_x0000_t6" coordsize="21600,21600" o:spt="6" path="m,l,21600r21600,xe" w14:anchorId="4D9B1453">
              <v:stroke joinstyle="miter"/>
              <v:path textboxrect="1800,12600,12600,19800" gradientshapeok="t" o:connecttype="custom" o:connectlocs="0,0;0,10800;0,21600;10800,21600;21600,21600;10800,10800"/>
            </v:shapetype>
            <v:shape id="Right Triangle 6" style="position:absolute;margin-left:-15.2pt;margin-top:144.6pt;width:36pt;height:666.5pt;flip:x;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00b0f0"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">
              <w10:wrap anchorx="page"/>
            </v:shape>
          </w:pict>
        </mc:Fallback>
      </mc:AlternateContent>
    </w:r>
    <w:r w:rsidR="00156AF2">
      <w:rPr>
        <w:rFonts w:ascii="Mark Pro" w:hAnsi="Mark Pro"/>
        <w:noProof/>
        <w:color w:val="1EB9EE"/>
        <w:sz w:val="14"/>
        <w:szCs w:val="14"/>
      </w:rPr>
      <mc:AlternateContent>
        <mc:Choice Requires="wpg">
          <w:drawing>
            <wp:anchor distT="0" distB="0" distL="114300" distR="114300" simplePos="0" relativeHeight="251675648" behindDoc="0" locked="0" layoutInCell="1" allowOverlap="1" wp14:anchorId="07B510E4" wp14:editId="6C944B02">
              <wp:simplePos x="0" y="0"/>
              <wp:positionH relativeFrom="column">
                <wp:posOffset>4787900</wp:posOffset>
              </wp:positionH>
              <wp:positionV relativeFrom="paragraph">
                <wp:posOffset>-317500</wp:posOffset>
              </wp:positionV>
              <wp:extent cx="2315669" cy="414867"/>
              <wp:effectExtent l="0" t="0" r="8890" b="23495"/>
              <wp:wrapNone/>
              <wp:docPr id="17" name="Group 17"/>
              <wp:cNvGraphicFramePr/>
              <a:graphic xmlns:a="http://schemas.openxmlformats.org/drawingml/2006/main">
                <a:graphicData uri="http://schemas.microsoft.com/office/word/2010/wordprocessingGroup">
                  <wpg:wgp>
                    <wpg:cNvGrpSpPr/>
                    <wpg:grpSpPr>
                      <a:xfrm>
                        <a:off x="0" y="0"/>
                        <a:ext cx="2315669" cy="414867"/>
                        <a:chOff x="0" y="0"/>
                        <a:chExt cx="2315669" cy="414867"/>
                      </a:xfrm>
                    </wpg:grpSpPr>
                    <wps:wsp>
                      <wps:cNvPr id="7" name="Rectangle 7"/>
                      <wps:cNvSpPr/>
                      <wps:spPr>
                        <a:xfrm>
                          <a:off x="0" y="82550"/>
                          <a:ext cx="2315669" cy="215900"/>
                        </a:xfrm>
                        <a:custGeom>
                          <a:avLst/>
                          <a:gdLst>
                            <a:gd name="connsiteX0" fmla="*/ 0 w 1989455"/>
                            <a:gd name="connsiteY0" fmla="*/ 0 h 215900"/>
                            <a:gd name="connsiteX1" fmla="*/ 1989455 w 1989455"/>
                            <a:gd name="connsiteY1" fmla="*/ 0 h 215900"/>
                            <a:gd name="connsiteX2" fmla="*/ 1989455 w 1989455"/>
                            <a:gd name="connsiteY2" fmla="*/ 215900 h 215900"/>
                            <a:gd name="connsiteX3" fmla="*/ 0 w 1989455"/>
                            <a:gd name="connsiteY3" fmla="*/ 215900 h 215900"/>
                            <a:gd name="connsiteX4" fmla="*/ 0 w 1989455"/>
                            <a:gd name="connsiteY4" fmla="*/ 0 h 215900"/>
                            <a:gd name="connsiteX0" fmla="*/ 325967 w 2315422"/>
                            <a:gd name="connsiteY0" fmla="*/ 0 h 215900"/>
                            <a:gd name="connsiteX1" fmla="*/ 2315422 w 2315422"/>
                            <a:gd name="connsiteY1" fmla="*/ 0 h 215900"/>
                            <a:gd name="connsiteX2" fmla="*/ 2315422 w 2315422"/>
                            <a:gd name="connsiteY2" fmla="*/ 215900 h 215900"/>
                            <a:gd name="connsiteX3" fmla="*/ 0 w 2315422"/>
                            <a:gd name="connsiteY3" fmla="*/ 215900 h 215900"/>
                            <a:gd name="connsiteX4" fmla="*/ 325967 w 2315422"/>
                            <a:gd name="connsiteY4" fmla="*/ 0 h 2159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15422" h="215900">
                              <a:moveTo>
                                <a:pt x="325967" y="0"/>
                              </a:moveTo>
                              <a:lnTo>
                                <a:pt x="2315422" y="0"/>
                              </a:lnTo>
                              <a:lnTo>
                                <a:pt x="2315422" y="215900"/>
                              </a:lnTo>
                              <a:lnTo>
                                <a:pt x="0" y="215900"/>
                              </a:lnTo>
                              <a:lnTo>
                                <a:pt x="325967" y="0"/>
                              </a:lnTo>
                              <a:close/>
                            </a:path>
                          </a:pathLst>
                        </a:cu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wps:spPr>
                        <a:xfrm>
                          <a:off x="17843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18796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 name="Straight Connector 12"/>
                      <wps:cNvCnPr/>
                      <wps:spPr>
                        <a:xfrm>
                          <a:off x="19685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20637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 name="Straight Connector 14"/>
                      <wps:cNvCnPr/>
                      <wps:spPr>
                        <a:xfrm>
                          <a:off x="215900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2254250" y="0"/>
                          <a:ext cx="0" cy="414867"/>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w:pict w14:anchorId="23AAFA81">
            <v:group id="Group 17" style="position:absolute;margin-left:377pt;margin-top:-25pt;width:182.35pt;height:32.65pt;z-index:251675648" coordsize="23156,4148" o:spid="_x0000_s1026" w14:anchorId="7A6EAA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">
              <v:shape id="Rectangle 7" style="position:absolute;top:825;width:23156;height:2159;visibility:visible;mso-wrap-style:square;v-text-anchor:middle" coordsize="2315422,215900" o:spid="_x0000_s1027" fillcolor="#00b0f0" stroked="f" strokeweight="1pt" path="m325967,l2315422,r,215900l,215900,3259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">
                <v:stroke joinstyle="miter"/>
                <v:path arrowok="t" o:connecttype="custom" o:connectlocs="326002,0;2315669,0;2315669,215900;0,215900;326002,0" o:connectangles="0,0,0,0,0"/>
              </v:shape>
              <v:line id="Straight Connector 9" style="position:absolute;visibility:visible;mso-wrap-style:square" o:spid="_x0000_s1028" strokecolor="white [3212]" strokeweight="3pt" o:connectortype="straight" from="17843,0" to="17843,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">
                <v:stroke joinstyle="miter"/>
              </v:line>
              <v:line id="Straight Connector 11" style="position:absolute;visibility:visible;mso-wrap-style:square" o:spid="_x0000_s1029" strokecolor="white [3212]" strokeweight="3pt" o:connectortype="straight" from="18796,0" to="18796,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">
                <v:stroke joinstyle="miter"/>
              </v:line>
              <v:line id="Straight Connector 12" style="position:absolute;visibility:visible;mso-wrap-style:square" o:spid="_x0000_s1030" strokecolor="white [3212]" strokeweight="3pt" o:connectortype="straight" from="19685,0" to="19685,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">
                <v:stroke joinstyle="miter"/>
              </v:line>
              <v:line id="Straight Connector 13" style="position:absolute;visibility:visible;mso-wrap-style:square" o:spid="_x0000_s1031" strokecolor="white [3212]" strokeweight="3pt" o:connectortype="straight" from="20637,0" to="20637,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9wwAAANsAAAAPAAAAZHJzL2Rvd25yZXYueG1sRE/fa8Iw&#10;EH4f7H8IJ+xtpk5Q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fp/YvcMAAADbAAAADwAA&#10;AAAAAAAAAAAAAAAHAgAAZHJzL2Rvd25yZXYueG1sUEsFBgAAAAADAAMAtwAAAPcCAAAAAA==&#10;">
                <v:stroke joinstyle="miter"/>
              </v:line>
              <v:line id="Straight Connector 14" style="position:absolute;visibility:visible;mso-wrap-style:square" o:spid="_x0000_s1032" strokecolor="white [3212]" strokeweight="3pt" o:connectortype="straight" from="21590,0" to="21590,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">
                <v:stroke joinstyle="miter"/>
              </v:line>
              <v:line id="Straight Connector 16" style="position:absolute;visibility:visible;mso-wrap-style:square" o:spid="_x0000_s1033" strokecolor="white [3212]" strokeweight="3pt" o:connectortype="straight" from="22542,0" to="22542,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">
                <v:stroke joinstyle="miter"/>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5pt;height:15.5pt;visibility:visible;mso-wrap-style:square" o:bullet="t">
        <v:imagedata r:id="rId1" o:title=""/>
      </v:shape>
    </w:pict>
  </w:numPicBullet>
  <w:numPicBullet w:numPicBulletId="1">
    <w:pict>
      <v:shape id="_x0000_i1027" type="#_x0000_t75" style="width:15.5pt;height:15.5pt;visibility:visible;mso-wrap-style:square" o:bullet="t">
        <v:imagedata r:id="rId2" o:title=""/>
      </v:shape>
    </w:pict>
  </w:numPicBullet>
  <w:abstractNum w:abstractNumId="0" w15:restartNumberingAfterBreak="0">
    <w:nsid w:val="005A2FD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1B22"/>
    <w:multiLevelType w:val="hybridMultilevel"/>
    <w:tmpl w:val="C5ACDE9E"/>
    <w:lvl w:ilvl="0" w:tplc="00D42D5E">
      <w:start w:val="1"/>
      <w:numFmt w:val="bullet"/>
      <w:lvlText w:val=""/>
      <w:lvlJc w:val="left"/>
      <w:pPr>
        <w:ind w:left="720" w:hanging="360"/>
      </w:pPr>
      <w:rPr>
        <w:rFonts w:ascii="Symbol" w:hAnsi="Symbol" w:hint="default"/>
        <w:color w:val="595959" w:themeColor="text1" w:themeTint="A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4588C"/>
    <w:multiLevelType w:val="multilevel"/>
    <w:tmpl w:val="7E94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47BF7"/>
    <w:multiLevelType w:val="hybridMultilevel"/>
    <w:tmpl w:val="FE025FB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3F64392"/>
    <w:multiLevelType w:val="multilevel"/>
    <w:tmpl w:val="181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9669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F5246"/>
    <w:multiLevelType w:val="hybridMultilevel"/>
    <w:tmpl w:val="B866A6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C1272E6"/>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F2BC9"/>
    <w:multiLevelType w:val="hybridMultilevel"/>
    <w:tmpl w:val="F3A4658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3F50841"/>
    <w:multiLevelType w:val="hybridMultilevel"/>
    <w:tmpl w:val="C86418CA"/>
    <w:lvl w:ilvl="0" w:tplc="416A0E34">
      <w:start w:val="1"/>
      <w:numFmt w:val="bullet"/>
      <w:lvlText w:val=""/>
      <w:lvlPicBulletId w:val="0"/>
      <w:lvlJc w:val="left"/>
      <w:pPr>
        <w:tabs>
          <w:tab w:val="num" w:pos="720"/>
        </w:tabs>
        <w:ind w:left="720" w:hanging="360"/>
      </w:pPr>
      <w:rPr>
        <w:rFonts w:ascii="Symbol" w:hAnsi="Symbol" w:hint="default"/>
      </w:rPr>
    </w:lvl>
    <w:lvl w:ilvl="1" w:tplc="40D20BEE" w:tentative="1">
      <w:start w:val="1"/>
      <w:numFmt w:val="bullet"/>
      <w:lvlText w:val=""/>
      <w:lvlJc w:val="left"/>
      <w:pPr>
        <w:tabs>
          <w:tab w:val="num" w:pos="1440"/>
        </w:tabs>
        <w:ind w:left="1440" w:hanging="360"/>
      </w:pPr>
      <w:rPr>
        <w:rFonts w:ascii="Symbol" w:hAnsi="Symbol" w:hint="default"/>
      </w:rPr>
    </w:lvl>
    <w:lvl w:ilvl="2" w:tplc="E6CCD986" w:tentative="1">
      <w:start w:val="1"/>
      <w:numFmt w:val="bullet"/>
      <w:lvlText w:val=""/>
      <w:lvlJc w:val="left"/>
      <w:pPr>
        <w:tabs>
          <w:tab w:val="num" w:pos="2160"/>
        </w:tabs>
        <w:ind w:left="2160" w:hanging="360"/>
      </w:pPr>
      <w:rPr>
        <w:rFonts w:ascii="Symbol" w:hAnsi="Symbol" w:hint="default"/>
      </w:rPr>
    </w:lvl>
    <w:lvl w:ilvl="3" w:tplc="809C5C40" w:tentative="1">
      <w:start w:val="1"/>
      <w:numFmt w:val="bullet"/>
      <w:lvlText w:val=""/>
      <w:lvlJc w:val="left"/>
      <w:pPr>
        <w:tabs>
          <w:tab w:val="num" w:pos="2880"/>
        </w:tabs>
        <w:ind w:left="2880" w:hanging="360"/>
      </w:pPr>
      <w:rPr>
        <w:rFonts w:ascii="Symbol" w:hAnsi="Symbol" w:hint="default"/>
      </w:rPr>
    </w:lvl>
    <w:lvl w:ilvl="4" w:tplc="64A23980" w:tentative="1">
      <w:start w:val="1"/>
      <w:numFmt w:val="bullet"/>
      <w:lvlText w:val=""/>
      <w:lvlJc w:val="left"/>
      <w:pPr>
        <w:tabs>
          <w:tab w:val="num" w:pos="3600"/>
        </w:tabs>
        <w:ind w:left="3600" w:hanging="360"/>
      </w:pPr>
      <w:rPr>
        <w:rFonts w:ascii="Symbol" w:hAnsi="Symbol" w:hint="default"/>
      </w:rPr>
    </w:lvl>
    <w:lvl w:ilvl="5" w:tplc="5C7EB10A" w:tentative="1">
      <w:start w:val="1"/>
      <w:numFmt w:val="bullet"/>
      <w:lvlText w:val=""/>
      <w:lvlJc w:val="left"/>
      <w:pPr>
        <w:tabs>
          <w:tab w:val="num" w:pos="4320"/>
        </w:tabs>
        <w:ind w:left="4320" w:hanging="360"/>
      </w:pPr>
      <w:rPr>
        <w:rFonts w:ascii="Symbol" w:hAnsi="Symbol" w:hint="default"/>
      </w:rPr>
    </w:lvl>
    <w:lvl w:ilvl="6" w:tplc="4F721DD6" w:tentative="1">
      <w:start w:val="1"/>
      <w:numFmt w:val="bullet"/>
      <w:lvlText w:val=""/>
      <w:lvlJc w:val="left"/>
      <w:pPr>
        <w:tabs>
          <w:tab w:val="num" w:pos="5040"/>
        </w:tabs>
        <w:ind w:left="5040" w:hanging="360"/>
      </w:pPr>
      <w:rPr>
        <w:rFonts w:ascii="Symbol" w:hAnsi="Symbol" w:hint="default"/>
      </w:rPr>
    </w:lvl>
    <w:lvl w:ilvl="7" w:tplc="F6106DC6" w:tentative="1">
      <w:start w:val="1"/>
      <w:numFmt w:val="bullet"/>
      <w:lvlText w:val=""/>
      <w:lvlJc w:val="left"/>
      <w:pPr>
        <w:tabs>
          <w:tab w:val="num" w:pos="5760"/>
        </w:tabs>
        <w:ind w:left="5760" w:hanging="360"/>
      </w:pPr>
      <w:rPr>
        <w:rFonts w:ascii="Symbol" w:hAnsi="Symbol" w:hint="default"/>
      </w:rPr>
    </w:lvl>
    <w:lvl w:ilvl="8" w:tplc="DA24171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4A25C28"/>
    <w:multiLevelType w:val="hybridMultilevel"/>
    <w:tmpl w:val="83CEF56A"/>
    <w:lvl w:ilvl="0" w:tplc="787CB692">
      <w:start w:val="1"/>
      <w:numFmt w:val="bullet"/>
      <w:lvlText w:val=""/>
      <w:lvlJc w:val="left"/>
      <w:pPr>
        <w:ind w:left="720" w:hanging="360"/>
      </w:pPr>
      <w:rPr>
        <w:rFonts w:ascii="Symbol" w:hAnsi="Symbol" w:hint="default"/>
        <w:color w:val="595959" w:themeColor="text1" w:themeTint="A6"/>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B4FFF"/>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12052"/>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34973"/>
    <w:multiLevelType w:val="hybridMultilevel"/>
    <w:tmpl w:val="E59088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317151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67063"/>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F6D24"/>
    <w:multiLevelType w:val="multilevel"/>
    <w:tmpl w:val="7A06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23252"/>
    <w:multiLevelType w:val="multilevel"/>
    <w:tmpl w:val="4DBC7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362B6"/>
    <w:multiLevelType w:val="hybridMultilevel"/>
    <w:tmpl w:val="51FA51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0A51746"/>
    <w:multiLevelType w:val="multilevel"/>
    <w:tmpl w:val="3A7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16EA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60D4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F7699"/>
    <w:multiLevelType w:val="hybridMultilevel"/>
    <w:tmpl w:val="77E85BAC"/>
    <w:lvl w:ilvl="0" w:tplc="281C1FB2">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F14EC5"/>
    <w:multiLevelType w:val="multilevel"/>
    <w:tmpl w:val="65E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B5590"/>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B24B0"/>
    <w:multiLevelType w:val="hybridMultilevel"/>
    <w:tmpl w:val="61C891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61AD057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07F70"/>
    <w:multiLevelType w:val="hybridMultilevel"/>
    <w:tmpl w:val="79AE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6F7E98"/>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C41B1"/>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3127A"/>
    <w:multiLevelType w:val="hybridMultilevel"/>
    <w:tmpl w:val="07408E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1" w15:restartNumberingAfterBreak="0">
    <w:nsid w:val="6C6B1E76"/>
    <w:multiLevelType w:val="multilevel"/>
    <w:tmpl w:val="729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5604C"/>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673CE"/>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43763"/>
    <w:multiLevelType w:val="hybridMultilevel"/>
    <w:tmpl w:val="17BCE19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5" w15:restartNumberingAfterBreak="0">
    <w:nsid w:val="7F7800CD"/>
    <w:multiLevelType w:val="multilevel"/>
    <w:tmpl w:val="318E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2"/>
  </w:num>
  <w:num w:numId="3">
    <w:abstractNumId w:val="32"/>
  </w:num>
  <w:num w:numId="4">
    <w:abstractNumId w:val="32"/>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5">
    <w:abstractNumId w:val="16"/>
  </w:num>
  <w:num w:numId="6">
    <w:abstractNumId w:val="4"/>
  </w:num>
  <w:num w:numId="7">
    <w:abstractNumId w:val="23"/>
  </w:num>
  <w:num w:numId="8">
    <w:abstractNumId w:val="19"/>
  </w:num>
  <w:num w:numId="9">
    <w:abstractNumId w:val="17"/>
  </w:num>
  <w:num w:numId="10">
    <w:abstractNumId w:val="5"/>
  </w:num>
  <w:num w:numId="11">
    <w:abstractNumId w:val="35"/>
  </w:num>
  <w:num w:numId="12">
    <w:abstractNumId w:val="33"/>
  </w:num>
  <w:num w:numId="13">
    <w:abstractNumId w:val="21"/>
  </w:num>
  <w:num w:numId="14">
    <w:abstractNumId w:val="24"/>
  </w:num>
  <w:num w:numId="15">
    <w:abstractNumId w:val="0"/>
  </w:num>
  <w:num w:numId="16">
    <w:abstractNumId w:val="12"/>
  </w:num>
  <w:num w:numId="17">
    <w:abstractNumId w:val="7"/>
  </w:num>
  <w:num w:numId="18">
    <w:abstractNumId w:val="11"/>
  </w:num>
  <w:num w:numId="19">
    <w:abstractNumId w:val="20"/>
  </w:num>
  <w:num w:numId="20">
    <w:abstractNumId w:val="29"/>
  </w:num>
  <w:num w:numId="21">
    <w:abstractNumId w:val="26"/>
  </w:num>
  <w:num w:numId="22">
    <w:abstractNumId w:val="28"/>
  </w:num>
  <w:num w:numId="23">
    <w:abstractNumId w:val="15"/>
  </w:num>
  <w:num w:numId="24">
    <w:abstractNumId w:val="14"/>
  </w:num>
  <w:num w:numId="25">
    <w:abstractNumId w:val="10"/>
  </w:num>
  <w:num w:numId="26">
    <w:abstractNumId w:val="1"/>
  </w:num>
  <w:num w:numId="27">
    <w:abstractNumId w:val="27"/>
  </w:num>
  <w:num w:numId="28">
    <w:abstractNumId w:val="22"/>
  </w:num>
  <w:num w:numId="29">
    <w:abstractNumId w:val="9"/>
  </w:num>
  <w:num w:numId="30">
    <w:abstractNumId w:val="6"/>
  </w:num>
  <w:num w:numId="31">
    <w:abstractNumId w:val="3"/>
  </w:num>
  <w:num w:numId="32">
    <w:abstractNumId w:val="8"/>
  </w:num>
  <w:num w:numId="33">
    <w:abstractNumId w:val="34"/>
  </w:num>
  <w:num w:numId="34">
    <w:abstractNumId w:val="30"/>
  </w:num>
  <w:num w:numId="35">
    <w:abstractNumId w:val="25"/>
  </w:num>
  <w:num w:numId="36">
    <w:abstractNumId w:val="18"/>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MwNzE3MTMxMDOxMLZU0lEKTi0uzszPAykwtKwFAOfXgpgtAAAA"/>
  </w:docVars>
  <w:rsids>
    <w:rsidRoot w:val="00DF09CA"/>
    <w:rsid w:val="00000BBC"/>
    <w:rsid w:val="00002527"/>
    <w:rsid w:val="00005C43"/>
    <w:rsid w:val="00007380"/>
    <w:rsid w:val="000075EC"/>
    <w:rsid w:val="00011F7E"/>
    <w:rsid w:val="00012BF3"/>
    <w:rsid w:val="00012FB7"/>
    <w:rsid w:val="00013771"/>
    <w:rsid w:val="00035A1B"/>
    <w:rsid w:val="000446C7"/>
    <w:rsid w:val="00052262"/>
    <w:rsid w:val="0006319E"/>
    <w:rsid w:val="000711AE"/>
    <w:rsid w:val="000717BD"/>
    <w:rsid w:val="0007276D"/>
    <w:rsid w:val="000760DD"/>
    <w:rsid w:val="00080459"/>
    <w:rsid w:val="000912FA"/>
    <w:rsid w:val="000913B8"/>
    <w:rsid w:val="0009314E"/>
    <w:rsid w:val="000A04A5"/>
    <w:rsid w:val="000A6DB7"/>
    <w:rsid w:val="000B0B26"/>
    <w:rsid w:val="000B38FC"/>
    <w:rsid w:val="000C260A"/>
    <w:rsid w:val="000C5115"/>
    <w:rsid w:val="000C54F9"/>
    <w:rsid w:val="000C60C9"/>
    <w:rsid w:val="000C69E7"/>
    <w:rsid w:val="000D14D8"/>
    <w:rsid w:val="000E1C91"/>
    <w:rsid w:val="000E55D3"/>
    <w:rsid w:val="000E7CDA"/>
    <w:rsid w:val="000F1C1F"/>
    <w:rsid w:val="000F1C60"/>
    <w:rsid w:val="000F1D0D"/>
    <w:rsid w:val="000F3A9C"/>
    <w:rsid w:val="000F6503"/>
    <w:rsid w:val="00102329"/>
    <w:rsid w:val="00103461"/>
    <w:rsid w:val="001038A3"/>
    <w:rsid w:val="00106C74"/>
    <w:rsid w:val="0011085F"/>
    <w:rsid w:val="0011106C"/>
    <w:rsid w:val="00113588"/>
    <w:rsid w:val="00120007"/>
    <w:rsid w:val="0012157C"/>
    <w:rsid w:val="001255DD"/>
    <w:rsid w:val="00126F59"/>
    <w:rsid w:val="00134A3D"/>
    <w:rsid w:val="00140AF8"/>
    <w:rsid w:val="00145BF3"/>
    <w:rsid w:val="00155077"/>
    <w:rsid w:val="001561CD"/>
    <w:rsid w:val="00156AF2"/>
    <w:rsid w:val="00157174"/>
    <w:rsid w:val="00157F7F"/>
    <w:rsid w:val="0017572F"/>
    <w:rsid w:val="001766D9"/>
    <w:rsid w:val="00184159"/>
    <w:rsid w:val="0018668E"/>
    <w:rsid w:val="00186FA2"/>
    <w:rsid w:val="001A1DEC"/>
    <w:rsid w:val="001A50E3"/>
    <w:rsid w:val="001A55A1"/>
    <w:rsid w:val="001A5D98"/>
    <w:rsid w:val="001B5614"/>
    <w:rsid w:val="001C18CE"/>
    <w:rsid w:val="001C1AB7"/>
    <w:rsid w:val="001C60CB"/>
    <w:rsid w:val="001C75B3"/>
    <w:rsid w:val="001E47F9"/>
    <w:rsid w:val="001E4B66"/>
    <w:rsid w:val="001E4CAD"/>
    <w:rsid w:val="001E5FFA"/>
    <w:rsid w:val="001E658D"/>
    <w:rsid w:val="001E68F6"/>
    <w:rsid w:val="001E76B5"/>
    <w:rsid w:val="00210E84"/>
    <w:rsid w:val="00220BF3"/>
    <w:rsid w:val="00231038"/>
    <w:rsid w:val="00231517"/>
    <w:rsid w:val="00234D89"/>
    <w:rsid w:val="00251C56"/>
    <w:rsid w:val="002520E7"/>
    <w:rsid w:val="00254FC6"/>
    <w:rsid w:val="002636A5"/>
    <w:rsid w:val="00271F19"/>
    <w:rsid w:val="002732A7"/>
    <w:rsid w:val="002754A4"/>
    <w:rsid w:val="00276B81"/>
    <w:rsid w:val="00280E18"/>
    <w:rsid w:val="00280FC0"/>
    <w:rsid w:val="00281E0F"/>
    <w:rsid w:val="00283876"/>
    <w:rsid w:val="002848B0"/>
    <w:rsid w:val="002907D9"/>
    <w:rsid w:val="00291B4C"/>
    <w:rsid w:val="002950B3"/>
    <w:rsid w:val="002A0AA4"/>
    <w:rsid w:val="002A32C0"/>
    <w:rsid w:val="002A3551"/>
    <w:rsid w:val="002A6C9A"/>
    <w:rsid w:val="002B3A93"/>
    <w:rsid w:val="002B5C79"/>
    <w:rsid w:val="002C43B3"/>
    <w:rsid w:val="002D3B3E"/>
    <w:rsid w:val="002D4AFA"/>
    <w:rsid w:val="002E40C7"/>
    <w:rsid w:val="002E443C"/>
    <w:rsid w:val="002E537B"/>
    <w:rsid w:val="002E6760"/>
    <w:rsid w:val="002F3DB3"/>
    <w:rsid w:val="002F4462"/>
    <w:rsid w:val="002F614B"/>
    <w:rsid w:val="003023E5"/>
    <w:rsid w:val="003046C8"/>
    <w:rsid w:val="00313612"/>
    <w:rsid w:val="003179E9"/>
    <w:rsid w:val="00327658"/>
    <w:rsid w:val="003338C6"/>
    <w:rsid w:val="00333E92"/>
    <w:rsid w:val="00340247"/>
    <w:rsid w:val="00343B1C"/>
    <w:rsid w:val="00344FEA"/>
    <w:rsid w:val="003461DA"/>
    <w:rsid w:val="00346A7F"/>
    <w:rsid w:val="0034766F"/>
    <w:rsid w:val="003522ED"/>
    <w:rsid w:val="00354043"/>
    <w:rsid w:val="003554D1"/>
    <w:rsid w:val="00360CDE"/>
    <w:rsid w:val="003612BC"/>
    <w:rsid w:val="00361847"/>
    <w:rsid w:val="00364A45"/>
    <w:rsid w:val="00366BB0"/>
    <w:rsid w:val="00374B43"/>
    <w:rsid w:val="00374FDB"/>
    <w:rsid w:val="0038420D"/>
    <w:rsid w:val="00393047"/>
    <w:rsid w:val="00395750"/>
    <w:rsid w:val="00396CE8"/>
    <w:rsid w:val="00397504"/>
    <w:rsid w:val="003A1462"/>
    <w:rsid w:val="003A1E07"/>
    <w:rsid w:val="003A5508"/>
    <w:rsid w:val="003A56D8"/>
    <w:rsid w:val="003B5C83"/>
    <w:rsid w:val="003C2BCC"/>
    <w:rsid w:val="003D060C"/>
    <w:rsid w:val="003D0CC7"/>
    <w:rsid w:val="003E215B"/>
    <w:rsid w:val="003E2489"/>
    <w:rsid w:val="003E42EA"/>
    <w:rsid w:val="003E4C67"/>
    <w:rsid w:val="003F5AE7"/>
    <w:rsid w:val="003F740B"/>
    <w:rsid w:val="00402A8D"/>
    <w:rsid w:val="00403AD1"/>
    <w:rsid w:val="00403E0F"/>
    <w:rsid w:val="004164AF"/>
    <w:rsid w:val="004167E9"/>
    <w:rsid w:val="004171B9"/>
    <w:rsid w:val="00417E3D"/>
    <w:rsid w:val="00417F88"/>
    <w:rsid w:val="00422B1F"/>
    <w:rsid w:val="004233E1"/>
    <w:rsid w:val="00424B34"/>
    <w:rsid w:val="00434674"/>
    <w:rsid w:val="00435FFD"/>
    <w:rsid w:val="00437C35"/>
    <w:rsid w:val="00451BCD"/>
    <w:rsid w:val="00453B89"/>
    <w:rsid w:val="00463862"/>
    <w:rsid w:val="004816B9"/>
    <w:rsid w:val="00481C1B"/>
    <w:rsid w:val="00486B80"/>
    <w:rsid w:val="00487571"/>
    <w:rsid w:val="0049068A"/>
    <w:rsid w:val="00492893"/>
    <w:rsid w:val="004A66B4"/>
    <w:rsid w:val="004B292C"/>
    <w:rsid w:val="004C7B5E"/>
    <w:rsid w:val="004D1E5C"/>
    <w:rsid w:val="004D39BE"/>
    <w:rsid w:val="004D50BA"/>
    <w:rsid w:val="004E5761"/>
    <w:rsid w:val="004E7F6E"/>
    <w:rsid w:val="004F197F"/>
    <w:rsid w:val="004F4F29"/>
    <w:rsid w:val="0050073F"/>
    <w:rsid w:val="00501A11"/>
    <w:rsid w:val="00504EB5"/>
    <w:rsid w:val="00511DE4"/>
    <w:rsid w:val="00512446"/>
    <w:rsid w:val="00512AE9"/>
    <w:rsid w:val="0052003C"/>
    <w:rsid w:val="00520C09"/>
    <w:rsid w:val="00525D4D"/>
    <w:rsid w:val="00535430"/>
    <w:rsid w:val="005378C8"/>
    <w:rsid w:val="005415A4"/>
    <w:rsid w:val="005455E4"/>
    <w:rsid w:val="0055583F"/>
    <w:rsid w:val="00560344"/>
    <w:rsid w:val="00561AAE"/>
    <w:rsid w:val="00561C9A"/>
    <w:rsid w:val="00564C5D"/>
    <w:rsid w:val="0056563C"/>
    <w:rsid w:val="00565676"/>
    <w:rsid w:val="005749B1"/>
    <w:rsid w:val="00582FA7"/>
    <w:rsid w:val="005850FB"/>
    <w:rsid w:val="005860DC"/>
    <w:rsid w:val="00586B32"/>
    <w:rsid w:val="00591C20"/>
    <w:rsid w:val="0059793D"/>
    <w:rsid w:val="005A07B6"/>
    <w:rsid w:val="005A09DF"/>
    <w:rsid w:val="005A3587"/>
    <w:rsid w:val="005A4C59"/>
    <w:rsid w:val="005A6655"/>
    <w:rsid w:val="005A7F6D"/>
    <w:rsid w:val="005B0604"/>
    <w:rsid w:val="005B0CF9"/>
    <w:rsid w:val="005B2B91"/>
    <w:rsid w:val="005B443C"/>
    <w:rsid w:val="005B622D"/>
    <w:rsid w:val="005B7B18"/>
    <w:rsid w:val="005B7C9E"/>
    <w:rsid w:val="005C447F"/>
    <w:rsid w:val="005D18C4"/>
    <w:rsid w:val="0060179E"/>
    <w:rsid w:val="00601F94"/>
    <w:rsid w:val="00605F38"/>
    <w:rsid w:val="00606598"/>
    <w:rsid w:val="00611C8D"/>
    <w:rsid w:val="00617CC2"/>
    <w:rsid w:val="00623022"/>
    <w:rsid w:val="00626F63"/>
    <w:rsid w:val="00631310"/>
    <w:rsid w:val="0063637B"/>
    <w:rsid w:val="00640688"/>
    <w:rsid w:val="0064068A"/>
    <w:rsid w:val="00642627"/>
    <w:rsid w:val="0064411F"/>
    <w:rsid w:val="006510F1"/>
    <w:rsid w:val="00653279"/>
    <w:rsid w:val="00654227"/>
    <w:rsid w:val="006552CC"/>
    <w:rsid w:val="00660926"/>
    <w:rsid w:val="006655AA"/>
    <w:rsid w:val="00673BDC"/>
    <w:rsid w:val="00676B1E"/>
    <w:rsid w:val="0068130F"/>
    <w:rsid w:val="0068373F"/>
    <w:rsid w:val="00685665"/>
    <w:rsid w:val="00686932"/>
    <w:rsid w:val="006907BC"/>
    <w:rsid w:val="00692631"/>
    <w:rsid w:val="006A06F0"/>
    <w:rsid w:val="006A1B9F"/>
    <w:rsid w:val="006A1F4F"/>
    <w:rsid w:val="006A4ECE"/>
    <w:rsid w:val="006B2F88"/>
    <w:rsid w:val="006B63B7"/>
    <w:rsid w:val="006C1A8F"/>
    <w:rsid w:val="006C63B7"/>
    <w:rsid w:val="006D24F6"/>
    <w:rsid w:val="006D2EE4"/>
    <w:rsid w:val="006D35D1"/>
    <w:rsid w:val="006D4804"/>
    <w:rsid w:val="006E4977"/>
    <w:rsid w:val="006E61EB"/>
    <w:rsid w:val="006F4DC4"/>
    <w:rsid w:val="006F6D31"/>
    <w:rsid w:val="0070156F"/>
    <w:rsid w:val="007034D8"/>
    <w:rsid w:val="00707733"/>
    <w:rsid w:val="00714AE1"/>
    <w:rsid w:val="00730A3D"/>
    <w:rsid w:val="00733C08"/>
    <w:rsid w:val="00735FA0"/>
    <w:rsid w:val="00742FEA"/>
    <w:rsid w:val="007434CD"/>
    <w:rsid w:val="007473FF"/>
    <w:rsid w:val="00747B00"/>
    <w:rsid w:val="007529A1"/>
    <w:rsid w:val="0075382B"/>
    <w:rsid w:val="00755141"/>
    <w:rsid w:val="007561BB"/>
    <w:rsid w:val="007607A8"/>
    <w:rsid w:val="0076116B"/>
    <w:rsid w:val="0076606D"/>
    <w:rsid w:val="00774E01"/>
    <w:rsid w:val="00784D0C"/>
    <w:rsid w:val="007912E2"/>
    <w:rsid w:val="0079217A"/>
    <w:rsid w:val="007A1AE5"/>
    <w:rsid w:val="007A63B1"/>
    <w:rsid w:val="007B35BF"/>
    <w:rsid w:val="007B4DD0"/>
    <w:rsid w:val="007B5167"/>
    <w:rsid w:val="007B746C"/>
    <w:rsid w:val="007D72C9"/>
    <w:rsid w:val="007D73FF"/>
    <w:rsid w:val="007E2729"/>
    <w:rsid w:val="007E740B"/>
    <w:rsid w:val="007F0EBE"/>
    <w:rsid w:val="007F6F5D"/>
    <w:rsid w:val="008070E2"/>
    <w:rsid w:val="008211E8"/>
    <w:rsid w:val="00824552"/>
    <w:rsid w:val="008254A6"/>
    <w:rsid w:val="00834EE9"/>
    <w:rsid w:val="00844D1D"/>
    <w:rsid w:val="00846F8D"/>
    <w:rsid w:val="00847C22"/>
    <w:rsid w:val="008509EC"/>
    <w:rsid w:val="00851551"/>
    <w:rsid w:val="00851EEB"/>
    <w:rsid w:val="008609A4"/>
    <w:rsid w:val="00861C9E"/>
    <w:rsid w:val="008624B1"/>
    <w:rsid w:val="00863601"/>
    <w:rsid w:val="00864B57"/>
    <w:rsid w:val="00870CB8"/>
    <w:rsid w:val="008710A4"/>
    <w:rsid w:val="00872F38"/>
    <w:rsid w:val="00877778"/>
    <w:rsid w:val="00896B5E"/>
    <w:rsid w:val="008A0169"/>
    <w:rsid w:val="008A5548"/>
    <w:rsid w:val="008B2D83"/>
    <w:rsid w:val="008B4203"/>
    <w:rsid w:val="008B530A"/>
    <w:rsid w:val="008B5D30"/>
    <w:rsid w:val="008C206B"/>
    <w:rsid w:val="008C2732"/>
    <w:rsid w:val="008C3DA5"/>
    <w:rsid w:val="008C57BA"/>
    <w:rsid w:val="008D06BF"/>
    <w:rsid w:val="008E24FD"/>
    <w:rsid w:val="008E343D"/>
    <w:rsid w:val="008E38FB"/>
    <w:rsid w:val="008E4098"/>
    <w:rsid w:val="008E4A74"/>
    <w:rsid w:val="008F0E3E"/>
    <w:rsid w:val="008F20F5"/>
    <w:rsid w:val="008F622B"/>
    <w:rsid w:val="00901536"/>
    <w:rsid w:val="0090572F"/>
    <w:rsid w:val="0091318C"/>
    <w:rsid w:val="00913400"/>
    <w:rsid w:val="00913A03"/>
    <w:rsid w:val="009156D5"/>
    <w:rsid w:val="0093367B"/>
    <w:rsid w:val="009403AD"/>
    <w:rsid w:val="009408CD"/>
    <w:rsid w:val="00941968"/>
    <w:rsid w:val="009430B7"/>
    <w:rsid w:val="00965A8E"/>
    <w:rsid w:val="009676BF"/>
    <w:rsid w:val="0097386E"/>
    <w:rsid w:val="009806B1"/>
    <w:rsid w:val="0098491B"/>
    <w:rsid w:val="00986819"/>
    <w:rsid w:val="00990CA0"/>
    <w:rsid w:val="00995270"/>
    <w:rsid w:val="009A51C2"/>
    <w:rsid w:val="009A7005"/>
    <w:rsid w:val="009B5433"/>
    <w:rsid w:val="009B5D47"/>
    <w:rsid w:val="009C72E3"/>
    <w:rsid w:val="009D001E"/>
    <w:rsid w:val="009D06F7"/>
    <w:rsid w:val="009E273D"/>
    <w:rsid w:val="009F003A"/>
    <w:rsid w:val="009F1E1F"/>
    <w:rsid w:val="009F75B6"/>
    <w:rsid w:val="00A04052"/>
    <w:rsid w:val="00A0438E"/>
    <w:rsid w:val="00A06E23"/>
    <w:rsid w:val="00A07076"/>
    <w:rsid w:val="00A10C0F"/>
    <w:rsid w:val="00A16D39"/>
    <w:rsid w:val="00A27A84"/>
    <w:rsid w:val="00A27C5C"/>
    <w:rsid w:val="00A33B79"/>
    <w:rsid w:val="00A42339"/>
    <w:rsid w:val="00A458E9"/>
    <w:rsid w:val="00A608C9"/>
    <w:rsid w:val="00A63184"/>
    <w:rsid w:val="00A70DB9"/>
    <w:rsid w:val="00A734E6"/>
    <w:rsid w:val="00A75BB5"/>
    <w:rsid w:val="00A80461"/>
    <w:rsid w:val="00A83BAB"/>
    <w:rsid w:val="00A846E6"/>
    <w:rsid w:val="00A84959"/>
    <w:rsid w:val="00A85945"/>
    <w:rsid w:val="00A869E8"/>
    <w:rsid w:val="00A951CB"/>
    <w:rsid w:val="00AA1560"/>
    <w:rsid w:val="00AA294E"/>
    <w:rsid w:val="00AA4CFA"/>
    <w:rsid w:val="00AB3B6E"/>
    <w:rsid w:val="00AB446B"/>
    <w:rsid w:val="00AC2AC4"/>
    <w:rsid w:val="00AC58C8"/>
    <w:rsid w:val="00AC76ED"/>
    <w:rsid w:val="00AD2B6E"/>
    <w:rsid w:val="00AD4330"/>
    <w:rsid w:val="00AD5008"/>
    <w:rsid w:val="00AD5034"/>
    <w:rsid w:val="00AD643C"/>
    <w:rsid w:val="00AD6F12"/>
    <w:rsid w:val="00AE011D"/>
    <w:rsid w:val="00AE5EDB"/>
    <w:rsid w:val="00AE7B76"/>
    <w:rsid w:val="00AF08CC"/>
    <w:rsid w:val="00AF53D6"/>
    <w:rsid w:val="00B0048C"/>
    <w:rsid w:val="00B022D4"/>
    <w:rsid w:val="00B063C9"/>
    <w:rsid w:val="00B068CE"/>
    <w:rsid w:val="00B13300"/>
    <w:rsid w:val="00B208B3"/>
    <w:rsid w:val="00B248B4"/>
    <w:rsid w:val="00B273D5"/>
    <w:rsid w:val="00B3492C"/>
    <w:rsid w:val="00B376E1"/>
    <w:rsid w:val="00B4160D"/>
    <w:rsid w:val="00B43672"/>
    <w:rsid w:val="00B45020"/>
    <w:rsid w:val="00B46C92"/>
    <w:rsid w:val="00B47A04"/>
    <w:rsid w:val="00B50335"/>
    <w:rsid w:val="00B54CAD"/>
    <w:rsid w:val="00B56533"/>
    <w:rsid w:val="00B56E81"/>
    <w:rsid w:val="00B663B2"/>
    <w:rsid w:val="00B6704A"/>
    <w:rsid w:val="00B67A1A"/>
    <w:rsid w:val="00B715AF"/>
    <w:rsid w:val="00B85B8B"/>
    <w:rsid w:val="00B87C9E"/>
    <w:rsid w:val="00B97F56"/>
    <w:rsid w:val="00BA008C"/>
    <w:rsid w:val="00BA317C"/>
    <w:rsid w:val="00BA4288"/>
    <w:rsid w:val="00BA736A"/>
    <w:rsid w:val="00BB13BF"/>
    <w:rsid w:val="00BB4F63"/>
    <w:rsid w:val="00BB570D"/>
    <w:rsid w:val="00BC2D02"/>
    <w:rsid w:val="00BD0CD0"/>
    <w:rsid w:val="00BD3CDF"/>
    <w:rsid w:val="00BD5048"/>
    <w:rsid w:val="00BE1FBE"/>
    <w:rsid w:val="00BE430D"/>
    <w:rsid w:val="00BF03D2"/>
    <w:rsid w:val="00C05EEE"/>
    <w:rsid w:val="00C06FC1"/>
    <w:rsid w:val="00C10C7B"/>
    <w:rsid w:val="00C111D4"/>
    <w:rsid w:val="00C13013"/>
    <w:rsid w:val="00C14AFA"/>
    <w:rsid w:val="00C1663A"/>
    <w:rsid w:val="00C2204A"/>
    <w:rsid w:val="00C223E8"/>
    <w:rsid w:val="00C23354"/>
    <w:rsid w:val="00C30F93"/>
    <w:rsid w:val="00C32CBF"/>
    <w:rsid w:val="00C36243"/>
    <w:rsid w:val="00C363F6"/>
    <w:rsid w:val="00C37844"/>
    <w:rsid w:val="00C41B79"/>
    <w:rsid w:val="00C4439A"/>
    <w:rsid w:val="00C46606"/>
    <w:rsid w:val="00C55B98"/>
    <w:rsid w:val="00C5647D"/>
    <w:rsid w:val="00C62140"/>
    <w:rsid w:val="00C62A39"/>
    <w:rsid w:val="00C62C17"/>
    <w:rsid w:val="00C665CA"/>
    <w:rsid w:val="00C66C11"/>
    <w:rsid w:val="00C81D4E"/>
    <w:rsid w:val="00C92485"/>
    <w:rsid w:val="00C924FA"/>
    <w:rsid w:val="00CA0541"/>
    <w:rsid w:val="00CA1E8E"/>
    <w:rsid w:val="00CB1B11"/>
    <w:rsid w:val="00CB356C"/>
    <w:rsid w:val="00CC59FD"/>
    <w:rsid w:val="00CD4409"/>
    <w:rsid w:val="00CD66E1"/>
    <w:rsid w:val="00CE7569"/>
    <w:rsid w:val="00CF236A"/>
    <w:rsid w:val="00CF2ACB"/>
    <w:rsid w:val="00D02C84"/>
    <w:rsid w:val="00D05C09"/>
    <w:rsid w:val="00D079B2"/>
    <w:rsid w:val="00D154F0"/>
    <w:rsid w:val="00D21CE5"/>
    <w:rsid w:val="00D24965"/>
    <w:rsid w:val="00D254F7"/>
    <w:rsid w:val="00D304BF"/>
    <w:rsid w:val="00D31F05"/>
    <w:rsid w:val="00D45A2B"/>
    <w:rsid w:val="00D5213E"/>
    <w:rsid w:val="00D5440A"/>
    <w:rsid w:val="00D55595"/>
    <w:rsid w:val="00D56990"/>
    <w:rsid w:val="00D7221F"/>
    <w:rsid w:val="00D73042"/>
    <w:rsid w:val="00D73742"/>
    <w:rsid w:val="00D76C98"/>
    <w:rsid w:val="00D80B7E"/>
    <w:rsid w:val="00D921FC"/>
    <w:rsid w:val="00D944F0"/>
    <w:rsid w:val="00DA07CB"/>
    <w:rsid w:val="00DA13A0"/>
    <w:rsid w:val="00DA374F"/>
    <w:rsid w:val="00DA7120"/>
    <w:rsid w:val="00DB11E2"/>
    <w:rsid w:val="00DB23A7"/>
    <w:rsid w:val="00DB35D2"/>
    <w:rsid w:val="00DB39D6"/>
    <w:rsid w:val="00DB47A0"/>
    <w:rsid w:val="00DC0EEA"/>
    <w:rsid w:val="00DC4C27"/>
    <w:rsid w:val="00DD0A71"/>
    <w:rsid w:val="00DD1DB1"/>
    <w:rsid w:val="00DD3B9D"/>
    <w:rsid w:val="00DE0A4B"/>
    <w:rsid w:val="00DE34BC"/>
    <w:rsid w:val="00DF09CA"/>
    <w:rsid w:val="00DF14F2"/>
    <w:rsid w:val="00DF6073"/>
    <w:rsid w:val="00DF6E60"/>
    <w:rsid w:val="00E02AE9"/>
    <w:rsid w:val="00E123A6"/>
    <w:rsid w:val="00E32C6F"/>
    <w:rsid w:val="00E33799"/>
    <w:rsid w:val="00E450D2"/>
    <w:rsid w:val="00E51A90"/>
    <w:rsid w:val="00E53890"/>
    <w:rsid w:val="00E63106"/>
    <w:rsid w:val="00E71900"/>
    <w:rsid w:val="00E73BE1"/>
    <w:rsid w:val="00E775DA"/>
    <w:rsid w:val="00E82211"/>
    <w:rsid w:val="00E82BC1"/>
    <w:rsid w:val="00E85B2E"/>
    <w:rsid w:val="00E937AE"/>
    <w:rsid w:val="00EA24A8"/>
    <w:rsid w:val="00EA2594"/>
    <w:rsid w:val="00EA37F1"/>
    <w:rsid w:val="00EA3D6E"/>
    <w:rsid w:val="00EA66FE"/>
    <w:rsid w:val="00EA762D"/>
    <w:rsid w:val="00EB4533"/>
    <w:rsid w:val="00ED0FAE"/>
    <w:rsid w:val="00EE450C"/>
    <w:rsid w:val="00EE6542"/>
    <w:rsid w:val="00EE761A"/>
    <w:rsid w:val="00EF0520"/>
    <w:rsid w:val="00EF587C"/>
    <w:rsid w:val="00EF62EA"/>
    <w:rsid w:val="00F016A8"/>
    <w:rsid w:val="00F1301B"/>
    <w:rsid w:val="00F15123"/>
    <w:rsid w:val="00F15C9A"/>
    <w:rsid w:val="00F162C1"/>
    <w:rsid w:val="00F210DA"/>
    <w:rsid w:val="00F34E6A"/>
    <w:rsid w:val="00F36C14"/>
    <w:rsid w:val="00F44037"/>
    <w:rsid w:val="00F51F5B"/>
    <w:rsid w:val="00F553AA"/>
    <w:rsid w:val="00F55AA9"/>
    <w:rsid w:val="00F61119"/>
    <w:rsid w:val="00F62FF4"/>
    <w:rsid w:val="00F64B9E"/>
    <w:rsid w:val="00F66C0B"/>
    <w:rsid w:val="00F70012"/>
    <w:rsid w:val="00F705A5"/>
    <w:rsid w:val="00F72B0E"/>
    <w:rsid w:val="00F7462C"/>
    <w:rsid w:val="00F75507"/>
    <w:rsid w:val="00F7693C"/>
    <w:rsid w:val="00F831C0"/>
    <w:rsid w:val="00F83C92"/>
    <w:rsid w:val="00F86A6D"/>
    <w:rsid w:val="00F907A0"/>
    <w:rsid w:val="00FA03C2"/>
    <w:rsid w:val="00FA0A14"/>
    <w:rsid w:val="00FA6518"/>
    <w:rsid w:val="00FA677F"/>
    <w:rsid w:val="00FB04CC"/>
    <w:rsid w:val="00FB2F1B"/>
    <w:rsid w:val="00FB57E7"/>
    <w:rsid w:val="00FC2169"/>
    <w:rsid w:val="00FC4ACD"/>
    <w:rsid w:val="00FC78A2"/>
    <w:rsid w:val="00FC7FAF"/>
    <w:rsid w:val="00FD38D7"/>
    <w:rsid w:val="00FD5BEE"/>
    <w:rsid w:val="00FF100E"/>
    <w:rsid w:val="00FF3C32"/>
    <w:rsid w:val="00FF420F"/>
    <w:rsid w:val="00FF443F"/>
    <w:rsid w:val="0349D33A"/>
    <w:rsid w:val="07590F9D"/>
    <w:rsid w:val="07A98DE5"/>
    <w:rsid w:val="13819B00"/>
    <w:rsid w:val="261196BC"/>
    <w:rsid w:val="34497BC1"/>
    <w:rsid w:val="37D92674"/>
    <w:rsid w:val="3DBDEA6D"/>
    <w:rsid w:val="40A93762"/>
    <w:rsid w:val="4926D530"/>
    <w:rsid w:val="49D20AC7"/>
    <w:rsid w:val="4CC11DB3"/>
    <w:rsid w:val="57949EA5"/>
    <w:rsid w:val="5A2DF9DE"/>
    <w:rsid w:val="5C08EBE1"/>
    <w:rsid w:val="5FB42804"/>
    <w:rsid w:val="603ECFE8"/>
    <w:rsid w:val="78D33A25"/>
    <w:rsid w:val="7A2DDAF0"/>
    <w:rsid w:val="7BBF6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12FF1"/>
  <w15:chartTrackingRefBased/>
  <w15:docId w15:val="{5B0255EF-D8CC-4379-8DD6-36C76969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3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2C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32CBF"/>
  </w:style>
  <w:style w:type="paragraph" w:styleId="Footer">
    <w:name w:val="footer"/>
    <w:basedOn w:val="Normal"/>
    <w:link w:val="FooterChar"/>
    <w:uiPriority w:val="99"/>
    <w:unhideWhenUsed/>
    <w:rsid w:val="00C32C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32CBF"/>
  </w:style>
  <w:style w:type="paragraph" w:styleId="NormalWeb">
    <w:name w:val="Normal (Web)"/>
    <w:basedOn w:val="Normal"/>
    <w:uiPriority w:val="99"/>
    <w:unhideWhenUsed/>
    <w:rsid w:val="00C443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72E3"/>
    <w:rPr>
      <w:color w:val="0000FF"/>
      <w:u w:val="single"/>
    </w:rPr>
  </w:style>
  <w:style w:type="table" w:styleId="TableGrid">
    <w:name w:val="Table Grid"/>
    <w:basedOn w:val="TableNormal"/>
    <w:uiPriority w:val="39"/>
    <w:qFormat/>
    <w:rsid w:val="009C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3047"/>
    <w:pPr>
      <w:ind w:left="720"/>
      <w:contextualSpacing/>
    </w:pPr>
  </w:style>
  <w:style w:type="paragraph" w:styleId="BalloonText">
    <w:name w:val="Balloon Text"/>
    <w:basedOn w:val="Normal"/>
    <w:link w:val="BalloonTextChar"/>
    <w:uiPriority w:val="99"/>
    <w:semiHidden/>
    <w:unhideWhenUsed/>
    <w:rsid w:val="00E6310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E63106"/>
    <w:rPr>
      <w:sz w:val="18"/>
      <w:szCs w:val="18"/>
    </w:rPr>
  </w:style>
  <w:style w:type="character" w:styleId="CommentReference">
    <w:name w:val="annotation reference"/>
    <w:basedOn w:val="DefaultParagraphFont"/>
    <w:uiPriority w:val="99"/>
    <w:semiHidden/>
    <w:unhideWhenUsed/>
    <w:qFormat/>
    <w:rsid w:val="00011F7E"/>
    <w:rPr>
      <w:sz w:val="21"/>
      <w:szCs w:val="21"/>
    </w:rPr>
  </w:style>
  <w:style w:type="character" w:styleId="UnresolvedMention">
    <w:name w:val="Unresolved Mention"/>
    <w:basedOn w:val="DefaultParagraphFont"/>
    <w:uiPriority w:val="99"/>
    <w:semiHidden/>
    <w:unhideWhenUsed/>
    <w:rsid w:val="000760DD"/>
    <w:rPr>
      <w:color w:val="605E5C"/>
      <w:shd w:val="clear" w:color="auto" w:fill="E1DFDD"/>
    </w:rPr>
  </w:style>
  <w:style w:type="paragraph" w:styleId="CommentText">
    <w:name w:val="annotation text"/>
    <w:basedOn w:val="Normal"/>
    <w:link w:val="CommentTextChar"/>
    <w:uiPriority w:val="99"/>
    <w:semiHidden/>
    <w:unhideWhenUsed/>
    <w:rsid w:val="002636A5"/>
    <w:pPr>
      <w:spacing w:line="240" w:lineRule="auto"/>
    </w:pPr>
    <w:rPr>
      <w:sz w:val="20"/>
      <w:szCs w:val="20"/>
    </w:rPr>
  </w:style>
  <w:style w:type="character" w:customStyle="1" w:styleId="CommentTextChar">
    <w:name w:val="Comment Text Char"/>
    <w:basedOn w:val="DefaultParagraphFont"/>
    <w:link w:val="CommentText"/>
    <w:uiPriority w:val="99"/>
    <w:semiHidden/>
    <w:rsid w:val="002636A5"/>
    <w:rPr>
      <w:sz w:val="20"/>
      <w:szCs w:val="20"/>
    </w:rPr>
  </w:style>
  <w:style w:type="paragraph" w:styleId="CommentSubject">
    <w:name w:val="annotation subject"/>
    <w:basedOn w:val="CommentText"/>
    <w:next w:val="CommentText"/>
    <w:link w:val="CommentSubjectChar"/>
    <w:uiPriority w:val="99"/>
    <w:semiHidden/>
    <w:unhideWhenUsed/>
    <w:rsid w:val="002636A5"/>
    <w:rPr>
      <w:b/>
      <w:bCs/>
    </w:rPr>
  </w:style>
  <w:style w:type="character" w:customStyle="1" w:styleId="CommentSubjectChar">
    <w:name w:val="Comment Subject Char"/>
    <w:basedOn w:val="CommentTextChar"/>
    <w:link w:val="CommentSubject"/>
    <w:uiPriority w:val="99"/>
    <w:semiHidden/>
    <w:rsid w:val="002636A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173">
      <w:bodyDiv w:val="1"/>
      <w:marLeft w:val="0"/>
      <w:marRight w:val="0"/>
      <w:marTop w:val="0"/>
      <w:marBottom w:val="0"/>
      <w:divBdr>
        <w:top w:val="none" w:sz="0" w:space="0" w:color="auto"/>
        <w:left w:val="none" w:sz="0" w:space="0" w:color="auto"/>
        <w:bottom w:val="none" w:sz="0" w:space="0" w:color="auto"/>
        <w:right w:val="none" w:sz="0" w:space="0" w:color="auto"/>
      </w:divBdr>
    </w:div>
    <w:div w:id="225262800">
      <w:bodyDiv w:val="1"/>
      <w:marLeft w:val="0"/>
      <w:marRight w:val="0"/>
      <w:marTop w:val="0"/>
      <w:marBottom w:val="0"/>
      <w:divBdr>
        <w:top w:val="none" w:sz="0" w:space="0" w:color="auto"/>
        <w:left w:val="none" w:sz="0" w:space="0" w:color="auto"/>
        <w:bottom w:val="none" w:sz="0" w:space="0" w:color="auto"/>
        <w:right w:val="none" w:sz="0" w:space="0" w:color="auto"/>
      </w:divBdr>
    </w:div>
    <w:div w:id="552036705">
      <w:bodyDiv w:val="1"/>
      <w:marLeft w:val="0"/>
      <w:marRight w:val="0"/>
      <w:marTop w:val="0"/>
      <w:marBottom w:val="0"/>
      <w:divBdr>
        <w:top w:val="none" w:sz="0" w:space="0" w:color="auto"/>
        <w:left w:val="none" w:sz="0" w:space="0" w:color="auto"/>
        <w:bottom w:val="none" w:sz="0" w:space="0" w:color="auto"/>
        <w:right w:val="none" w:sz="0" w:space="0" w:color="auto"/>
      </w:divBdr>
    </w:div>
    <w:div w:id="657345413">
      <w:bodyDiv w:val="1"/>
      <w:marLeft w:val="0"/>
      <w:marRight w:val="0"/>
      <w:marTop w:val="0"/>
      <w:marBottom w:val="0"/>
      <w:divBdr>
        <w:top w:val="none" w:sz="0" w:space="0" w:color="auto"/>
        <w:left w:val="none" w:sz="0" w:space="0" w:color="auto"/>
        <w:bottom w:val="none" w:sz="0" w:space="0" w:color="auto"/>
        <w:right w:val="none" w:sz="0" w:space="0" w:color="auto"/>
      </w:divBdr>
    </w:div>
    <w:div w:id="820075300">
      <w:bodyDiv w:val="1"/>
      <w:marLeft w:val="0"/>
      <w:marRight w:val="0"/>
      <w:marTop w:val="0"/>
      <w:marBottom w:val="0"/>
      <w:divBdr>
        <w:top w:val="none" w:sz="0" w:space="0" w:color="auto"/>
        <w:left w:val="none" w:sz="0" w:space="0" w:color="auto"/>
        <w:bottom w:val="none" w:sz="0" w:space="0" w:color="auto"/>
        <w:right w:val="none" w:sz="0" w:space="0" w:color="auto"/>
      </w:divBdr>
    </w:div>
    <w:div w:id="952326727">
      <w:bodyDiv w:val="1"/>
      <w:marLeft w:val="0"/>
      <w:marRight w:val="0"/>
      <w:marTop w:val="0"/>
      <w:marBottom w:val="0"/>
      <w:divBdr>
        <w:top w:val="none" w:sz="0" w:space="0" w:color="auto"/>
        <w:left w:val="none" w:sz="0" w:space="0" w:color="auto"/>
        <w:bottom w:val="none" w:sz="0" w:space="0" w:color="auto"/>
        <w:right w:val="none" w:sz="0" w:space="0" w:color="auto"/>
      </w:divBdr>
    </w:div>
    <w:div w:id="959186633">
      <w:bodyDiv w:val="1"/>
      <w:marLeft w:val="0"/>
      <w:marRight w:val="0"/>
      <w:marTop w:val="0"/>
      <w:marBottom w:val="0"/>
      <w:divBdr>
        <w:top w:val="none" w:sz="0" w:space="0" w:color="auto"/>
        <w:left w:val="none" w:sz="0" w:space="0" w:color="auto"/>
        <w:bottom w:val="none" w:sz="0" w:space="0" w:color="auto"/>
        <w:right w:val="none" w:sz="0" w:space="0" w:color="auto"/>
      </w:divBdr>
    </w:div>
    <w:div w:id="1479961168">
      <w:bodyDiv w:val="1"/>
      <w:marLeft w:val="0"/>
      <w:marRight w:val="0"/>
      <w:marTop w:val="0"/>
      <w:marBottom w:val="0"/>
      <w:divBdr>
        <w:top w:val="none" w:sz="0" w:space="0" w:color="auto"/>
        <w:left w:val="none" w:sz="0" w:space="0" w:color="auto"/>
        <w:bottom w:val="none" w:sz="0" w:space="0" w:color="auto"/>
        <w:right w:val="none" w:sz="0" w:space="0" w:color="auto"/>
      </w:divBdr>
    </w:div>
    <w:div w:id="1532257879">
      <w:bodyDiv w:val="1"/>
      <w:marLeft w:val="0"/>
      <w:marRight w:val="0"/>
      <w:marTop w:val="0"/>
      <w:marBottom w:val="0"/>
      <w:divBdr>
        <w:top w:val="none" w:sz="0" w:space="0" w:color="auto"/>
        <w:left w:val="none" w:sz="0" w:space="0" w:color="auto"/>
        <w:bottom w:val="none" w:sz="0" w:space="0" w:color="auto"/>
        <w:right w:val="none" w:sz="0" w:space="0" w:color="auto"/>
      </w:divBdr>
    </w:div>
    <w:div w:id="1544099137">
      <w:bodyDiv w:val="1"/>
      <w:marLeft w:val="0"/>
      <w:marRight w:val="0"/>
      <w:marTop w:val="0"/>
      <w:marBottom w:val="0"/>
      <w:divBdr>
        <w:top w:val="none" w:sz="0" w:space="0" w:color="auto"/>
        <w:left w:val="none" w:sz="0" w:space="0" w:color="auto"/>
        <w:bottom w:val="none" w:sz="0" w:space="0" w:color="auto"/>
        <w:right w:val="none" w:sz="0" w:space="0" w:color="auto"/>
      </w:divBdr>
    </w:div>
    <w:div w:id="1909532504">
      <w:bodyDiv w:val="1"/>
      <w:marLeft w:val="0"/>
      <w:marRight w:val="0"/>
      <w:marTop w:val="0"/>
      <w:marBottom w:val="0"/>
      <w:divBdr>
        <w:top w:val="none" w:sz="0" w:space="0" w:color="auto"/>
        <w:left w:val="none" w:sz="0" w:space="0" w:color="auto"/>
        <w:bottom w:val="none" w:sz="0" w:space="0" w:color="auto"/>
        <w:right w:val="none" w:sz="0" w:space="0" w:color="auto"/>
      </w:divBdr>
    </w:div>
    <w:div w:id="1944606515">
      <w:bodyDiv w:val="1"/>
      <w:marLeft w:val="0"/>
      <w:marRight w:val="0"/>
      <w:marTop w:val="0"/>
      <w:marBottom w:val="0"/>
      <w:divBdr>
        <w:top w:val="none" w:sz="0" w:space="0" w:color="auto"/>
        <w:left w:val="none" w:sz="0" w:space="0" w:color="auto"/>
        <w:bottom w:val="none" w:sz="0" w:space="0" w:color="auto"/>
        <w:right w:val="none" w:sz="0" w:space="0" w:color="auto"/>
      </w:divBdr>
    </w:div>
    <w:div w:id="1960843468">
      <w:bodyDiv w:val="1"/>
      <w:marLeft w:val="0"/>
      <w:marRight w:val="0"/>
      <w:marTop w:val="0"/>
      <w:marBottom w:val="0"/>
      <w:divBdr>
        <w:top w:val="none" w:sz="0" w:space="0" w:color="auto"/>
        <w:left w:val="none" w:sz="0" w:space="0" w:color="auto"/>
        <w:bottom w:val="none" w:sz="0" w:space="0" w:color="auto"/>
        <w:right w:val="none" w:sz="0" w:space="0" w:color="auto"/>
      </w:divBdr>
    </w:div>
    <w:div w:id="2005812553">
      <w:bodyDiv w:val="1"/>
      <w:marLeft w:val="0"/>
      <w:marRight w:val="0"/>
      <w:marTop w:val="0"/>
      <w:marBottom w:val="0"/>
      <w:divBdr>
        <w:top w:val="none" w:sz="0" w:space="0" w:color="auto"/>
        <w:left w:val="none" w:sz="0" w:space="0" w:color="auto"/>
        <w:bottom w:val="none" w:sz="0" w:space="0" w:color="auto"/>
        <w:right w:val="none" w:sz="0" w:space="0" w:color="auto"/>
      </w:divBdr>
    </w:div>
    <w:div w:id="2103061263">
      <w:bodyDiv w:val="1"/>
      <w:marLeft w:val="0"/>
      <w:marRight w:val="0"/>
      <w:marTop w:val="0"/>
      <w:marBottom w:val="0"/>
      <w:divBdr>
        <w:top w:val="none" w:sz="0" w:space="0" w:color="auto"/>
        <w:left w:val="none" w:sz="0" w:space="0" w:color="auto"/>
        <w:bottom w:val="none" w:sz="0" w:space="0" w:color="auto"/>
        <w:right w:val="none" w:sz="0" w:space="0" w:color="auto"/>
      </w:divBdr>
    </w:div>
    <w:div w:id="2111049795">
      <w:bodyDiv w:val="1"/>
      <w:marLeft w:val="0"/>
      <w:marRight w:val="0"/>
      <w:marTop w:val="0"/>
      <w:marBottom w:val="0"/>
      <w:divBdr>
        <w:top w:val="none" w:sz="0" w:space="0" w:color="auto"/>
        <w:left w:val="none" w:sz="0" w:space="0" w:color="auto"/>
        <w:bottom w:val="none" w:sz="0" w:space="0" w:color="auto"/>
        <w:right w:val="none" w:sz="0" w:space="0" w:color="auto"/>
      </w:divBdr>
      <w:divsChild>
        <w:div w:id="2089112298">
          <w:marLeft w:val="0"/>
          <w:marRight w:val="0"/>
          <w:marTop w:val="0"/>
          <w:marBottom w:val="0"/>
          <w:divBdr>
            <w:top w:val="none" w:sz="0" w:space="0" w:color="auto"/>
            <w:left w:val="none" w:sz="0" w:space="0" w:color="auto"/>
            <w:bottom w:val="none" w:sz="0" w:space="0" w:color="auto"/>
            <w:right w:val="none" w:sz="0" w:space="0" w:color="auto"/>
          </w:divBdr>
        </w:div>
      </w:divsChild>
    </w:div>
    <w:div w:id="21309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2.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mperial.ac.uk/admin-services/library/learning-support/reference-management/harvard-style/" TargetMode="External"/><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ere\Downloads\Makeblock%20Education%20Lesson%20Plan_Template%201.1%20(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Vorschau xmlns="e4d70162-ace3-44e7-92ab-2f9373d5bb77" xsi:nil="true"/>
    <lo xmlns="e4d70162-ace3-44e7-92ab-2f9373d5bb77" xsi:nil="true"/>
    <SharedWithUsers xmlns="53fe7858-66a6-4f29-b74a-60c7079a3f54">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2D7B8DB6F5F204C9F0FB1EAC793A34B" ma:contentTypeVersion="22" ma:contentTypeDescription="Create a new document." ma:contentTypeScope="" ma:versionID="68cd678bd5b340747237a41be3850b81">
  <xsd:schema xmlns:xsd="http://www.w3.org/2001/XMLSchema" xmlns:xs="http://www.w3.org/2001/XMLSchema" xmlns:p="http://schemas.microsoft.com/office/2006/metadata/properties" xmlns:ns2="e4d70162-ace3-44e7-92ab-2f9373d5bb77" xmlns:ns3="53fe7858-66a6-4f29-b74a-60c7079a3f54" targetNamespace="http://schemas.microsoft.com/office/2006/metadata/properties" ma:root="true" ma:fieldsID="653c1b70327cdec6b90092e40ca999f6" ns2:_="" ns3:_="">
    <xsd:import namespace="e4d70162-ace3-44e7-92ab-2f9373d5bb77"/>
    <xsd:import namespace="53fe7858-66a6-4f29-b74a-60c7079a3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lo" minOccurs="0"/>
                <xsd:element ref="ns2:cf6bef2a-12ef-4532-837e-bb831867c9eaCountryOrRegion" minOccurs="0"/>
                <xsd:element ref="ns2:cf6bef2a-12ef-4532-837e-bb831867c9eaState" minOccurs="0"/>
                <xsd:element ref="ns2:cf6bef2a-12ef-4532-837e-bb831867c9eaCity" minOccurs="0"/>
                <xsd:element ref="ns2:cf6bef2a-12ef-4532-837e-bb831867c9eaPostalCode" minOccurs="0"/>
                <xsd:element ref="ns2:cf6bef2a-12ef-4532-837e-bb831867c9eaStreet" minOccurs="0"/>
                <xsd:element ref="ns2:cf6bef2a-12ef-4532-837e-bb831867c9eaGeoLoc" minOccurs="0"/>
                <xsd:element ref="ns2:cf6bef2a-12ef-4532-837e-bb831867c9eaDispName" minOccurs="0"/>
                <xsd:element ref="ns3:SharedWithUsers" minOccurs="0"/>
                <xsd:element ref="ns3:SharedWithDetails" minOccurs="0"/>
                <xsd:element ref="ns2:MediaLengthInSeconds" minOccurs="0"/>
                <xsd:element ref="ns2:Vorschau"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70162-ace3-44e7-92ab-2f9373d5b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o" ma:index="18" nillable="true" ma:displayName="lo" ma:format="Dropdown" ma:internalName="lo">
      <xsd:simpleType>
        <xsd:restriction base="dms:Unknown"/>
      </xsd:simpleType>
    </xsd:element>
    <xsd:element name="cf6bef2a-12ef-4532-837e-bb831867c9eaCountryOrRegion" ma:index="19" nillable="true" ma:displayName="lo: Country/Region" ma:internalName="CountryOrRegion" ma:readOnly="true">
      <xsd:simpleType>
        <xsd:restriction base="dms:Text"/>
      </xsd:simpleType>
    </xsd:element>
    <xsd:element name="cf6bef2a-12ef-4532-837e-bb831867c9eaState" ma:index="20" nillable="true" ma:displayName="lo: State" ma:internalName="State" ma:readOnly="true">
      <xsd:simpleType>
        <xsd:restriction base="dms:Text"/>
      </xsd:simpleType>
    </xsd:element>
    <xsd:element name="cf6bef2a-12ef-4532-837e-bb831867c9eaCity" ma:index="21" nillable="true" ma:displayName="lo: City" ma:internalName="City" ma:readOnly="true">
      <xsd:simpleType>
        <xsd:restriction base="dms:Text"/>
      </xsd:simpleType>
    </xsd:element>
    <xsd:element name="cf6bef2a-12ef-4532-837e-bb831867c9eaPostalCode" ma:index="22" nillable="true" ma:displayName="lo: Postal Code" ma:internalName="PostalCode" ma:readOnly="true">
      <xsd:simpleType>
        <xsd:restriction base="dms:Text"/>
      </xsd:simpleType>
    </xsd:element>
    <xsd:element name="cf6bef2a-12ef-4532-837e-bb831867c9eaStreet" ma:index="23" nillable="true" ma:displayName="lo: Street" ma:internalName="Street" ma:readOnly="true">
      <xsd:simpleType>
        <xsd:restriction base="dms:Text"/>
      </xsd:simpleType>
    </xsd:element>
    <xsd:element name="cf6bef2a-12ef-4532-837e-bb831867c9eaGeoLoc" ma:index="24" nillable="true" ma:displayName="lo: Coordinates" ma:internalName="GeoLoc" ma:readOnly="true">
      <xsd:simpleType>
        <xsd:restriction base="dms:Unknown"/>
      </xsd:simpleType>
    </xsd:element>
    <xsd:element name="cf6bef2a-12ef-4532-837e-bb831867c9eaDispName" ma:index="25" nillable="true" ma:displayName="lo: Name" ma:internalName="DispName" ma:readOnly="true">
      <xsd:simpleType>
        <xsd:restriction base="dms:Text"/>
      </xsd:simpleType>
    </xsd:element>
    <xsd:element name="MediaLengthInSeconds" ma:index="28" nillable="true" ma:displayName="Length (seconds)" ma:internalName="MediaLengthInSeconds" ma:readOnly="true">
      <xsd:simpleType>
        <xsd:restriction base="dms:Unknown"/>
      </xsd:simpleType>
    </xsd:element>
    <xsd:element name="Vorschau" ma:index="29" nillable="true" ma:displayName="Vorschau" ma:format="Thumbnail" ma:internalName="Vorschau">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fe7858-66a6-4f29-b74a-60c7079a3f54" elementFormDefault="qualified">
    <xsd:import namespace="http://schemas.microsoft.com/office/2006/documentManagement/types"/>
    <xsd:import namespace="http://schemas.microsoft.com/office/infopath/2007/PartnerControls"/>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468740-126C-44C5-B681-524C68895A0B}">
  <ds:schemaRefs>
    <ds:schemaRef ds:uri="http://schemas.openxmlformats.org/officeDocument/2006/bibliography"/>
  </ds:schemaRefs>
</ds:datastoreItem>
</file>

<file path=customXml/itemProps2.xml><?xml version="1.0" encoding="utf-8"?>
<ds:datastoreItem xmlns:ds="http://schemas.openxmlformats.org/officeDocument/2006/customXml" ds:itemID="{2ECC352D-7CB0-43F9-8431-F4AACF0DB0AC}">
  <ds:schemaRefs>
    <ds:schemaRef ds:uri="http://schemas.microsoft.com/office/2006/metadata/properties"/>
    <ds:schemaRef ds:uri="46978388-7d79-4e52-a506-7f06c7aa272a"/>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www.w3.org/XML/1998/namespace"/>
  </ds:schemaRefs>
</ds:datastoreItem>
</file>

<file path=customXml/itemProps3.xml><?xml version="1.0" encoding="utf-8"?>
<ds:datastoreItem xmlns:ds="http://schemas.openxmlformats.org/officeDocument/2006/customXml" ds:itemID="{3A640D63-291C-4C67-A538-081C9AA93863}">
  <ds:schemaRefs>
    <ds:schemaRef ds:uri="http://schemas.microsoft.com/sharepoint/v3/contenttype/forms"/>
  </ds:schemaRefs>
</ds:datastoreItem>
</file>

<file path=customXml/itemProps4.xml><?xml version="1.0" encoding="utf-8"?>
<ds:datastoreItem xmlns:ds="http://schemas.openxmlformats.org/officeDocument/2006/customXml" ds:itemID="{BFFBE758-0B5F-4584-980B-E232C3E514F2}"/>
</file>

<file path=docProps/app.xml><?xml version="1.0" encoding="utf-8"?>
<Properties xmlns="http://schemas.openxmlformats.org/officeDocument/2006/extended-properties" xmlns:vt="http://schemas.openxmlformats.org/officeDocument/2006/docPropsVTypes">
  <Template>Makeblock Education Lesson Plan_Template 1.1 (2)</Template>
  <TotalTime>1</TotalTime>
  <Pages>11</Pages>
  <Words>1801</Words>
  <Characters>10267</Characters>
  <Application>Microsoft Office Word</Application>
  <DocSecurity>0</DocSecurity>
  <Lines>85</Lines>
  <Paragraphs>24</Paragraphs>
  <ScaleCrop>false</ScaleCrop>
  <Company>Microsoft</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Berendsen</dc:creator>
  <cp:keywords/>
  <dc:description/>
  <cp:lastModifiedBy>Sergio Castellanos Arciniega</cp:lastModifiedBy>
  <cp:revision>9</cp:revision>
  <dcterms:created xsi:type="dcterms:W3CDTF">2021-03-29T09:55:00Z</dcterms:created>
  <dcterms:modified xsi:type="dcterms:W3CDTF">2021-06-04T10:53:00Z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0x01010062D7B8DB6F5F204C9F0FB1EAC793A34B</vt:lpwstr>
  </property>
  <property fmtid="{D5CDD505-2E9C-101B-9397-08002B2CF9AE}" pid="3" name="Order">
    <vt:r8>176800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