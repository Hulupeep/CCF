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C59B" w14:textId="5050C7C2" w:rsidR="00A04052" w:rsidRPr="000A58DB" w:rsidRDefault="008834D9" w:rsidP="00ED0FAE">
      <w:pPr>
        <w:spacing w:after="0" w:line="360" w:lineRule="auto"/>
        <w:rPr>
          <w:rFonts w:ascii="Times New Roman" w:eastAsia="思源黑体" w:hAnsi="Times New Roman" w:cs="Times New Roman"/>
          <w:b/>
          <w:bCs/>
          <w:color w:val="595959" w:themeColor="text1" w:themeTint="A6"/>
          <w:kern w:val="28"/>
          <w:sz w:val="28"/>
          <w:szCs w:val="28"/>
          <w:lang w:val="en-GB"/>
        </w:rPr>
      </w:pPr>
      <w:r w:rsidRPr="000A58DB">
        <w:rPr>
          <w:rFonts w:ascii="Times New Roman" w:eastAsia="思源黑体" w:hAnsi="Times New Roman" w:cs="Times New Roman"/>
          <w:b/>
          <w:bCs/>
          <w:color w:val="595959" w:themeColor="text1" w:themeTint="A6"/>
          <w:kern w:val="28"/>
          <w:sz w:val="28"/>
          <w:szCs w:val="28"/>
          <w:lang w:val="en-GB"/>
        </w:rPr>
        <w:t>Challenge</w:t>
      </w:r>
      <w:r w:rsidR="00234D89" w:rsidRPr="000A58DB">
        <w:rPr>
          <w:rFonts w:ascii="Times New Roman" w:eastAsia="思源黑体" w:hAnsi="Times New Roman" w:cs="Times New Roman"/>
          <w:b/>
          <w:bCs/>
          <w:color w:val="595959" w:themeColor="text1" w:themeTint="A6"/>
          <w:kern w:val="28"/>
          <w:sz w:val="28"/>
          <w:szCs w:val="28"/>
          <w:lang w:val="en-GB"/>
        </w:rPr>
        <w:t xml:space="preserve"> </w:t>
      </w:r>
      <w:r w:rsidR="00A04052" w:rsidRPr="000A58DB">
        <w:rPr>
          <w:rFonts w:ascii="Times New Roman" w:eastAsia="思源黑体" w:hAnsi="Times New Roman" w:cs="Times New Roman"/>
          <w:b/>
          <w:bCs/>
          <w:color w:val="595959" w:themeColor="text1" w:themeTint="A6"/>
          <w:kern w:val="28"/>
          <w:sz w:val="28"/>
          <w:szCs w:val="28"/>
          <w:lang w:val="en-GB"/>
        </w:rPr>
        <w:t>Format Guidelines:</w:t>
      </w:r>
    </w:p>
    <w:p w14:paraId="1D91A959" w14:textId="4EE451AB" w:rsidR="0052003C" w:rsidRPr="000A58DB" w:rsidRDefault="0052003C" w:rsidP="00ED0FAE">
      <w:pPr>
        <w:spacing w:after="0" w:line="360" w:lineRule="auto"/>
        <w:rPr>
          <w:rFonts w:ascii="Times New Roman" w:eastAsia="思源黑体" w:hAnsi="Times New Roman" w:cs="Times New Roman"/>
          <w:b/>
          <w:bCs/>
          <w:color w:val="595959" w:themeColor="text1" w:themeTint="A6"/>
          <w:kern w:val="28"/>
          <w:lang w:val="en-GB"/>
        </w:rPr>
      </w:pPr>
    </w:p>
    <w:p w14:paraId="781A6D3B" w14:textId="46107874" w:rsidR="00774E01" w:rsidRPr="000A58DB" w:rsidRDefault="00234D89"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Paper Size:</w:t>
      </w:r>
      <w:r w:rsidRPr="000A58DB">
        <w:rPr>
          <w:rFonts w:ascii="Times New Roman" w:eastAsia="思源黑体" w:hAnsi="Times New Roman" w:cs="Times New Roman"/>
          <w:color w:val="595959" w:themeColor="text1" w:themeTint="A6"/>
          <w:kern w:val="28"/>
          <w:lang w:val="en-GB"/>
        </w:rPr>
        <w:t xml:space="preserve"> </w:t>
      </w:r>
      <w:r w:rsidRPr="000A58DB">
        <w:rPr>
          <w:rFonts w:ascii="Times New Roman" w:eastAsia="思源黑体" w:hAnsi="Times New Roman" w:cs="Times New Roman"/>
          <w:b/>
          <w:bCs/>
          <w:color w:val="595959" w:themeColor="text1" w:themeTint="A6"/>
          <w:kern w:val="28"/>
          <w:lang w:val="en-GB"/>
        </w:rPr>
        <w:t>A4</w:t>
      </w:r>
      <w:r w:rsidRPr="000A58DB">
        <w:rPr>
          <w:rFonts w:ascii="Times New Roman" w:eastAsia="思源黑体" w:hAnsi="Times New Roman" w:cs="Times New Roman"/>
          <w:color w:val="595959" w:themeColor="text1" w:themeTint="A6"/>
          <w:kern w:val="28"/>
          <w:lang w:val="en-GB"/>
        </w:rPr>
        <w:t xml:space="preserve"> </w:t>
      </w:r>
      <w:r w:rsidR="00DF14F2" w:rsidRPr="000A58DB">
        <w:rPr>
          <w:rFonts w:ascii="Times New Roman" w:eastAsia="思源黑体" w:hAnsi="Times New Roman" w:cs="Times New Roman"/>
          <w:color w:val="595959" w:themeColor="text1" w:themeTint="A6"/>
          <w:kern w:val="28"/>
          <w:lang w:val="en-GB"/>
        </w:rPr>
        <w:t xml:space="preserve"> </w:t>
      </w:r>
      <w:r w:rsidR="00774E01" w:rsidRPr="000A58DB">
        <w:rPr>
          <w:rFonts w:ascii="Times New Roman" w:eastAsia="思源黑体" w:hAnsi="Times New Roman" w:cs="Times New Roman"/>
          <w:color w:val="595959" w:themeColor="text1" w:themeTint="A6"/>
          <w:kern w:val="28"/>
          <w:lang w:val="en-GB"/>
        </w:rPr>
        <w:t xml:space="preserve">  </w:t>
      </w:r>
      <w:proofErr w:type="gramStart"/>
      <w:r w:rsidR="00774E01" w:rsidRPr="000A58DB">
        <w:rPr>
          <w:rFonts w:ascii="Times New Roman" w:eastAsia="思源黑体" w:hAnsi="Times New Roman" w:cs="Times New Roman"/>
          <w:color w:val="595959" w:themeColor="text1" w:themeTint="A6"/>
          <w:kern w:val="28"/>
          <w:lang w:val="en-GB"/>
        </w:rPr>
        <w:t xml:space="preserve"> </w:t>
      </w:r>
      <w:r w:rsidR="00DF14F2" w:rsidRPr="000A58DB">
        <w:rPr>
          <w:rFonts w:ascii="Times New Roman" w:eastAsia="思源黑体" w:hAnsi="Times New Roman" w:cs="Times New Roman"/>
          <w:color w:val="595959" w:themeColor="text1" w:themeTint="A6"/>
          <w:kern w:val="28"/>
          <w:lang w:val="en-GB"/>
        </w:rPr>
        <w:t xml:space="preserve"> </w:t>
      </w:r>
      <w:r w:rsidR="006E61EB" w:rsidRPr="000A58DB">
        <w:rPr>
          <w:rFonts w:ascii="Times New Roman" w:eastAsia="思源黑体" w:hAnsi="Times New Roman" w:cs="Times New Roman"/>
          <w:color w:val="595959" w:themeColor="text1" w:themeTint="A6"/>
          <w:kern w:val="28"/>
          <w:lang w:val="en-GB"/>
        </w:rPr>
        <w:t xml:space="preserve"> </w:t>
      </w:r>
      <w:r w:rsidRPr="000A58DB">
        <w:rPr>
          <w:rFonts w:ascii="Times New Roman" w:eastAsia="思源黑体" w:hAnsi="Times New Roman" w:cs="Times New Roman"/>
          <w:color w:val="595959" w:themeColor="text1" w:themeTint="A6"/>
          <w:kern w:val="28"/>
          <w:lang w:val="en-GB"/>
        </w:rPr>
        <w:t>(</w:t>
      </w:r>
      <w:proofErr w:type="gramEnd"/>
      <w:r w:rsidRPr="000A58DB">
        <w:rPr>
          <w:rFonts w:ascii="Times New Roman" w:eastAsia="思源黑体" w:hAnsi="Times New Roman" w:cs="Times New Roman"/>
          <w:color w:val="595959" w:themeColor="text1" w:themeTint="A6"/>
          <w:kern w:val="28"/>
          <w:lang w:val="en-GB"/>
        </w:rPr>
        <w:t>8.3 x 11.7 in</w:t>
      </w:r>
      <w:r w:rsidR="006E61EB" w:rsidRPr="000A58DB">
        <w:rPr>
          <w:rFonts w:ascii="Times New Roman" w:eastAsia="思源黑体" w:hAnsi="Times New Roman" w:cs="Times New Roman"/>
          <w:color w:val="595959" w:themeColor="text1" w:themeTint="A6"/>
          <w:kern w:val="28"/>
          <w:lang w:val="en-GB"/>
        </w:rPr>
        <w:t xml:space="preserve"> / </w:t>
      </w:r>
      <w:r w:rsidRPr="000A58DB">
        <w:rPr>
          <w:rFonts w:ascii="Times New Roman" w:eastAsia="思源黑体" w:hAnsi="Times New Roman" w:cs="Times New Roman"/>
          <w:color w:val="595959" w:themeColor="text1" w:themeTint="A6"/>
          <w:kern w:val="28"/>
          <w:lang w:val="en-GB"/>
        </w:rPr>
        <w:t>21.0 x 29.7 cm)</w:t>
      </w:r>
      <w:r w:rsidR="00774E01" w:rsidRPr="000A58DB">
        <w:rPr>
          <w:rFonts w:ascii="Times New Roman" w:eastAsia="思源黑体" w:hAnsi="Times New Roman" w:cs="Times New Roman"/>
          <w:color w:val="595959" w:themeColor="text1" w:themeTint="A6"/>
          <w:kern w:val="28"/>
          <w:lang w:val="en-GB"/>
        </w:rPr>
        <w:t>; or</w:t>
      </w:r>
    </w:p>
    <w:p w14:paraId="28DD6F97" w14:textId="584FDDD2" w:rsidR="00A04052" w:rsidRPr="000A58DB" w:rsidRDefault="00774E01"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color w:val="595959" w:themeColor="text1" w:themeTint="A6"/>
          <w:kern w:val="28"/>
          <w:lang w:val="en-GB"/>
        </w:rPr>
        <w:tab/>
        <w:t xml:space="preserve">       </w:t>
      </w:r>
      <w:r w:rsidR="00234D89" w:rsidRPr="000A58DB">
        <w:rPr>
          <w:rFonts w:ascii="Times New Roman" w:eastAsia="思源黑体" w:hAnsi="Times New Roman" w:cs="Times New Roman"/>
          <w:b/>
          <w:bCs/>
          <w:color w:val="595959" w:themeColor="text1" w:themeTint="A6"/>
          <w:kern w:val="28"/>
          <w:lang w:val="en-GB"/>
        </w:rPr>
        <w:t>Letter</w:t>
      </w:r>
      <w:r w:rsidR="006E61EB" w:rsidRPr="000A58DB">
        <w:rPr>
          <w:rFonts w:ascii="Times New Roman" w:eastAsia="思源黑体" w:hAnsi="Times New Roman" w:cs="Times New Roman"/>
          <w:color w:val="595959" w:themeColor="text1" w:themeTint="A6"/>
          <w:kern w:val="28"/>
          <w:lang w:val="en-GB"/>
        </w:rPr>
        <w:t xml:space="preserve"> </w:t>
      </w:r>
      <w:r w:rsidRPr="000A58DB">
        <w:rPr>
          <w:rFonts w:ascii="Times New Roman" w:eastAsia="思源黑体" w:hAnsi="Times New Roman" w:cs="Times New Roman"/>
          <w:color w:val="595959" w:themeColor="text1" w:themeTint="A6"/>
          <w:kern w:val="28"/>
          <w:lang w:val="en-GB"/>
        </w:rPr>
        <w:t>(8.5 x 11.0 in</w:t>
      </w:r>
      <w:r w:rsidR="006E61EB" w:rsidRPr="000A58DB">
        <w:rPr>
          <w:rFonts w:ascii="Times New Roman" w:eastAsia="思源黑体" w:hAnsi="Times New Roman" w:cs="Times New Roman"/>
          <w:color w:val="595959" w:themeColor="text1" w:themeTint="A6"/>
          <w:kern w:val="28"/>
          <w:lang w:val="en-GB"/>
        </w:rPr>
        <w:t xml:space="preserve"> / </w:t>
      </w:r>
      <w:r w:rsidRPr="000A58DB">
        <w:rPr>
          <w:rFonts w:ascii="Times New Roman" w:eastAsia="思源黑体" w:hAnsi="Times New Roman" w:cs="Times New Roman"/>
          <w:color w:val="595959" w:themeColor="text1" w:themeTint="A6"/>
          <w:kern w:val="28"/>
          <w:lang w:val="en-GB"/>
        </w:rPr>
        <w:t>21.6 x 27.9 cm)</w:t>
      </w:r>
      <w:proofErr w:type="gramStart"/>
      <w:r w:rsidR="00DF14F2" w:rsidRPr="000A58DB">
        <w:rPr>
          <w:rFonts w:ascii="Times New Roman" w:eastAsia="思源黑体" w:hAnsi="Times New Roman" w:cs="Times New Roman"/>
          <w:color w:val="595959" w:themeColor="text1" w:themeTint="A6"/>
          <w:kern w:val="28"/>
          <w:lang w:val="en-GB"/>
        </w:rPr>
        <w:t xml:space="preserve"> </w:t>
      </w:r>
      <w:r w:rsidR="00913A03" w:rsidRPr="000A58DB">
        <w:rPr>
          <w:rFonts w:ascii="Times New Roman" w:eastAsia="思源黑体" w:hAnsi="Times New Roman" w:cs="Times New Roman"/>
          <w:color w:val="595959" w:themeColor="text1" w:themeTint="A6"/>
          <w:kern w:val="28"/>
          <w:lang w:val="en-GB"/>
        </w:rPr>
        <w:t xml:space="preserve">  </w:t>
      </w:r>
      <w:r w:rsidR="00DF14F2" w:rsidRPr="000A58DB">
        <w:rPr>
          <w:rFonts w:ascii="Times New Roman" w:eastAsia="思源黑体" w:hAnsi="Times New Roman" w:cs="Times New Roman"/>
          <w:color w:val="595959" w:themeColor="text1" w:themeTint="A6"/>
          <w:kern w:val="28"/>
          <w:lang w:val="en-GB"/>
        </w:rPr>
        <w:t>(</w:t>
      </w:r>
      <w:proofErr w:type="gramEnd"/>
      <w:r w:rsidR="00DF14F2" w:rsidRPr="000A58DB">
        <w:rPr>
          <w:rFonts w:ascii="Times New Roman" w:eastAsia="思源黑体" w:hAnsi="Times New Roman" w:cs="Times New Roman"/>
          <w:color w:val="595959" w:themeColor="text1" w:themeTint="A6"/>
          <w:kern w:val="28"/>
          <w:lang w:val="en-GB"/>
        </w:rPr>
        <w:t>US’ standard)</w:t>
      </w:r>
    </w:p>
    <w:p w14:paraId="520EB0C5" w14:textId="007D9945" w:rsidR="00774E01" w:rsidRPr="000A58DB" w:rsidRDefault="00DF14F2"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Margin:</w:t>
      </w:r>
      <w:r w:rsidRPr="000A58DB">
        <w:rPr>
          <w:rFonts w:ascii="Times New Roman" w:eastAsia="思源黑体" w:hAnsi="Times New Roman" w:cs="Times New Roman"/>
          <w:color w:val="595959" w:themeColor="text1" w:themeTint="A6"/>
          <w:kern w:val="28"/>
          <w:lang w:val="en-GB"/>
        </w:rPr>
        <w:t xml:space="preserve"> </w:t>
      </w:r>
      <w:r w:rsidRPr="000A58DB">
        <w:rPr>
          <w:rFonts w:ascii="Times New Roman" w:eastAsia="思源黑体" w:hAnsi="Times New Roman" w:cs="Times New Roman"/>
          <w:b/>
          <w:bCs/>
          <w:color w:val="595959" w:themeColor="text1" w:themeTint="A6"/>
          <w:kern w:val="28"/>
          <w:lang w:val="en-GB"/>
        </w:rPr>
        <w:t>Top</w:t>
      </w:r>
      <w:r w:rsidR="009403AD" w:rsidRPr="000A58DB">
        <w:rPr>
          <w:rFonts w:ascii="Times New Roman" w:eastAsia="思源黑体" w:hAnsi="Times New Roman" w:cs="Times New Roman"/>
          <w:color w:val="595959" w:themeColor="text1" w:themeTint="A6"/>
          <w:kern w:val="28"/>
          <w:lang w:val="en-GB"/>
        </w:rPr>
        <w:t xml:space="preserve"> – 1 in</w:t>
      </w:r>
      <w:r w:rsidR="006E61EB" w:rsidRPr="000A58DB">
        <w:rPr>
          <w:rFonts w:ascii="Times New Roman" w:eastAsia="思源黑体" w:hAnsi="Times New Roman" w:cs="Times New Roman"/>
          <w:color w:val="595959" w:themeColor="text1" w:themeTint="A6"/>
          <w:kern w:val="28"/>
          <w:lang w:val="en-GB"/>
        </w:rPr>
        <w:t xml:space="preserve"> /</w:t>
      </w:r>
      <w:r w:rsidR="009403AD" w:rsidRPr="000A58DB">
        <w:rPr>
          <w:rFonts w:ascii="Times New Roman" w:eastAsia="思源黑体" w:hAnsi="Times New Roman" w:cs="Times New Roman"/>
          <w:color w:val="595959" w:themeColor="text1" w:themeTint="A6"/>
          <w:kern w:val="28"/>
          <w:lang w:val="en-GB"/>
        </w:rPr>
        <w:t xml:space="preserve"> 2.54 cm</w:t>
      </w:r>
      <w:r w:rsidR="009403AD" w:rsidRPr="000A58DB">
        <w:rPr>
          <w:rFonts w:ascii="Times New Roman" w:eastAsia="思源黑体" w:hAnsi="Times New Roman" w:cs="Times New Roman"/>
          <w:color w:val="595959" w:themeColor="text1" w:themeTint="A6"/>
          <w:kern w:val="28"/>
          <w:lang w:val="en-GB"/>
        </w:rPr>
        <w:tab/>
      </w:r>
      <w:r w:rsidR="009403AD" w:rsidRPr="000A58DB">
        <w:rPr>
          <w:rFonts w:ascii="Times New Roman" w:eastAsia="思源黑体" w:hAnsi="Times New Roman" w:cs="Times New Roman"/>
          <w:color w:val="595959" w:themeColor="text1" w:themeTint="A6"/>
          <w:kern w:val="28"/>
          <w:lang w:val="en-GB"/>
        </w:rPr>
        <w:tab/>
      </w:r>
      <w:r w:rsidR="009403AD" w:rsidRPr="000A58DB">
        <w:rPr>
          <w:rFonts w:ascii="Times New Roman" w:eastAsia="思源黑体" w:hAnsi="Times New Roman" w:cs="Times New Roman"/>
          <w:b/>
          <w:bCs/>
          <w:color w:val="595959" w:themeColor="text1" w:themeTint="A6"/>
          <w:kern w:val="28"/>
          <w:lang w:val="en-GB"/>
        </w:rPr>
        <w:t>Bottom</w:t>
      </w:r>
      <w:r w:rsidR="009403AD" w:rsidRPr="000A58DB">
        <w:rPr>
          <w:rFonts w:ascii="Times New Roman" w:eastAsia="思源黑体" w:hAnsi="Times New Roman" w:cs="Times New Roman"/>
          <w:color w:val="595959" w:themeColor="text1" w:themeTint="A6"/>
          <w:kern w:val="28"/>
          <w:lang w:val="en-GB"/>
        </w:rPr>
        <w:t xml:space="preserve"> – 0.5 in</w:t>
      </w:r>
      <w:r w:rsidR="006E61EB" w:rsidRPr="000A58DB">
        <w:rPr>
          <w:rFonts w:ascii="Times New Roman" w:eastAsia="思源黑体" w:hAnsi="Times New Roman" w:cs="Times New Roman"/>
          <w:color w:val="595959" w:themeColor="text1" w:themeTint="A6"/>
          <w:kern w:val="28"/>
          <w:lang w:val="en-GB"/>
        </w:rPr>
        <w:t xml:space="preserve"> / </w:t>
      </w:r>
      <w:r w:rsidR="009403AD" w:rsidRPr="000A58DB">
        <w:rPr>
          <w:rFonts w:ascii="Times New Roman" w:eastAsia="思源黑体" w:hAnsi="Times New Roman" w:cs="Times New Roman"/>
          <w:color w:val="595959" w:themeColor="text1" w:themeTint="A6"/>
          <w:kern w:val="28"/>
          <w:lang w:val="en-GB"/>
        </w:rPr>
        <w:t>1.27 cm</w:t>
      </w:r>
    </w:p>
    <w:p w14:paraId="18A06942" w14:textId="70717668" w:rsidR="009403AD" w:rsidRPr="000A58DB" w:rsidRDefault="009403AD"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color w:val="595959" w:themeColor="text1" w:themeTint="A6"/>
          <w:kern w:val="28"/>
          <w:lang w:val="en-GB"/>
        </w:rPr>
        <w:tab/>
        <w:t xml:space="preserve">  </w:t>
      </w:r>
      <w:r w:rsidRPr="000A58DB">
        <w:rPr>
          <w:rFonts w:ascii="Times New Roman" w:eastAsia="思源黑体" w:hAnsi="Times New Roman" w:cs="Times New Roman"/>
          <w:b/>
          <w:bCs/>
          <w:color w:val="595959" w:themeColor="text1" w:themeTint="A6"/>
          <w:kern w:val="28"/>
          <w:lang w:val="en-GB"/>
        </w:rPr>
        <w:t>Left</w:t>
      </w:r>
      <w:r w:rsidRPr="000A58DB">
        <w:rPr>
          <w:rFonts w:ascii="Times New Roman" w:eastAsia="思源黑体" w:hAnsi="Times New Roman" w:cs="Times New Roman"/>
          <w:color w:val="595959" w:themeColor="text1" w:themeTint="A6"/>
          <w:kern w:val="28"/>
          <w:lang w:val="en-GB"/>
        </w:rPr>
        <w:t xml:space="preserve"> – 0.5</w:t>
      </w:r>
      <w:r w:rsidR="006E61EB" w:rsidRPr="000A58DB">
        <w:rPr>
          <w:rFonts w:ascii="Times New Roman" w:eastAsia="思源黑体" w:hAnsi="Times New Roman" w:cs="Times New Roman"/>
          <w:color w:val="595959" w:themeColor="text1" w:themeTint="A6"/>
          <w:kern w:val="28"/>
          <w:lang w:val="en-GB"/>
        </w:rPr>
        <w:t xml:space="preserve"> </w:t>
      </w:r>
      <w:r w:rsidRPr="000A58DB">
        <w:rPr>
          <w:rFonts w:ascii="Times New Roman" w:eastAsia="思源黑体" w:hAnsi="Times New Roman" w:cs="Times New Roman"/>
          <w:color w:val="595959" w:themeColor="text1" w:themeTint="A6"/>
          <w:kern w:val="28"/>
          <w:lang w:val="en-GB"/>
        </w:rPr>
        <w:t>in</w:t>
      </w:r>
      <w:r w:rsidR="006E61EB" w:rsidRPr="000A58DB">
        <w:rPr>
          <w:rFonts w:ascii="Times New Roman" w:eastAsia="思源黑体" w:hAnsi="Times New Roman" w:cs="Times New Roman"/>
          <w:color w:val="595959" w:themeColor="text1" w:themeTint="A6"/>
          <w:kern w:val="28"/>
          <w:lang w:val="en-GB"/>
        </w:rPr>
        <w:t xml:space="preserve"> / 1.27 cm</w:t>
      </w:r>
      <w:r w:rsidR="006E61EB" w:rsidRPr="000A58DB">
        <w:rPr>
          <w:rFonts w:ascii="Times New Roman" w:eastAsia="思源黑体" w:hAnsi="Times New Roman" w:cs="Times New Roman"/>
          <w:color w:val="595959" w:themeColor="text1" w:themeTint="A6"/>
          <w:kern w:val="28"/>
          <w:lang w:val="en-GB"/>
        </w:rPr>
        <w:tab/>
      </w:r>
      <w:r w:rsidR="006E61EB" w:rsidRPr="000A58DB">
        <w:rPr>
          <w:rFonts w:ascii="Times New Roman" w:eastAsia="思源黑体" w:hAnsi="Times New Roman" w:cs="Times New Roman"/>
          <w:color w:val="595959" w:themeColor="text1" w:themeTint="A6"/>
          <w:kern w:val="28"/>
          <w:lang w:val="en-GB"/>
        </w:rPr>
        <w:tab/>
      </w:r>
      <w:r w:rsidR="006E61EB" w:rsidRPr="000A58DB">
        <w:rPr>
          <w:rFonts w:ascii="Times New Roman" w:eastAsia="思源黑体" w:hAnsi="Times New Roman" w:cs="Times New Roman"/>
          <w:b/>
          <w:bCs/>
          <w:color w:val="595959" w:themeColor="text1" w:themeTint="A6"/>
          <w:kern w:val="28"/>
          <w:lang w:val="en-GB"/>
        </w:rPr>
        <w:t>Right</w:t>
      </w:r>
      <w:r w:rsidR="006E61EB" w:rsidRPr="000A58DB">
        <w:rPr>
          <w:rFonts w:ascii="Times New Roman" w:eastAsia="思源黑体" w:hAnsi="Times New Roman" w:cs="Times New Roman"/>
          <w:color w:val="595959" w:themeColor="text1" w:themeTint="A6"/>
          <w:kern w:val="28"/>
          <w:lang w:val="en-GB"/>
        </w:rPr>
        <w:t xml:space="preserve"> – </w:t>
      </w:r>
      <w:r w:rsidR="00913A03" w:rsidRPr="000A58DB">
        <w:rPr>
          <w:rFonts w:ascii="Times New Roman" w:eastAsia="思源黑体" w:hAnsi="Times New Roman" w:cs="Times New Roman"/>
          <w:color w:val="595959" w:themeColor="text1" w:themeTint="A6"/>
          <w:kern w:val="28"/>
          <w:lang w:val="en-GB"/>
        </w:rPr>
        <w:t xml:space="preserve">   </w:t>
      </w:r>
      <w:r w:rsidR="006E61EB" w:rsidRPr="000A58DB">
        <w:rPr>
          <w:rFonts w:ascii="Times New Roman" w:eastAsia="思源黑体" w:hAnsi="Times New Roman" w:cs="Times New Roman"/>
          <w:color w:val="595959" w:themeColor="text1" w:themeTint="A6"/>
          <w:kern w:val="28"/>
          <w:lang w:val="en-GB"/>
        </w:rPr>
        <w:t>0.5 in / 1.27 cm</w:t>
      </w:r>
    </w:p>
    <w:p w14:paraId="5CF2CDD6" w14:textId="052CFCD2" w:rsidR="0052003C" w:rsidRPr="000A58DB" w:rsidRDefault="0052003C" w:rsidP="00ED0FAE">
      <w:pPr>
        <w:spacing w:after="0" w:line="360" w:lineRule="auto"/>
        <w:rPr>
          <w:rFonts w:ascii="Times New Roman" w:eastAsia="思源黑体" w:hAnsi="Times New Roman" w:cs="Times New Roman"/>
          <w:color w:val="595959" w:themeColor="text1" w:themeTint="A6"/>
          <w:kern w:val="28"/>
          <w:lang w:val="en-GB"/>
        </w:rPr>
      </w:pPr>
    </w:p>
    <w:p w14:paraId="69CF61CE" w14:textId="1B3469E0" w:rsidR="00DF14F2" w:rsidRPr="000A58DB" w:rsidRDefault="0052003C"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Front Size:</w:t>
      </w:r>
      <w:r w:rsidRPr="000A58DB">
        <w:rPr>
          <w:rFonts w:ascii="Times New Roman" w:eastAsia="思源黑体" w:hAnsi="Times New Roman" w:cs="Times New Roman"/>
          <w:color w:val="595959" w:themeColor="text1" w:themeTint="A6"/>
          <w:kern w:val="28"/>
          <w:lang w:val="en-GB"/>
        </w:rPr>
        <w:t xml:space="preserve"> </w:t>
      </w:r>
      <w:r w:rsidRPr="000A58DB">
        <w:rPr>
          <w:rFonts w:ascii="Times New Roman" w:eastAsia="思源黑体" w:hAnsi="Times New Roman" w:cs="Times New Roman"/>
          <w:b/>
          <w:bCs/>
          <w:color w:val="595959" w:themeColor="text1" w:themeTint="A6"/>
          <w:kern w:val="28"/>
          <w:lang w:val="en-GB"/>
        </w:rPr>
        <w:t>Mark Pro</w:t>
      </w:r>
      <w:r w:rsidRPr="000A58DB">
        <w:rPr>
          <w:rFonts w:ascii="Times New Roman" w:eastAsia="思源黑体" w:hAnsi="Times New Roman" w:cs="Times New Roman"/>
          <w:color w:val="595959" w:themeColor="text1" w:themeTint="A6"/>
          <w:kern w:val="28"/>
          <w:lang w:val="en-GB"/>
        </w:rPr>
        <w:t xml:space="preserve"> &amp; </w:t>
      </w:r>
      <w:r w:rsidRPr="000A58DB">
        <w:rPr>
          <w:rFonts w:ascii="Times New Roman" w:eastAsia="思源黑体" w:hAnsi="Times New Roman" w:cs="Times New Roman"/>
          <w:b/>
          <w:bCs/>
          <w:color w:val="595959" w:themeColor="text1" w:themeTint="A6"/>
          <w:kern w:val="28"/>
          <w:lang w:val="en-GB"/>
        </w:rPr>
        <w:t>Mark Pro Medium</w:t>
      </w:r>
    </w:p>
    <w:p w14:paraId="53E81E96" w14:textId="28072605" w:rsidR="00DF14F2" w:rsidRPr="000A58DB" w:rsidRDefault="006D2EE4"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Title</w:t>
      </w:r>
      <w:r w:rsidRPr="000A58DB">
        <w:rPr>
          <w:rFonts w:ascii="Times New Roman" w:eastAsia="思源黑体" w:hAnsi="Times New Roman" w:cs="Times New Roman"/>
          <w:color w:val="595959" w:themeColor="text1" w:themeTint="A6"/>
          <w:kern w:val="28"/>
          <w:lang w:val="en-GB"/>
        </w:rPr>
        <w:t xml:space="preserve"> (</w:t>
      </w:r>
      <w:proofErr w:type="gramStart"/>
      <w:r w:rsidRPr="000A58DB">
        <w:rPr>
          <w:rFonts w:ascii="Times New Roman" w:eastAsia="思源黑体" w:hAnsi="Times New Roman" w:cs="Times New Roman"/>
          <w:color w:val="595959" w:themeColor="text1" w:themeTint="A6"/>
          <w:kern w:val="28"/>
          <w:lang w:val="en-GB"/>
        </w:rPr>
        <w:t>e.g.</w:t>
      </w:r>
      <w:proofErr w:type="gramEnd"/>
      <w:r w:rsidRPr="000A58DB">
        <w:rPr>
          <w:rFonts w:ascii="Times New Roman" w:eastAsia="思源黑体" w:hAnsi="Times New Roman" w:cs="Times New Roman"/>
          <w:color w:val="595959" w:themeColor="text1" w:themeTint="A6"/>
          <w:kern w:val="28"/>
          <w:lang w:val="en-GB"/>
        </w:rPr>
        <w:t xml:space="preserve"> Lesson 4 Visualizing the Global Warming) – </w:t>
      </w:r>
      <w:r w:rsidRPr="000A58DB">
        <w:rPr>
          <w:rFonts w:ascii="Times New Roman" w:eastAsia="思源黑体" w:hAnsi="Times New Roman" w:cs="Times New Roman"/>
          <w:b/>
          <w:bCs/>
          <w:color w:val="595959" w:themeColor="text1" w:themeTint="A6"/>
          <w:kern w:val="28"/>
          <w:lang w:val="en-GB"/>
        </w:rPr>
        <w:t>18 points Mark Pro Medium, Bold Added</w:t>
      </w:r>
    </w:p>
    <w:p w14:paraId="0AEA38E9" w14:textId="306E48CE" w:rsidR="00DF14F2" w:rsidRPr="000A58DB" w:rsidRDefault="006D2EE4"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Heading</w:t>
      </w:r>
      <w:r w:rsidRPr="000A58DB">
        <w:rPr>
          <w:rFonts w:ascii="Times New Roman" w:eastAsia="思源黑体" w:hAnsi="Times New Roman" w:cs="Times New Roman"/>
          <w:color w:val="595959" w:themeColor="text1" w:themeTint="A6"/>
          <w:kern w:val="28"/>
          <w:lang w:val="en-GB"/>
        </w:rPr>
        <w:t xml:space="preserve"> </w:t>
      </w:r>
      <w:r w:rsidR="00B46C92" w:rsidRPr="000A58DB">
        <w:rPr>
          <w:rFonts w:ascii="Times New Roman" w:eastAsia="思源黑体" w:hAnsi="Times New Roman" w:cs="Times New Roman"/>
          <w:color w:val="595959" w:themeColor="text1" w:themeTint="A6"/>
          <w:kern w:val="28"/>
          <w:lang w:val="en-GB"/>
        </w:rPr>
        <w:t>(</w:t>
      </w:r>
      <w:proofErr w:type="gramStart"/>
      <w:r w:rsidR="00B46C92" w:rsidRPr="000A58DB">
        <w:rPr>
          <w:rFonts w:ascii="Times New Roman" w:eastAsia="思源黑体" w:hAnsi="Times New Roman" w:cs="Times New Roman"/>
          <w:color w:val="595959" w:themeColor="text1" w:themeTint="A6"/>
          <w:kern w:val="28"/>
          <w:lang w:val="en-GB"/>
        </w:rPr>
        <w:t>e.g.</w:t>
      </w:r>
      <w:proofErr w:type="gramEnd"/>
      <w:r w:rsidR="00B46C92" w:rsidRPr="000A58DB">
        <w:rPr>
          <w:rFonts w:ascii="Times New Roman" w:eastAsia="思源黑体" w:hAnsi="Times New Roman" w:cs="Times New Roman"/>
          <w:color w:val="595959" w:themeColor="text1" w:themeTint="A6"/>
          <w:kern w:val="28"/>
          <w:lang w:val="en-GB"/>
        </w:rPr>
        <w:t xml:space="preserve"> Objectives/Activities/Section 1 Introduction/…) – </w:t>
      </w:r>
      <w:r w:rsidR="00B46C92" w:rsidRPr="000A58DB">
        <w:rPr>
          <w:rFonts w:ascii="Times New Roman" w:eastAsia="思源黑体" w:hAnsi="Times New Roman" w:cs="Times New Roman"/>
          <w:b/>
          <w:bCs/>
          <w:color w:val="595959" w:themeColor="text1" w:themeTint="A6"/>
          <w:kern w:val="28"/>
          <w:lang w:val="en-GB"/>
        </w:rPr>
        <w:t>14 points Mark Pro Medium, Bold Added</w:t>
      </w:r>
    </w:p>
    <w:p w14:paraId="56960302" w14:textId="2C142597" w:rsidR="00B46C92" w:rsidRPr="000A58DB" w:rsidRDefault="00B46C92" w:rsidP="00ED0FAE">
      <w:pPr>
        <w:spacing w:after="0" w:line="360" w:lineRule="auto"/>
        <w:rPr>
          <w:rFonts w:ascii="Times New Roman" w:eastAsia="思源黑体" w:hAnsi="Times New Roman" w:cs="Times New Roman"/>
          <w:b/>
          <w:bCs/>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Sub-heading</w:t>
      </w:r>
      <w:r w:rsidRPr="000A58DB">
        <w:rPr>
          <w:rFonts w:ascii="Times New Roman" w:eastAsia="思源黑体" w:hAnsi="Times New Roman" w:cs="Times New Roman"/>
          <w:color w:val="595959" w:themeColor="text1" w:themeTint="A6"/>
          <w:kern w:val="28"/>
          <w:lang w:val="en-GB"/>
        </w:rPr>
        <w:t xml:space="preserve"> (</w:t>
      </w:r>
      <w:proofErr w:type="gramStart"/>
      <w:r w:rsidRPr="000A58DB">
        <w:rPr>
          <w:rFonts w:ascii="Times New Roman" w:eastAsia="思源黑体" w:hAnsi="Times New Roman" w:cs="Times New Roman"/>
          <w:color w:val="595959" w:themeColor="text1" w:themeTint="A6"/>
          <w:kern w:val="28"/>
          <w:lang w:val="en-GB"/>
        </w:rPr>
        <w:t>e.g.</w:t>
      </w:r>
      <w:proofErr w:type="gramEnd"/>
      <w:r w:rsidRPr="000A58DB">
        <w:rPr>
          <w:rFonts w:ascii="Times New Roman" w:eastAsia="思源黑体" w:hAnsi="Times New Roman" w:cs="Times New Roman"/>
          <w:color w:val="595959" w:themeColor="text1" w:themeTint="A6"/>
          <w:kern w:val="28"/>
          <w:lang w:val="en-GB"/>
        </w:rPr>
        <w:t xml:space="preserve"> Procedure/Step 1/</w:t>
      </w:r>
      <w:r w:rsidR="00F44037" w:rsidRPr="000A58DB">
        <w:rPr>
          <w:rFonts w:ascii="Times New Roman" w:eastAsia="思源黑体" w:hAnsi="Times New Roman" w:cs="Times New Roman"/>
          <w:color w:val="595959" w:themeColor="text1" w:themeTint="A6"/>
          <w:kern w:val="28"/>
          <w:lang w:val="en-GB"/>
        </w:rPr>
        <w:t>…; headings within the main content</w:t>
      </w:r>
      <w:r w:rsidRPr="000A58DB">
        <w:rPr>
          <w:rFonts w:ascii="Times New Roman" w:eastAsia="思源黑体" w:hAnsi="Times New Roman" w:cs="Times New Roman"/>
          <w:color w:val="595959" w:themeColor="text1" w:themeTint="A6"/>
          <w:kern w:val="28"/>
          <w:lang w:val="en-GB"/>
        </w:rPr>
        <w:t xml:space="preserve">) – </w:t>
      </w:r>
      <w:r w:rsidRPr="000A58DB">
        <w:rPr>
          <w:rFonts w:ascii="Times New Roman" w:eastAsia="思源黑体" w:hAnsi="Times New Roman" w:cs="Times New Roman"/>
          <w:b/>
          <w:bCs/>
          <w:color w:val="595959" w:themeColor="text1" w:themeTint="A6"/>
          <w:kern w:val="28"/>
          <w:lang w:val="en-GB"/>
        </w:rPr>
        <w:t>11 points Mark Pro Medium, Bold Added</w:t>
      </w:r>
    </w:p>
    <w:p w14:paraId="53FE3EB0" w14:textId="38E57F11" w:rsidR="00F44037" w:rsidRPr="000A58DB" w:rsidRDefault="00F44037" w:rsidP="00ED0FAE">
      <w:pPr>
        <w:spacing w:after="0" w:line="360" w:lineRule="auto"/>
        <w:rPr>
          <w:rFonts w:ascii="Times New Roman" w:eastAsia="思源黑体" w:hAnsi="Times New Roman" w:cs="Times New Roman"/>
          <w:b/>
          <w:bCs/>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Main content</w:t>
      </w:r>
      <w:r w:rsidRPr="000A58DB">
        <w:rPr>
          <w:rFonts w:ascii="Times New Roman" w:eastAsia="思源黑体" w:hAnsi="Times New Roman" w:cs="Times New Roman"/>
          <w:color w:val="595959" w:themeColor="text1" w:themeTint="A6"/>
          <w:kern w:val="28"/>
          <w:lang w:val="en-GB"/>
        </w:rPr>
        <w:t xml:space="preserve"> – </w:t>
      </w:r>
      <w:r w:rsidRPr="000A58DB">
        <w:rPr>
          <w:rFonts w:ascii="Times New Roman" w:eastAsia="思源黑体" w:hAnsi="Times New Roman" w:cs="Times New Roman"/>
          <w:b/>
          <w:bCs/>
          <w:color w:val="595959" w:themeColor="text1" w:themeTint="A6"/>
          <w:kern w:val="28"/>
          <w:lang w:val="en-GB"/>
        </w:rPr>
        <w:t>11 points Mark Pro</w:t>
      </w:r>
    </w:p>
    <w:p w14:paraId="5BB7D368" w14:textId="449D170D" w:rsidR="00FB57E7" w:rsidRPr="000A58DB" w:rsidRDefault="00FB57E7"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color w:val="595959" w:themeColor="text1" w:themeTint="A6"/>
          <w:kern w:val="28"/>
          <w:lang w:val="en-GB"/>
        </w:rPr>
        <w:t xml:space="preserve">                           Bold added for emphasis when necessary</w:t>
      </w:r>
    </w:p>
    <w:p w14:paraId="36362515" w14:textId="20803BB0" w:rsidR="00ED0FAE" w:rsidRPr="000A58DB" w:rsidRDefault="00ED0FAE"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 xml:space="preserve">Indentation: </w:t>
      </w:r>
      <w:r w:rsidRPr="000A58DB">
        <w:rPr>
          <w:rFonts w:ascii="Times New Roman" w:eastAsia="思源黑体" w:hAnsi="Times New Roman" w:cs="Times New Roman"/>
          <w:color w:val="595959" w:themeColor="text1" w:themeTint="A6"/>
          <w:kern w:val="28"/>
          <w:lang w:val="en-GB"/>
        </w:rPr>
        <w:t>not for the main content</w:t>
      </w:r>
    </w:p>
    <w:p w14:paraId="56396A79" w14:textId="77777777" w:rsidR="00F44037" w:rsidRPr="000A58DB" w:rsidRDefault="00913A03"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Line</w:t>
      </w:r>
      <w:r w:rsidR="00F44037" w:rsidRPr="000A58DB">
        <w:rPr>
          <w:rFonts w:ascii="Times New Roman" w:eastAsia="思源黑体" w:hAnsi="Times New Roman" w:cs="Times New Roman"/>
          <w:b/>
          <w:bCs/>
          <w:color w:val="595959" w:themeColor="text1" w:themeTint="A6"/>
          <w:kern w:val="28"/>
          <w:lang w:val="en-GB"/>
        </w:rPr>
        <w:t xml:space="preserve"> Spacing:</w:t>
      </w:r>
      <w:r w:rsidR="00F44037" w:rsidRPr="000A58DB">
        <w:rPr>
          <w:rFonts w:ascii="Times New Roman" w:eastAsia="思源黑体" w:hAnsi="Times New Roman" w:cs="Times New Roman"/>
          <w:color w:val="595959" w:themeColor="text1" w:themeTint="A6"/>
          <w:kern w:val="28"/>
          <w:lang w:val="en-GB"/>
        </w:rPr>
        <w:t xml:space="preserve"> 1.5 lines</w:t>
      </w:r>
      <w:r w:rsidRPr="000A58DB">
        <w:rPr>
          <w:rFonts w:ascii="Times New Roman" w:eastAsia="思源黑体" w:hAnsi="Times New Roman" w:cs="Times New Roman"/>
          <w:color w:val="595959" w:themeColor="text1" w:themeTint="A6"/>
          <w:kern w:val="28"/>
          <w:lang w:val="en-GB"/>
        </w:rPr>
        <w:t xml:space="preserve"> (or 22 points at least)</w:t>
      </w:r>
    </w:p>
    <w:p w14:paraId="73B6879C" w14:textId="77777777" w:rsidR="00F44037" w:rsidRPr="000A58DB" w:rsidRDefault="00F44037" w:rsidP="00ED0FAE">
      <w:pPr>
        <w:spacing w:after="0" w:line="360" w:lineRule="auto"/>
        <w:rPr>
          <w:rFonts w:ascii="Times New Roman" w:eastAsia="思源黑体" w:hAnsi="Times New Roman" w:cs="Times New Roman"/>
          <w:color w:val="595959" w:themeColor="text1" w:themeTint="A6"/>
          <w:kern w:val="28"/>
          <w:lang w:val="en-GB"/>
        </w:rPr>
      </w:pPr>
    </w:p>
    <w:p w14:paraId="3C7D5BD7" w14:textId="77777777" w:rsidR="000A04A5" w:rsidRPr="000A58DB" w:rsidRDefault="000A04A5" w:rsidP="000A04A5">
      <w:pPr>
        <w:spacing w:after="0" w:line="360" w:lineRule="auto"/>
        <w:rPr>
          <w:rFonts w:ascii="Times New Roman" w:eastAsia="思源黑体" w:hAnsi="Times New Roman" w:cs="Times New Roman"/>
          <w:b/>
          <w:bCs/>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Spelling and punctuation:</w:t>
      </w:r>
    </w:p>
    <w:p w14:paraId="30391DCC" w14:textId="77777777" w:rsidR="000A04A5" w:rsidRPr="000A58DB" w:rsidRDefault="000A04A5" w:rsidP="000A04A5">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color w:val="595959" w:themeColor="text1" w:themeTint="A6"/>
          <w:kern w:val="28"/>
          <w:lang w:val="en-GB"/>
        </w:rPr>
        <w:t>American English and rules for North America</w:t>
      </w:r>
    </w:p>
    <w:p w14:paraId="1A38FB05" w14:textId="77777777" w:rsidR="000A04A5" w:rsidRPr="000A58DB" w:rsidRDefault="000A04A5" w:rsidP="000A04A5">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color w:val="595959" w:themeColor="text1" w:themeTint="A6"/>
          <w:kern w:val="28"/>
          <w:lang w:val="en-GB"/>
        </w:rPr>
        <w:t>British English and rules for the Commonwealth, and the EU</w:t>
      </w:r>
    </w:p>
    <w:p w14:paraId="1702B57A" w14:textId="77777777" w:rsidR="000A04A5" w:rsidRPr="000A58DB" w:rsidRDefault="000A04A5" w:rsidP="000A04A5">
      <w:pPr>
        <w:spacing w:after="0" w:line="360" w:lineRule="auto"/>
        <w:rPr>
          <w:rFonts w:ascii="Times New Roman" w:eastAsia="思源黑体" w:hAnsi="Times New Roman" w:cs="Times New Roman"/>
          <w:color w:val="595959" w:themeColor="text1" w:themeTint="A6"/>
          <w:kern w:val="28"/>
          <w:lang w:val="en-GB"/>
        </w:rPr>
      </w:pPr>
    </w:p>
    <w:p w14:paraId="5DF8C7CF" w14:textId="77777777" w:rsidR="00ED0FAE" w:rsidRPr="000A58DB" w:rsidRDefault="00ED0FAE"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color w:val="595959" w:themeColor="text1" w:themeTint="A6"/>
          <w:kern w:val="28"/>
          <w:lang w:val="en-GB"/>
        </w:rPr>
        <w:t xml:space="preserve">Use </w:t>
      </w:r>
      <w:r w:rsidRPr="000A58DB">
        <w:rPr>
          <w:rFonts w:ascii="Times New Roman" w:eastAsia="思源黑体" w:hAnsi="Times New Roman" w:cs="Times New Roman"/>
          <w:b/>
          <w:bCs/>
          <w:color w:val="595959" w:themeColor="text1" w:themeTint="A6"/>
          <w:kern w:val="28"/>
          <w:lang w:val="en-GB"/>
        </w:rPr>
        <w:t>endnotes</w:t>
      </w:r>
      <w:r w:rsidRPr="000A58DB">
        <w:rPr>
          <w:rFonts w:ascii="Times New Roman" w:eastAsia="思源黑体" w:hAnsi="Times New Roman" w:cs="Times New Roman"/>
          <w:color w:val="595959" w:themeColor="text1" w:themeTint="A6"/>
          <w:kern w:val="28"/>
          <w:lang w:val="en-GB"/>
        </w:rPr>
        <w:t xml:space="preserve"> rather than footnotes</w:t>
      </w:r>
    </w:p>
    <w:p w14:paraId="2C163CC6" w14:textId="77777777" w:rsidR="00FB57E7" w:rsidRPr="000A58DB" w:rsidRDefault="00FB57E7"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Works cited:</w:t>
      </w:r>
      <w:r w:rsidRPr="000A58DB">
        <w:rPr>
          <w:rFonts w:ascii="Times New Roman" w:eastAsia="思源黑体" w:hAnsi="Times New Roman" w:cs="Times New Roman"/>
          <w:color w:val="595959" w:themeColor="text1" w:themeTint="A6"/>
          <w:kern w:val="28"/>
          <w:lang w:val="en-GB"/>
        </w:rPr>
        <w:t xml:space="preserve"> Harvard reference</w:t>
      </w:r>
      <w:r w:rsidR="007D72C9" w:rsidRPr="000A58DB">
        <w:rPr>
          <w:rFonts w:ascii="Times New Roman" w:eastAsia="思源黑体" w:hAnsi="Times New Roman" w:cs="Times New Roman"/>
          <w:color w:val="595959" w:themeColor="text1" w:themeTint="A6"/>
          <w:kern w:val="28"/>
          <w:lang w:val="en-GB"/>
        </w:rPr>
        <w:t xml:space="preserve">, cf. </w:t>
      </w:r>
      <w:hyperlink r:id="rId11" w:history="1">
        <w:r w:rsidR="000A04A5" w:rsidRPr="000A58DB">
          <w:rPr>
            <w:rStyle w:val="Hyperlink"/>
            <w:rFonts w:ascii="Times New Roman" w:eastAsia="思源黑体" w:hAnsi="Times New Roman" w:cs="Times New Roman"/>
            <w:kern w:val="28"/>
            <w:lang w:val="en-GB"/>
            <w14:textFill>
              <w14:solidFill>
                <w14:srgbClr w14:val="0000FF">
                  <w14:lumMod w14:val="65000"/>
                  <w14:lumOff w14:val="35000"/>
                </w14:srgbClr>
              </w14:solidFill>
            </w14:textFill>
          </w:rPr>
          <w:t>https://www.imperial.ac.uk/admin-services/library/learning-support/reference-management/harvard-style/</w:t>
        </w:r>
      </w:hyperlink>
    </w:p>
    <w:p w14:paraId="6C2632F9" w14:textId="7BCA8D1A" w:rsidR="00ED0FAE" w:rsidRPr="000A58DB" w:rsidRDefault="00ED0FAE" w:rsidP="00ED0FAE">
      <w:pPr>
        <w:spacing w:after="0" w:line="360" w:lineRule="auto"/>
        <w:rPr>
          <w:rFonts w:ascii="Times New Roman" w:eastAsia="思源黑体" w:hAnsi="Times New Roman" w:cs="Times New Roman"/>
          <w:color w:val="595959" w:themeColor="text1" w:themeTint="A6"/>
          <w:kern w:val="28"/>
          <w:lang w:val="en-GB"/>
        </w:rPr>
      </w:pPr>
    </w:p>
    <w:p w14:paraId="107E5965" w14:textId="5A5EFA84" w:rsidR="00FB57E7" w:rsidRPr="000A58DB" w:rsidRDefault="000A04A5" w:rsidP="00ED0FAE">
      <w:pPr>
        <w:spacing w:after="0" w:line="360" w:lineRule="auto"/>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b/>
          <w:bCs/>
          <w:color w:val="595959" w:themeColor="text1" w:themeTint="A6"/>
          <w:kern w:val="28"/>
          <w:lang w:val="en-GB"/>
        </w:rPr>
        <w:t>Delivery:</w:t>
      </w:r>
      <w:r w:rsidRPr="000A58DB">
        <w:rPr>
          <w:rFonts w:ascii="Times New Roman" w:eastAsia="思源黑体" w:hAnsi="Times New Roman" w:cs="Times New Roman"/>
          <w:color w:val="595959" w:themeColor="text1" w:themeTint="A6"/>
          <w:kern w:val="28"/>
          <w:lang w:val="en-GB"/>
        </w:rPr>
        <w:t xml:space="preserve"> PDF</w:t>
      </w:r>
    </w:p>
    <w:p w14:paraId="08BD72E6" w14:textId="2ABADA03" w:rsidR="002B2B6E" w:rsidRPr="000A58DB" w:rsidRDefault="002B2B6E">
      <w:pPr>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color w:val="595959" w:themeColor="text1" w:themeTint="A6"/>
          <w:kern w:val="28"/>
          <w:lang w:val="en-GB"/>
        </w:rPr>
        <w:br w:type="page"/>
      </w:r>
    </w:p>
    <w:p w14:paraId="0BE6AB44" w14:textId="362DA916" w:rsidR="00676AC7" w:rsidRPr="000A58DB" w:rsidRDefault="00BD1CBF" w:rsidP="00676AC7">
      <w:pPr>
        <w:spacing w:line="276" w:lineRule="auto"/>
        <w:jc w:val="center"/>
        <w:rPr>
          <w:rFonts w:ascii="Mark Pro" w:eastAsia="思源黑体" w:hAnsi="Mark Pro"/>
          <w:color w:val="FFFFFF" w:themeColor="background1"/>
          <w:kern w:val="28"/>
          <w:lang w:val="en-GB"/>
        </w:rPr>
      </w:pPr>
      <w:r>
        <w:rPr>
          <w:rFonts w:ascii="Mark Pro" w:eastAsia="思源黑体" w:hAnsi="Mark Pro"/>
          <w:noProof/>
          <w:color w:val="FFFFFF" w:themeColor="background1"/>
          <w:kern w:val="28"/>
        </w:rPr>
        <w:lastRenderedPageBreak/>
        <mc:AlternateContent>
          <mc:Choice Requires="wps">
            <w:drawing>
              <wp:anchor distT="0" distB="0" distL="114300" distR="114300" simplePos="0" relativeHeight="251659264" behindDoc="0" locked="0" layoutInCell="1" allowOverlap="1" wp14:anchorId="10BC8165" wp14:editId="0DB71987">
                <wp:simplePos x="0" y="0"/>
                <wp:positionH relativeFrom="column">
                  <wp:posOffset>2139950</wp:posOffset>
                </wp:positionH>
                <wp:positionV relativeFrom="paragraph">
                  <wp:posOffset>285750</wp:posOffset>
                </wp:positionV>
                <wp:extent cx="359410" cy="233680"/>
                <wp:effectExtent l="19050" t="19050" r="21590" b="33020"/>
                <wp:wrapNone/>
                <wp:docPr id="2" name="Speech Bubble: Oval 2"/>
                <wp:cNvGraphicFramePr/>
                <a:graphic xmlns:a="http://schemas.openxmlformats.org/drawingml/2006/main">
                  <a:graphicData uri="http://schemas.microsoft.com/office/word/2010/wordprocessingShape">
                    <wps:wsp>
                      <wps:cNvSpPr/>
                      <wps:spPr>
                        <a:xfrm>
                          <a:off x="0" y="0"/>
                          <a:ext cx="359410" cy="233680"/>
                        </a:xfrm>
                        <a:prstGeom prst="wedgeEllipseCallout">
                          <a:avLst/>
                        </a:prstGeom>
                        <a:solidFill>
                          <a:srgbClr val="00CC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710731" w14:textId="77777777" w:rsidR="00BD1CBF" w:rsidRDefault="00BD1CBF" w:rsidP="00BD1C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BC8165"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2" o:spid="_x0000_s1026" type="#_x0000_t63" style="position:absolute;left:0;text-align:left;margin-left:168.5pt;margin-top:22.5pt;width:28.3pt;height:1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" adj="6300,24300" fillcolor="#0cf" stroked="f" strokeweight="1pt">
                <v:textbox>
                  <w:txbxContent>
                    <w:p w14:paraId="27710731" w14:textId="77777777" w:rsidR="00BD1CBF" w:rsidRDefault="00BD1CBF" w:rsidP="00BD1CBF">
                      <w:pPr>
                        <w:jc w:val="center"/>
                      </w:pPr>
                    </w:p>
                  </w:txbxContent>
                </v:textbox>
              </v:shape>
            </w:pict>
          </mc:Fallback>
        </mc:AlternateContent>
      </w:r>
      <w:r w:rsidR="0059006E" w:rsidRPr="00157F7F">
        <w:rPr>
          <w:rFonts w:ascii="Mark Pro" w:eastAsia="思源黑体" w:hAnsi="Mark Pro"/>
          <w:noProof/>
          <w:color w:val="FFFFFF" w:themeColor="background1"/>
          <w:kern w:val="28"/>
        </w:rPr>
        <mc:AlternateContent>
          <mc:Choice Requires="wps">
            <w:drawing>
              <wp:inline distT="0" distB="0" distL="0" distR="0" wp14:anchorId="0BC15476" wp14:editId="12D1F9FA">
                <wp:extent cx="4572000" cy="984250"/>
                <wp:effectExtent l="0" t="0" r="0" b="0"/>
                <wp:docPr id="10"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331F06" w14:textId="77859BCC" w:rsidR="0059006E" w:rsidRPr="0059006E" w:rsidRDefault="00823CB9" w:rsidP="0059006E">
                            <w:pPr>
                              <w:spacing w:after="0" w:line="360" w:lineRule="auto"/>
                              <w:jc w:val="center"/>
                              <w:rPr>
                                <w:rFonts w:ascii="Mark Pro Medium" w:hAnsi="Mark Pro Medium" w:cs="Arial"/>
                                <w:b/>
                                <w:bCs/>
                                <w:iCs/>
                                <w:color w:val="33CCFF"/>
                                <w:sz w:val="48"/>
                                <w:szCs w:val="48"/>
                              </w:rPr>
                            </w:pPr>
                            <w:r>
                              <w:rPr>
                                <w:rFonts w:ascii="Mark Pro Medium" w:hAnsi="Mark Pro Medium" w:cs="Arial"/>
                                <w:b/>
                                <w:bCs/>
                                <w:iCs/>
                                <w:color w:val="33CCFF"/>
                                <w:sz w:val="48"/>
                                <w:szCs w:val="48"/>
                              </w:rPr>
                              <w:t>Preamble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C15476" id="Rounded Rectangle 1" o:spid="_x0000_s1027" style="width:5in;height: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" filled="f" stroked="f" strokeweight="1pt">
                <v:stroke joinstyle="miter"/>
                <v:textbox>
                  <w:txbxContent>
                    <w:p w14:paraId="17331F06" w14:textId="77859BCC" w:rsidR="0059006E" w:rsidRPr="0059006E" w:rsidRDefault="00823CB9" w:rsidP="0059006E">
                      <w:pPr>
                        <w:spacing w:after="0" w:line="360" w:lineRule="auto"/>
                        <w:jc w:val="center"/>
                        <w:rPr>
                          <w:rFonts w:ascii="Mark Pro Medium" w:hAnsi="Mark Pro Medium" w:cs="Arial"/>
                          <w:b/>
                          <w:bCs/>
                          <w:iCs/>
                          <w:color w:val="33CCFF"/>
                          <w:sz w:val="48"/>
                          <w:szCs w:val="48"/>
                        </w:rPr>
                      </w:pPr>
                      <w:r>
                        <w:rPr>
                          <w:rFonts w:ascii="Mark Pro Medium" w:hAnsi="Mark Pro Medium" w:cs="Arial"/>
                          <w:b/>
                          <w:bCs/>
                          <w:iCs/>
                          <w:color w:val="33CCFF"/>
                          <w:sz w:val="48"/>
                          <w:szCs w:val="48"/>
                        </w:rPr>
                        <w:t>Preamble</w:t>
                      </w:r>
                    </w:p>
                  </w:txbxContent>
                </v:textbox>
                <w10:anchorlock/>
              </v:roundrect>
            </w:pict>
          </mc:Fallback>
        </mc:AlternateContent>
      </w:r>
    </w:p>
    <w:p w14:paraId="212877E1" w14:textId="1606F271" w:rsidR="00280E08" w:rsidRDefault="00280E08" w:rsidP="00F9554A">
      <w:pPr>
        <w:spacing w:after="0" w:line="360" w:lineRule="auto"/>
        <w:rPr>
          <w:rFonts w:ascii="Mark Pro" w:eastAsia="思源黑体" w:hAnsi="Mark Pro" w:cs="Times New Roman"/>
          <w:color w:val="595959" w:themeColor="text1" w:themeTint="A6"/>
          <w:kern w:val="28"/>
          <w:lang w:val="en-GB"/>
        </w:rPr>
      </w:pPr>
      <w:r w:rsidRPr="0059006E">
        <w:rPr>
          <w:rFonts w:ascii="Mark Pro" w:eastAsia="思源黑体" w:hAnsi="Mark Pro" w:cs="Times New Roman"/>
          <w:color w:val="595959" w:themeColor="text1" w:themeTint="A6"/>
          <w:kern w:val="28"/>
          <w:lang w:val="en-GB"/>
        </w:rPr>
        <w:t xml:space="preserve">The </w:t>
      </w:r>
      <w:r w:rsidR="00177776" w:rsidRPr="0059006E">
        <w:rPr>
          <w:rFonts w:ascii="Mark Pro" w:eastAsia="思源黑体" w:hAnsi="Mark Pro" w:cs="Times New Roman"/>
          <w:color w:val="595959" w:themeColor="text1" w:themeTint="A6"/>
          <w:kern w:val="28"/>
          <w:lang w:val="en-GB"/>
        </w:rPr>
        <w:t xml:space="preserve">educational </w:t>
      </w:r>
      <w:r w:rsidRPr="0059006E">
        <w:rPr>
          <w:rFonts w:ascii="Mark Pro" w:eastAsia="思源黑体" w:hAnsi="Mark Pro" w:cs="Times New Roman"/>
          <w:color w:val="595959" w:themeColor="text1" w:themeTint="A6"/>
          <w:kern w:val="28"/>
          <w:lang w:val="en-GB"/>
        </w:rPr>
        <w:t xml:space="preserve">content </w:t>
      </w:r>
      <w:r w:rsidR="00177776" w:rsidRPr="0059006E">
        <w:rPr>
          <w:rFonts w:ascii="Mark Pro" w:eastAsia="思源黑体" w:hAnsi="Mark Pro" w:cs="Times New Roman"/>
          <w:color w:val="595959" w:themeColor="text1" w:themeTint="A6"/>
          <w:kern w:val="28"/>
          <w:lang w:val="en-GB"/>
        </w:rPr>
        <w:t xml:space="preserve">for </w:t>
      </w:r>
      <w:r w:rsidRPr="0059006E">
        <w:rPr>
          <w:rFonts w:ascii="Mark Pro" w:eastAsia="思源黑体" w:hAnsi="Mark Pro" w:cs="Times New Roman"/>
          <w:color w:val="595959" w:themeColor="text1" w:themeTint="A6"/>
          <w:kern w:val="28"/>
          <w:lang w:val="en-GB"/>
        </w:rPr>
        <w:t xml:space="preserve">the “Smart-World add-on for mBot2” is provided in form of “challenges” –different from previous lesson plans and activities. While a first approach to a new digital learning tool, like mBot2, </w:t>
      </w:r>
      <w:r w:rsidR="00F9554A" w:rsidRPr="0059006E">
        <w:rPr>
          <w:rFonts w:ascii="Mark Pro" w:eastAsia="思源黑体" w:hAnsi="Mark Pro" w:cs="Times New Roman"/>
          <w:color w:val="595959" w:themeColor="text1" w:themeTint="A6"/>
          <w:kern w:val="28"/>
          <w:lang w:val="en-GB"/>
        </w:rPr>
        <w:t>should provide detailed introduction to soft- and hardware used and incorporate a shallow learning curve with staged activities becoming more and more sophisticated, this content is different.</w:t>
      </w:r>
    </w:p>
    <w:p w14:paraId="3EE5196E" w14:textId="77777777" w:rsidR="00D021A2" w:rsidRPr="0059006E" w:rsidRDefault="00D021A2" w:rsidP="00F9554A">
      <w:pPr>
        <w:spacing w:after="0" w:line="360" w:lineRule="auto"/>
        <w:rPr>
          <w:rFonts w:ascii="Mark Pro" w:eastAsia="思源黑体" w:hAnsi="Mark Pro" w:cs="Times New Roman"/>
          <w:color w:val="595959" w:themeColor="text1" w:themeTint="A6"/>
          <w:kern w:val="28"/>
          <w:lang w:val="en-GB"/>
        </w:rPr>
      </w:pPr>
    </w:p>
    <w:p w14:paraId="319F5C90" w14:textId="2B120DAC" w:rsidR="00F9554A" w:rsidRDefault="00F9554A" w:rsidP="00F9554A">
      <w:pPr>
        <w:spacing w:after="0" w:line="360" w:lineRule="auto"/>
        <w:rPr>
          <w:rFonts w:ascii="Mark Pro" w:eastAsia="思源黑体" w:hAnsi="Mark Pro" w:cs="Times New Roman"/>
          <w:color w:val="595959" w:themeColor="text1" w:themeTint="A6"/>
          <w:kern w:val="28"/>
          <w:lang w:val="en-GB"/>
        </w:rPr>
      </w:pPr>
      <w:r w:rsidRPr="0059006E">
        <w:rPr>
          <w:rFonts w:ascii="Mark Pro" w:eastAsia="思源黑体" w:hAnsi="Mark Pro" w:cs="Times New Roman"/>
          <w:color w:val="595959" w:themeColor="text1" w:themeTint="A6"/>
          <w:kern w:val="28"/>
          <w:lang w:val="en-GB"/>
        </w:rPr>
        <w:t xml:space="preserve">The “Smart-World add-on for mBot2” presents three robotic models that can be used in a smart future in different environments and with different contextual framing: dense urban environments – high tech industrial production plants – smart farming. For sustainable living, we need to address more than one </w:t>
      </w:r>
      <w:r w:rsidR="003D287B" w:rsidRPr="0059006E">
        <w:rPr>
          <w:rFonts w:ascii="Mark Pro" w:eastAsia="思源黑体" w:hAnsi="Mark Pro" w:cs="Times New Roman"/>
          <w:color w:val="595959" w:themeColor="text1" w:themeTint="A6"/>
          <w:kern w:val="28"/>
          <w:lang w:val="en-GB"/>
        </w:rPr>
        <w:t xml:space="preserve">challenge – </w:t>
      </w:r>
      <w:r w:rsidR="002A1449" w:rsidRPr="0059006E">
        <w:rPr>
          <w:rFonts w:ascii="Mark Pro" w:eastAsia="思源黑体" w:hAnsi="Mark Pro" w:cs="Times New Roman"/>
          <w:color w:val="595959" w:themeColor="text1" w:themeTint="A6"/>
          <w:kern w:val="28"/>
          <w:lang w:val="en-GB"/>
        </w:rPr>
        <w:t xml:space="preserve">actually, </w:t>
      </w:r>
      <w:r w:rsidR="003D287B" w:rsidRPr="0059006E">
        <w:rPr>
          <w:rFonts w:ascii="Mark Pro" w:eastAsia="思源黑体" w:hAnsi="Mark Pro" w:cs="Times New Roman"/>
          <w:color w:val="595959" w:themeColor="text1" w:themeTint="A6"/>
          <w:kern w:val="28"/>
          <w:lang w:val="en-GB"/>
        </w:rPr>
        <w:t>the Unites Nations (UN) present 17 goals – and make an effort to provide the best solutions to them</w:t>
      </w:r>
      <w:r w:rsidR="002A1449" w:rsidRPr="0059006E">
        <w:rPr>
          <w:rFonts w:ascii="Mark Pro" w:eastAsia="思源黑体" w:hAnsi="Mark Pro" w:cs="Times New Roman"/>
          <w:color w:val="595959" w:themeColor="text1" w:themeTint="A6"/>
          <w:kern w:val="28"/>
          <w:lang w:val="en-GB"/>
        </w:rPr>
        <w:t>!</w:t>
      </w:r>
    </w:p>
    <w:p w14:paraId="7B2EB2FF" w14:textId="77777777" w:rsidR="00D021A2" w:rsidRPr="0059006E" w:rsidRDefault="00D021A2" w:rsidP="00F9554A">
      <w:pPr>
        <w:spacing w:after="0" w:line="360" w:lineRule="auto"/>
        <w:rPr>
          <w:rFonts w:ascii="Mark Pro" w:eastAsia="思源黑体" w:hAnsi="Mark Pro" w:cs="Times New Roman"/>
          <w:color w:val="595959" w:themeColor="text1" w:themeTint="A6"/>
          <w:kern w:val="28"/>
          <w:lang w:val="en-GB"/>
        </w:rPr>
      </w:pPr>
    </w:p>
    <w:p w14:paraId="1990D823" w14:textId="07B94D30" w:rsidR="003D287B" w:rsidRDefault="003D287B" w:rsidP="00F9554A">
      <w:pPr>
        <w:spacing w:after="0" w:line="360" w:lineRule="auto"/>
        <w:rPr>
          <w:rFonts w:ascii="Mark Pro" w:eastAsia="思源黑体" w:hAnsi="Mark Pro" w:cs="Times New Roman"/>
          <w:color w:val="595959" w:themeColor="text1" w:themeTint="A6"/>
          <w:kern w:val="28"/>
          <w:lang w:val="en-GB"/>
        </w:rPr>
      </w:pPr>
      <w:r w:rsidRPr="0059006E">
        <w:rPr>
          <w:rFonts w:ascii="Mark Pro" w:eastAsia="思源黑体" w:hAnsi="Mark Pro" w:cs="Times New Roman"/>
          <w:color w:val="595959" w:themeColor="text1" w:themeTint="A6"/>
          <w:kern w:val="28"/>
          <w:lang w:val="en-GB"/>
        </w:rPr>
        <w:t>With this set, teachers and students can explore a smart, modern world with support from robots in the areas of food production (farming), industry and dense urban environments.</w:t>
      </w:r>
      <w:r w:rsidR="00440B50" w:rsidRPr="0059006E">
        <w:rPr>
          <w:rFonts w:ascii="Mark Pro" w:eastAsia="思源黑体" w:hAnsi="Mark Pro" w:cs="Times New Roman"/>
          <w:color w:val="595959" w:themeColor="text1" w:themeTint="A6"/>
          <w:kern w:val="28"/>
          <w:lang w:val="en-GB"/>
        </w:rPr>
        <w:t xml:space="preserve"> The first row of goals can easily be addressed with the challenges presented here, if the scope is extended, </w:t>
      </w:r>
      <w:proofErr w:type="gramStart"/>
      <w:r w:rsidR="00440B50" w:rsidRPr="0059006E">
        <w:rPr>
          <w:rFonts w:ascii="Mark Pro" w:eastAsia="思源黑体" w:hAnsi="Mark Pro" w:cs="Times New Roman"/>
          <w:color w:val="595959" w:themeColor="text1" w:themeTint="A6"/>
          <w:kern w:val="28"/>
          <w:lang w:val="en-GB"/>
        </w:rPr>
        <w:t>e.g.</w:t>
      </w:r>
      <w:proofErr w:type="gramEnd"/>
      <w:r w:rsidR="00440B50" w:rsidRPr="0059006E">
        <w:rPr>
          <w:rFonts w:ascii="Mark Pro" w:eastAsia="思源黑体" w:hAnsi="Mark Pro" w:cs="Times New Roman"/>
          <w:color w:val="595959" w:themeColor="text1" w:themeTint="A6"/>
          <w:kern w:val="28"/>
          <w:lang w:val="en-GB"/>
        </w:rPr>
        <w:t xml:space="preserve"> to medi</w:t>
      </w:r>
      <w:r w:rsidR="00D021A2">
        <w:rPr>
          <w:rFonts w:ascii="Mark Pro" w:eastAsia="思源黑体" w:hAnsi="Mark Pro" w:cs="Times New Roman"/>
          <w:color w:val="595959" w:themeColor="text1" w:themeTint="A6"/>
          <w:kern w:val="28"/>
          <w:lang w:val="en-GB"/>
        </w:rPr>
        <w:t>c</w:t>
      </w:r>
      <w:r w:rsidR="00440B50" w:rsidRPr="0059006E">
        <w:rPr>
          <w:rFonts w:ascii="Mark Pro" w:eastAsia="思源黑体" w:hAnsi="Mark Pro" w:cs="Times New Roman"/>
          <w:color w:val="595959" w:themeColor="text1" w:themeTint="A6"/>
          <w:kern w:val="28"/>
          <w:lang w:val="en-GB"/>
        </w:rPr>
        <w:t>al care</w:t>
      </w:r>
      <w:r w:rsidR="002A1449" w:rsidRPr="0059006E">
        <w:rPr>
          <w:rFonts w:ascii="Mark Pro" w:eastAsia="思源黑体" w:hAnsi="Mark Pro" w:cs="Times New Roman"/>
          <w:color w:val="595959" w:themeColor="text1" w:themeTint="A6"/>
          <w:kern w:val="28"/>
          <w:lang w:val="en-GB"/>
        </w:rPr>
        <w:t xml:space="preserve"> </w:t>
      </w:r>
      <w:r w:rsidR="00440B50" w:rsidRPr="0059006E">
        <w:rPr>
          <w:rFonts w:ascii="Mark Pro" w:eastAsia="思源黑体" w:hAnsi="Mark Pro" w:cs="Times New Roman"/>
          <w:color w:val="595959" w:themeColor="text1" w:themeTint="A6"/>
          <w:kern w:val="28"/>
          <w:lang w:val="en-GB"/>
        </w:rPr>
        <w:t>&amp;</w:t>
      </w:r>
      <w:r w:rsidR="002A1449" w:rsidRPr="0059006E">
        <w:rPr>
          <w:rFonts w:ascii="Mark Pro" w:eastAsia="思源黑体" w:hAnsi="Mark Pro" w:cs="Times New Roman"/>
          <w:color w:val="595959" w:themeColor="text1" w:themeTint="A6"/>
          <w:kern w:val="28"/>
          <w:lang w:val="en-GB"/>
        </w:rPr>
        <w:t xml:space="preserve"> </w:t>
      </w:r>
      <w:r w:rsidR="00440B50" w:rsidRPr="0059006E">
        <w:rPr>
          <w:rFonts w:ascii="Mark Pro" w:eastAsia="思源黑体" w:hAnsi="Mark Pro" w:cs="Times New Roman"/>
          <w:color w:val="595959" w:themeColor="text1" w:themeTint="A6"/>
          <w:kern w:val="28"/>
          <w:lang w:val="en-GB"/>
        </w:rPr>
        <w:t>delivery, the second row is achievable as well:</w:t>
      </w:r>
    </w:p>
    <w:p w14:paraId="34A9C1ED" w14:textId="77777777" w:rsidR="00D021A2" w:rsidRPr="0059006E" w:rsidRDefault="00D021A2" w:rsidP="00F9554A">
      <w:pPr>
        <w:spacing w:after="0" w:line="360" w:lineRule="auto"/>
        <w:rPr>
          <w:rFonts w:ascii="Mark Pro" w:eastAsia="思源黑体" w:hAnsi="Mark Pro" w:cs="Times New Roman"/>
          <w:color w:val="595959" w:themeColor="text1" w:themeTint="A6"/>
          <w:kern w:val="28"/>
          <w:lang w:val="en-GB"/>
        </w:rPr>
      </w:pPr>
    </w:p>
    <w:p w14:paraId="64974E15" w14:textId="37D0725B" w:rsidR="00280E08" w:rsidRPr="000A58DB" w:rsidRDefault="00440B50" w:rsidP="00D021A2">
      <w:pPr>
        <w:spacing w:after="0" w:line="360" w:lineRule="auto"/>
        <w:jc w:val="center"/>
        <w:rPr>
          <w:rFonts w:ascii="Times New Roman" w:eastAsia="思源黑体" w:hAnsi="Times New Roman" w:cs="Times New Roman"/>
          <w:color w:val="595959" w:themeColor="text1" w:themeTint="A6"/>
          <w:kern w:val="28"/>
          <w:lang w:val="en-GB"/>
        </w:rPr>
      </w:pPr>
      <w:r w:rsidRPr="000A58DB">
        <w:rPr>
          <w:rFonts w:ascii="Times New Roman" w:eastAsia="思源黑体" w:hAnsi="Times New Roman" w:cs="Times New Roman"/>
          <w:noProof/>
          <w:color w:val="595959" w:themeColor="text1" w:themeTint="A6"/>
          <w:kern w:val="28"/>
          <w:lang w:val="en-GB"/>
        </w:rPr>
        <w:drawing>
          <wp:inline distT="0" distB="0" distL="0" distR="0" wp14:anchorId="52BFE8FF" wp14:editId="0A5E782D">
            <wp:extent cx="5076967" cy="2877637"/>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pic:nvPicPr>
                  <pic:blipFill rotWithShape="1">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r="8617"/>
                    <a:stretch/>
                  </pic:blipFill>
                  <pic:spPr bwMode="auto">
                    <a:xfrm>
                      <a:off x="0" y="0"/>
                      <a:ext cx="5090192" cy="2885133"/>
                    </a:xfrm>
                    <a:prstGeom prst="rect">
                      <a:avLst/>
                    </a:prstGeom>
                    <a:ln>
                      <a:noFill/>
                    </a:ln>
                    <a:extLst>
                      <a:ext uri="{53640926-AAD7-44D8-BBD7-CCE9431645EC}">
                        <a14:shadowObscured xmlns:a14="http://schemas.microsoft.com/office/drawing/2010/main"/>
                      </a:ext>
                    </a:extLst>
                  </pic:spPr>
                </pic:pic>
              </a:graphicData>
            </a:graphic>
          </wp:inline>
        </w:drawing>
      </w:r>
    </w:p>
    <w:p w14:paraId="784EC710" w14:textId="138F6F70" w:rsidR="002B2B6E" w:rsidRPr="000A58DB" w:rsidRDefault="002B2B6E" w:rsidP="00ED0FAE">
      <w:pPr>
        <w:spacing w:after="0" w:line="360" w:lineRule="auto"/>
        <w:rPr>
          <w:rFonts w:ascii="Times New Roman" w:eastAsia="思源黑体" w:hAnsi="Times New Roman" w:cs="Times New Roman"/>
          <w:color w:val="595959" w:themeColor="text1" w:themeTint="A6"/>
          <w:kern w:val="28"/>
          <w:lang w:val="en-GB"/>
        </w:rPr>
      </w:pPr>
    </w:p>
    <w:p w14:paraId="140DBECE" w14:textId="77777777" w:rsidR="00D021A2" w:rsidRDefault="00D021A2" w:rsidP="00ED0FAE">
      <w:pPr>
        <w:spacing w:after="0" w:line="360" w:lineRule="auto"/>
        <w:rPr>
          <w:rFonts w:ascii="Mark Pro" w:eastAsia="思源黑体" w:hAnsi="Mark Pro" w:cs="Times New Roman"/>
          <w:color w:val="595959" w:themeColor="text1" w:themeTint="A6"/>
          <w:kern w:val="28"/>
          <w:lang w:val="en-GB"/>
        </w:rPr>
      </w:pPr>
    </w:p>
    <w:p w14:paraId="2A438E8F" w14:textId="4995D4B3" w:rsidR="006145A6" w:rsidRDefault="00177776" w:rsidP="00ED0FAE">
      <w:pPr>
        <w:spacing w:after="0" w:line="360" w:lineRule="auto"/>
        <w:rPr>
          <w:rFonts w:ascii="Mark Pro" w:eastAsia="思源黑体" w:hAnsi="Mark Pro" w:cs="Times New Roman"/>
          <w:color w:val="595959" w:themeColor="text1" w:themeTint="A6"/>
          <w:kern w:val="28"/>
          <w:lang w:val="en-GB"/>
        </w:rPr>
      </w:pPr>
      <w:r w:rsidRPr="00D021A2">
        <w:rPr>
          <w:rFonts w:ascii="Mark Pro" w:eastAsia="思源黑体" w:hAnsi="Mark Pro" w:cs="Times New Roman"/>
          <w:color w:val="595959" w:themeColor="text1" w:themeTint="A6"/>
          <w:kern w:val="28"/>
          <w:lang w:val="en-GB"/>
        </w:rPr>
        <w:t xml:space="preserve">The robots can serve different purposes within this </w:t>
      </w:r>
      <w:r w:rsidR="006145A6" w:rsidRPr="00D021A2">
        <w:rPr>
          <w:rFonts w:ascii="Mark Pro" w:eastAsia="思源黑体" w:hAnsi="Mark Pro" w:cs="Times New Roman"/>
          <w:color w:val="595959" w:themeColor="text1" w:themeTint="A6"/>
          <w:kern w:val="28"/>
          <w:lang w:val="en-GB"/>
        </w:rPr>
        <w:t>set</w:t>
      </w:r>
      <w:r w:rsidRPr="00D021A2">
        <w:rPr>
          <w:rFonts w:ascii="Mark Pro" w:eastAsia="思源黑体" w:hAnsi="Mark Pro" w:cs="Times New Roman"/>
          <w:color w:val="595959" w:themeColor="text1" w:themeTint="A6"/>
          <w:kern w:val="28"/>
          <w:lang w:val="en-GB"/>
        </w:rPr>
        <w:t xml:space="preserve"> of sustainability goals, and the challenges presented here will give a short introduction to </w:t>
      </w:r>
      <w:r w:rsidR="002A1449" w:rsidRPr="00D021A2">
        <w:rPr>
          <w:rFonts w:ascii="Mark Pro" w:eastAsia="思源黑体" w:hAnsi="Mark Pro" w:cs="Times New Roman"/>
          <w:color w:val="595959" w:themeColor="text1" w:themeTint="A6"/>
          <w:kern w:val="28"/>
          <w:lang w:val="en-GB"/>
        </w:rPr>
        <w:t>each</w:t>
      </w:r>
      <w:r w:rsidRPr="00D021A2">
        <w:rPr>
          <w:rFonts w:ascii="Mark Pro" w:eastAsia="思源黑体" w:hAnsi="Mark Pro" w:cs="Times New Roman"/>
          <w:color w:val="595959" w:themeColor="text1" w:themeTint="A6"/>
          <w:kern w:val="28"/>
          <w:lang w:val="en-GB"/>
        </w:rPr>
        <w:t xml:space="preserve"> topic and give an overview of the tasks that need solving. However, this will be a more </w:t>
      </w:r>
      <w:r w:rsidR="002A1449" w:rsidRPr="00D021A2">
        <w:rPr>
          <w:rFonts w:ascii="Mark Pro" w:eastAsia="思源黑体" w:hAnsi="Mark Pro" w:cs="Times New Roman"/>
          <w:color w:val="595959" w:themeColor="text1" w:themeTint="A6"/>
          <w:kern w:val="28"/>
          <w:lang w:val="en-GB"/>
        </w:rPr>
        <w:t xml:space="preserve">abstract </w:t>
      </w:r>
      <w:r w:rsidRPr="00D021A2">
        <w:rPr>
          <w:rFonts w:ascii="Mark Pro" w:eastAsia="思源黑体" w:hAnsi="Mark Pro" w:cs="Times New Roman"/>
          <w:color w:val="595959" w:themeColor="text1" w:themeTint="A6"/>
          <w:kern w:val="28"/>
          <w:lang w:val="en-GB"/>
        </w:rPr>
        <w:t>discussion, not explaining every little step or giving a detailed lesson plan. The basic structure of the 5E (Engage, Explore, Explain, Elaborate, Evaluate) with an extension to a 6</w:t>
      </w:r>
      <w:r w:rsidRPr="00D021A2">
        <w:rPr>
          <w:rFonts w:ascii="Mark Pro" w:eastAsia="思源黑体" w:hAnsi="Mark Pro" w:cs="Times New Roman"/>
          <w:color w:val="595959" w:themeColor="text1" w:themeTint="A6"/>
          <w:kern w:val="28"/>
          <w:vertAlign w:val="superscript"/>
          <w:lang w:val="en-GB"/>
        </w:rPr>
        <w:t>th</w:t>
      </w:r>
      <w:r w:rsidRPr="00D021A2">
        <w:rPr>
          <w:rFonts w:ascii="Mark Pro" w:eastAsia="思源黑体" w:hAnsi="Mark Pro" w:cs="Times New Roman"/>
          <w:color w:val="595959" w:themeColor="text1" w:themeTint="A6"/>
          <w:kern w:val="28"/>
          <w:lang w:val="en-GB"/>
        </w:rPr>
        <w:t xml:space="preserve"> one, </w:t>
      </w:r>
      <w:r w:rsidR="006145A6" w:rsidRPr="00D021A2">
        <w:rPr>
          <w:rFonts w:ascii="Mark Pro" w:eastAsia="思源黑体" w:hAnsi="Mark Pro" w:cs="Times New Roman"/>
          <w:color w:val="595959" w:themeColor="text1" w:themeTint="A6"/>
          <w:kern w:val="28"/>
          <w:lang w:val="en-GB"/>
        </w:rPr>
        <w:t>Exchange, is kept.</w:t>
      </w:r>
      <w:r w:rsidR="00D021A2">
        <w:rPr>
          <w:rFonts w:ascii="Mark Pro" w:eastAsia="思源黑体" w:hAnsi="Mark Pro" w:cs="Times New Roman"/>
          <w:color w:val="595959" w:themeColor="text1" w:themeTint="A6"/>
          <w:kern w:val="28"/>
          <w:lang w:val="en-GB"/>
        </w:rPr>
        <w:t xml:space="preserve"> </w:t>
      </w:r>
      <w:r w:rsidR="006145A6" w:rsidRPr="00D021A2">
        <w:rPr>
          <w:rFonts w:ascii="Mark Pro" w:eastAsia="思源黑体" w:hAnsi="Mark Pro" w:cs="Times New Roman"/>
          <w:color w:val="595959" w:themeColor="text1" w:themeTint="A6"/>
          <w:kern w:val="28"/>
          <w:lang w:val="en-GB"/>
        </w:rPr>
        <w:t xml:space="preserve">Critical tasks are explained, but the overall structure is much more open-ended and </w:t>
      </w:r>
      <w:r w:rsidR="002A1449" w:rsidRPr="00D021A2">
        <w:rPr>
          <w:rFonts w:ascii="Mark Pro" w:eastAsia="思源黑体" w:hAnsi="Mark Pro" w:cs="Times New Roman"/>
          <w:color w:val="595959" w:themeColor="text1" w:themeTint="A6"/>
          <w:kern w:val="28"/>
          <w:lang w:val="en-GB"/>
        </w:rPr>
        <w:t>project oriented</w:t>
      </w:r>
      <w:r w:rsidR="006145A6" w:rsidRPr="00D021A2">
        <w:rPr>
          <w:rFonts w:ascii="Mark Pro" w:eastAsia="思源黑体" w:hAnsi="Mark Pro" w:cs="Times New Roman"/>
          <w:color w:val="595959" w:themeColor="text1" w:themeTint="A6"/>
          <w:kern w:val="28"/>
          <w:lang w:val="en-GB"/>
        </w:rPr>
        <w:t>.</w:t>
      </w:r>
    </w:p>
    <w:p w14:paraId="1AF340D8" w14:textId="77777777" w:rsidR="00D021A2" w:rsidRPr="00D021A2" w:rsidRDefault="00D021A2" w:rsidP="00ED0FAE">
      <w:pPr>
        <w:spacing w:after="0" w:line="360" w:lineRule="auto"/>
        <w:rPr>
          <w:rFonts w:ascii="Mark Pro" w:eastAsia="思源黑体" w:hAnsi="Mark Pro" w:cs="Times New Roman"/>
          <w:color w:val="595959" w:themeColor="text1" w:themeTint="A6"/>
          <w:kern w:val="28"/>
          <w:lang w:val="en-GB"/>
        </w:rPr>
      </w:pPr>
    </w:p>
    <w:p w14:paraId="5A383090" w14:textId="3B2665C7" w:rsidR="00A04052" w:rsidRDefault="006145A6" w:rsidP="00ED0FAE">
      <w:pPr>
        <w:spacing w:after="0" w:line="360" w:lineRule="auto"/>
        <w:rPr>
          <w:rFonts w:ascii="Mark Pro" w:eastAsia="思源黑体" w:hAnsi="Mark Pro" w:cs="Times New Roman"/>
          <w:color w:val="595959" w:themeColor="text1" w:themeTint="A6"/>
          <w:kern w:val="28"/>
          <w:lang w:val="en-GB"/>
        </w:rPr>
      </w:pPr>
      <w:r w:rsidRPr="00D021A2">
        <w:rPr>
          <w:rFonts w:ascii="Mark Pro" w:eastAsia="思源黑体" w:hAnsi="Mark Pro" w:cs="Times New Roman"/>
          <w:color w:val="595959" w:themeColor="text1" w:themeTint="A6"/>
          <w:kern w:val="28"/>
          <w:lang w:val="en-GB"/>
        </w:rPr>
        <w:t xml:space="preserve">The </w:t>
      </w:r>
      <w:r w:rsidR="002A7D00">
        <w:rPr>
          <w:rFonts w:ascii="Mark Pro" w:eastAsia="思源黑体" w:hAnsi="Mark Pro" w:cs="Times New Roman"/>
          <w:color w:val="595959" w:themeColor="text1" w:themeTint="A6"/>
          <w:kern w:val="28"/>
          <w:lang w:val="en-GB"/>
        </w:rPr>
        <w:t>mBot2 G</w:t>
      </w:r>
      <w:r w:rsidRPr="00D021A2">
        <w:rPr>
          <w:rFonts w:ascii="Mark Pro" w:eastAsia="思源黑体" w:hAnsi="Mark Pro" w:cs="Times New Roman"/>
          <w:color w:val="595959" w:themeColor="text1" w:themeTint="A6"/>
          <w:kern w:val="28"/>
          <w:lang w:val="en-GB"/>
        </w:rPr>
        <w:t xml:space="preserve">etting </w:t>
      </w:r>
      <w:r w:rsidR="002A7D00">
        <w:rPr>
          <w:rFonts w:ascii="Mark Pro" w:eastAsia="思源黑体" w:hAnsi="Mark Pro" w:cs="Times New Roman"/>
          <w:color w:val="595959" w:themeColor="text1" w:themeTint="A6"/>
          <w:kern w:val="28"/>
          <w:lang w:val="en-GB"/>
        </w:rPr>
        <w:t>S</w:t>
      </w:r>
      <w:r w:rsidRPr="00D021A2">
        <w:rPr>
          <w:rFonts w:ascii="Mark Pro" w:eastAsia="思源黑体" w:hAnsi="Mark Pro" w:cs="Times New Roman"/>
          <w:color w:val="595959" w:themeColor="text1" w:themeTint="A6"/>
          <w:kern w:val="28"/>
          <w:lang w:val="en-GB"/>
        </w:rPr>
        <w:t xml:space="preserve">tarted </w:t>
      </w:r>
      <w:r w:rsidR="002A7D00">
        <w:rPr>
          <w:rFonts w:ascii="Mark Pro" w:eastAsia="思源黑体" w:hAnsi="Mark Pro" w:cs="Times New Roman"/>
          <w:color w:val="595959" w:themeColor="text1" w:themeTint="A6"/>
          <w:kern w:val="28"/>
          <w:lang w:val="en-GB"/>
        </w:rPr>
        <w:t>A</w:t>
      </w:r>
      <w:r w:rsidRPr="00D021A2">
        <w:rPr>
          <w:rFonts w:ascii="Mark Pro" w:eastAsia="思源黑体" w:hAnsi="Mark Pro" w:cs="Times New Roman"/>
          <w:color w:val="595959" w:themeColor="text1" w:themeTint="A6"/>
          <w:kern w:val="28"/>
          <w:lang w:val="en-GB"/>
        </w:rPr>
        <w:t>ctivities (</w:t>
      </w:r>
      <w:hyperlink r:id="rId14" w:history="1">
        <w:r w:rsidR="00E777DE" w:rsidRPr="00102B2B">
          <w:rPr>
            <w:rStyle w:val="Hyperlink"/>
            <w:rFonts w:ascii="Mark Pro" w:eastAsia="思源黑体" w:hAnsi="Mark Pro" w:cs="Times New Roman"/>
            <w:kern w:val="28"/>
            <w:lang w:val="en-GB"/>
          </w:rPr>
          <w:t>https://education.makeblock.com/resource/</w:t>
        </w:r>
      </w:hyperlink>
      <w:r w:rsidR="007E2CFD">
        <w:rPr>
          <w:rFonts w:ascii="Mark Pro" w:eastAsia="思源黑体" w:hAnsi="Mark Pro" w:cs="Times New Roman"/>
          <w:color w:val="595959" w:themeColor="text1" w:themeTint="A6"/>
          <w:kern w:val="28"/>
          <w:lang w:val="en-GB"/>
        </w:rPr>
        <w:t>)</w:t>
      </w:r>
      <w:r w:rsidR="00E777DE">
        <w:rPr>
          <w:rFonts w:ascii="Mark Pro" w:eastAsia="思源黑体" w:hAnsi="Mark Pro" w:cs="Times New Roman"/>
          <w:color w:val="595959" w:themeColor="text1" w:themeTint="A6"/>
          <w:kern w:val="28"/>
          <w:lang w:val="en-GB"/>
        </w:rPr>
        <w:t xml:space="preserve"> </w:t>
      </w:r>
      <w:r w:rsidRPr="00D021A2">
        <w:rPr>
          <w:rFonts w:ascii="Mark Pro" w:eastAsia="思源黑体" w:hAnsi="Mark Pro" w:cs="Times New Roman"/>
          <w:color w:val="595959" w:themeColor="text1" w:themeTint="A6"/>
          <w:kern w:val="28"/>
          <w:lang w:val="en-GB"/>
        </w:rPr>
        <w:t>should have been completed and are considered as a prerequisite for these challenges.</w:t>
      </w:r>
    </w:p>
    <w:p w14:paraId="71FA328B"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7DEEAEA7"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024110E8"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473F34E6"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661443D9"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4F1217DD"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664549FC"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6E34124D"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7BC2E9D1"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78A49074"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1BED517B"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28A66601"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37971708"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6145C96F"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345D9788"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4082E75B"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07C4E601"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69716965"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7A57CCA4"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1D9EFAE4"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1A45E62B"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217FB1BC"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2E625EB4"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0C75F5A5"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327B2CDA" w14:textId="77777777" w:rsidR="002E00CA" w:rsidRDefault="002E00CA" w:rsidP="00ED0FAE">
      <w:pPr>
        <w:spacing w:after="0" w:line="360" w:lineRule="auto"/>
        <w:rPr>
          <w:rFonts w:ascii="Mark Pro" w:eastAsia="思源黑体" w:hAnsi="Mark Pro" w:cs="Times New Roman"/>
          <w:color w:val="595959" w:themeColor="text1" w:themeTint="A6"/>
          <w:kern w:val="28"/>
          <w:lang w:val="en-GB"/>
        </w:rPr>
      </w:pPr>
    </w:p>
    <w:p w14:paraId="6AEBE43D" w14:textId="758E3A2B" w:rsidR="002E00CA" w:rsidRDefault="002E00CA" w:rsidP="00ED0FAE">
      <w:pPr>
        <w:spacing w:after="0" w:line="360" w:lineRule="auto"/>
        <w:rPr>
          <w:rFonts w:ascii="Mark Pro" w:eastAsia="思源黑体" w:hAnsi="Mark Pro"/>
          <w:color w:val="FFFFFF" w:themeColor="background1"/>
          <w:kern w:val="28"/>
          <w:lang w:val="en-GB"/>
        </w:rPr>
      </w:pPr>
    </w:p>
    <w:p w14:paraId="363A70B6" w14:textId="77777777" w:rsidR="003C49D9" w:rsidRPr="000A58DB" w:rsidRDefault="003C49D9" w:rsidP="003C49D9">
      <w:pPr>
        <w:spacing w:line="276" w:lineRule="auto"/>
        <w:jc w:val="center"/>
        <w:rPr>
          <w:rFonts w:ascii="Mark Pro" w:eastAsia="思源黑体" w:hAnsi="Mark Pro"/>
          <w:color w:val="FFFFFF" w:themeColor="background1"/>
          <w:kern w:val="28"/>
          <w:lang w:val="en-GB"/>
        </w:rPr>
      </w:pPr>
      <w:r w:rsidRPr="000A58DB">
        <w:rPr>
          <w:rFonts w:ascii="Mark Pro" w:eastAsia="思源黑体" w:hAnsi="Mark Pro"/>
          <w:noProof/>
          <w:color w:val="FFFFFF" w:themeColor="background1"/>
          <w:kern w:val="28"/>
          <w:lang w:val="en-GB"/>
        </w:rPr>
        <w:drawing>
          <wp:anchor distT="0" distB="0" distL="114300" distR="114300" simplePos="0" relativeHeight="251661312" behindDoc="1" locked="0" layoutInCell="1" allowOverlap="1" wp14:anchorId="1EF559A2" wp14:editId="457C63B5">
            <wp:simplePos x="0" y="0"/>
            <wp:positionH relativeFrom="margin">
              <wp:posOffset>1847850</wp:posOffset>
            </wp:positionH>
            <wp:positionV relativeFrom="paragraph">
              <wp:posOffset>-19050</wp:posOffset>
            </wp:positionV>
            <wp:extent cx="2948940" cy="111125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5">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58DB">
        <w:rPr>
          <w:rFonts w:ascii="Mark Pro" w:eastAsia="思源黑体" w:hAnsi="Mark Pro"/>
          <w:noProof/>
          <w:color w:val="FFFFFF" w:themeColor="background1"/>
          <w:kern w:val="28"/>
          <w:lang w:val="en-GB"/>
        </w:rPr>
        <mc:AlternateContent>
          <mc:Choice Requires="wps">
            <w:drawing>
              <wp:inline distT="0" distB="0" distL="0" distR="0" wp14:anchorId="5009F803" wp14:editId="297C5C17">
                <wp:extent cx="2933700" cy="1009650"/>
                <wp:effectExtent l="0" t="0" r="0" b="0"/>
                <wp:docPr id="1" name="Rounded Rectangle 1"/>
                <wp:cNvGraphicFramePr/>
                <a:graphic xmlns:a="http://schemas.openxmlformats.org/drawingml/2006/main">
                  <a:graphicData uri="http://schemas.microsoft.com/office/word/2010/wordprocessingShape">
                    <wps:wsp>
                      <wps:cNvSpPr/>
                      <wps:spPr>
                        <a:xfrm>
                          <a:off x="0" y="0"/>
                          <a:ext cx="2933700" cy="10096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BA0744" w14:textId="77777777" w:rsidR="003C49D9" w:rsidRPr="00BF20E0" w:rsidRDefault="003C49D9" w:rsidP="003C49D9">
                            <w:pPr>
                              <w:spacing w:after="0" w:line="240" w:lineRule="auto"/>
                              <w:jc w:val="center"/>
                              <w:rPr>
                                <w:rFonts w:ascii="Mark Pro Medium" w:hAnsi="Mark Pro Medium" w:cs="Arial"/>
                                <w:b/>
                                <w:bCs/>
                                <w:iCs/>
                                <w:color w:val="FFFFFF" w:themeColor="background1"/>
                                <w:sz w:val="32"/>
                                <w:szCs w:val="32"/>
                              </w:rPr>
                            </w:pPr>
                            <w:r w:rsidRPr="00BF20E0">
                              <w:rPr>
                                <w:rFonts w:ascii="Mark Pro Medium" w:hAnsi="Mark Pro Medium" w:cs="Arial"/>
                                <w:b/>
                                <w:bCs/>
                                <w:iCs/>
                                <w:color w:val="FFFFFF" w:themeColor="background1"/>
                                <w:sz w:val="32"/>
                                <w:szCs w:val="32"/>
                              </w:rPr>
                              <w:t>Challenge:</w:t>
                            </w:r>
                          </w:p>
                          <w:p w14:paraId="4FB5A99F" w14:textId="77777777" w:rsidR="003C49D9" w:rsidRPr="00BF20E0" w:rsidRDefault="003C49D9" w:rsidP="003C49D9">
                            <w:pPr>
                              <w:spacing w:after="0" w:line="240" w:lineRule="auto"/>
                              <w:jc w:val="center"/>
                              <w:rPr>
                                <w:rFonts w:ascii="Mark Pro Medium" w:hAnsi="Mark Pro Medium" w:cs="Arial"/>
                                <w:b/>
                                <w:bCs/>
                                <w:iCs/>
                                <w:color w:val="FFFFFF" w:themeColor="background1"/>
                                <w:sz w:val="32"/>
                                <w:szCs w:val="32"/>
                              </w:rPr>
                            </w:pPr>
                            <w:r>
                              <w:rPr>
                                <w:rFonts w:ascii="Mark Pro Medium" w:hAnsi="Mark Pro Medium" w:cs="Arial"/>
                                <w:b/>
                                <w:bCs/>
                                <w:iCs/>
                                <w:color w:val="FFFFFF" w:themeColor="background1"/>
                                <w:sz w:val="32"/>
                                <w:szCs w:val="32"/>
                              </w:rPr>
                              <w:t>Monitoring vertical crops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009F803" id="_x0000_s1028" style="width:231pt;height:7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" filled="f" stroked="f" strokeweight="1pt">
                <v:stroke joinstyle="miter"/>
                <v:textbox>
                  <w:txbxContent>
                    <w:p w14:paraId="64BA0744" w14:textId="77777777" w:rsidR="003C49D9" w:rsidRPr="00BF20E0" w:rsidRDefault="003C49D9" w:rsidP="003C49D9">
                      <w:pPr>
                        <w:spacing w:after="0" w:line="240" w:lineRule="auto"/>
                        <w:jc w:val="center"/>
                        <w:rPr>
                          <w:rFonts w:ascii="Mark Pro Medium" w:hAnsi="Mark Pro Medium" w:cs="Arial"/>
                          <w:b/>
                          <w:bCs/>
                          <w:iCs/>
                          <w:color w:val="FFFFFF" w:themeColor="background1"/>
                          <w:sz w:val="32"/>
                          <w:szCs w:val="32"/>
                        </w:rPr>
                      </w:pPr>
                      <w:r w:rsidRPr="00BF20E0">
                        <w:rPr>
                          <w:rFonts w:ascii="Mark Pro Medium" w:hAnsi="Mark Pro Medium" w:cs="Arial"/>
                          <w:b/>
                          <w:bCs/>
                          <w:iCs/>
                          <w:color w:val="FFFFFF" w:themeColor="background1"/>
                          <w:sz w:val="32"/>
                          <w:szCs w:val="32"/>
                        </w:rPr>
                        <w:t>Challenge:</w:t>
                      </w:r>
                    </w:p>
                    <w:p w14:paraId="4FB5A99F" w14:textId="77777777" w:rsidR="003C49D9" w:rsidRPr="00BF20E0" w:rsidRDefault="003C49D9" w:rsidP="003C49D9">
                      <w:pPr>
                        <w:spacing w:after="0" w:line="240" w:lineRule="auto"/>
                        <w:jc w:val="center"/>
                        <w:rPr>
                          <w:rFonts w:ascii="Mark Pro Medium" w:hAnsi="Mark Pro Medium" w:cs="Arial"/>
                          <w:b/>
                          <w:bCs/>
                          <w:iCs/>
                          <w:color w:val="FFFFFF" w:themeColor="background1"/>
                          <w:sz w:val="32"/>
                          <w:szCs w:val="32"/>
                        </w:rPr>
                      </w:pPr>
                      <w:r>
                        <w:rPr>
                          <w:rFonts w:ascii="Mark Pro Medium" w:hAnsi="Mark Pro Medium" w:cs="Arial"/>
                          <w:b/>
                          <w:bCs/>
                          <w:iCs/>
                          <w:color w:val="FFFFFF" w:themeColor="background1"/>
                          <w:sz w:val="32"/>
                          <w:szCs w:val="32"/>
                        </w:rPr>
                        <w:t>Monitoring vertical crops</w:t>
                      </w:r>
                    </w:p>
                  </w:txbxContent>
                </v:textbox>
                <w10:anchorlock/>
              </v:roundrect>
            </w:pict>
          </mc:Fallback>
        </mc:AlternateContent>
      </w:r>
    </w:p>
    <w:p w14:paraId="7B02B5A7" w14:textId="77777777" w:rsidR="003C49D9" w:rsidRPr="000A58DB" w:rsidRDefault="003C49D9" w:rsidP="003C49D9">
      <w:pPr>
        <w:spacing w:after="240"/>
        <w:jc w:val="center"/>
        <w:rPr>
          <w:rFonts w:ascii="Mark Pro" w:eastAsia="思源黑体" w:hAnsi="Mark Pro"/>
          <w:color w:val="FFFFFF" w:themeColor="background1"/>
          <w:kern w:val="28"/>
          <w:lang w:val="en-GB"/>
        </w:rPr>
      </w:pPr>
    </w:p>
    <w:p w14:paraId="31FFC912" w14:textId="77777777" w:rsidR="003C49D9" w:rsidRPr="000A58DB" w:rsidRDefault="003C49D9" w:rsidP="003C49D9">
      <w:pPr>
        <w:spacing w:after="0" w:line="360" w:lineRule="auto"/>
        <w:jc w:val="center"/>
        <w:rPr>
          <w:rFonts w:ascii="Mark Pro Medium" w:eastAsia="思源黑体" w:hAnsi="Mark Pro Medium" w:cs="Arial"/>
          <w:b/>
          <w:bCs/>
          <w:color w:val="595959" w:themeColor="text1" w:themeTint="A6"/>
          <w:w w:val="105"/>
          <w:kern w:val="28"/>
          <w:lang w:val="en-GB"/>
        </w:rPr>
      </w:pPr>
      <w:r w:rsidRPr="000A58DB">
        <w:rPr>
          <w:rFonts w:ascii="Mark Pro Medium" w:eastAsia="思源黑体" w:hAnsi="Mark Pro Medium" w:cs="Arial"/>
          <w:b/>
          <w:bCs/>
          <w:color w:val="595959" w:themeColor="text1" w:themeTint="A6"/>
          <w:w w:val="105"/>
          <w:kern w:val="28"/>
          <w:lang w:val="en-GB"/>
        </w:rPr>
        <w:t>Theme:</w:t>
      </w:r>
      <w:r w:rsidRPr="000A58DB">
        <w:rPr>
          <w:rFonts w:ascii="Mark Pro" w:eastAsia="思源黑体" w:hAnsi="Mark Pro" w:cs="Arial"/>
          <w:color w:val="595959" w:themeColor="text1" w:themeTint="A6"/>
          <w:w w:val="105"/>
          <w:kern w:val="28"/>
          <w:lang w:val="en-GB"/>
        </w:rPr>
        <w:t xml:space="preserve"> Smart Farming</w:t>
      </w:r>
      <w:r>
        <w:rPr>
          <w:rFonts w:ascii="Mark Pro" w:eastAsia="思源黑体" w:hAnsi="Mark Pro" w:cs="Arial"/>
          <w:color w:val="595959" w:themeColor="text1" w:themeTint="A6"/>
          <w:w w:val="105"/>
          <w:kern w:val="28"/>
          <w:lang w:val="en-GB"/>
        </w:rPr>
        <w:t xml:space="preserve">  </w:t>
      </w:r>
      <w:r w:rsidRPr="000A58DB">
        <w:rPr>
          <w:rFonts w:ascii="Mark Pro" w:eastAsia="思源黑体" w:hAnsi="Mark Pro" w:cs="Arial"/>
          <w:color w:val="595959" w:themeColor="text1" w:themeTint="A6"/>
          <w:w w:val="105"/>
          <w:kern w:val="28"/>
          <w:lang w:val="en-GB"/>
        </w:rPr>
        <w:t xml:space="preserve">       </w:t>
      </w:r>
      <w:r w:rsidRPr="000A58DB">
        <w:rPr>
          <w:rFonts w:ascii="Mark Pro Medium" w:eastAsia="思源黑体" w:hAnsi="Mark Pro Medium" w:cs="Arial"/>
          <w:b/>
          <w:bCs/>
          <w:color w:val="595959" w:themeColor="text1" w:themeTint="A6"/>
          <w:w w:val="105"/>
          <w:kern w:val="28"/>
          <w:lang w:val="en-GB"/>
        </w:rPr>
        <w:tab/>
        <w:t xml:space="preserve">                            </w:t>
      </w:r>
      <w:r>
        <w:rPr>
          <w:rFonts w:ascii="Mark Pro Medium" w:eastAsia="思源黑体" w:hAnsi="Mark Pro Medium" w:cs="Arial"/>
          <w:b/>
          <w:bCs/>
          <w:color w:val="595959" w:themeColor="text1" w:themeTint="A6"/>
          <w:w w:val="105"/>
          <w:kern w:val="28"/>
          <w:lang w:val="en-GB"/>
        </w:rPr>
        <w:t xml:space="preserve">  </w:t>
      </w:r>
      <w:r w:rsidRPr="000A58DB">
        <w:rPr>
          <w:rFonts w:ascii="Mark Pro Medium" w:eastAsia="思源黑体" w:hAnsi="Mark Pro Medium" w:cs="Arial"/>
          <w:b/>
          <w:bCs/>
          <w:color w:val="595959" w:themeColor="text1" w:themeTint="A6"/>
          <w:w w:val="105"/>
          <w:kern w:val="28"/>
          <w:lang w:val="en-GB"/>
        </w:rPr>
        <w:t>Grade(s):</w:t>
      </w:r>
      <w:r w:rsidRPr="000A58DB">
        <w:rPr>
          <w:rFonts w:ascii="Mark Pro" w:eastAsia="思源黑体" w:hAnsi="Mark Pro" w:cs="Arial"/>
          <w:color w:val="595959" w:themeColor="text1" w:themeTint="A6"/>
          <w:w w:val="105"/>
          <w:kern w:val="28"/>
          <w:lang w:val="en-GB"/>
        </w:rPr>
        <w:t xml:space="preserve"> 7</w:t>
      </w:r>
      <w:r w:rsidRPr="000A58DB">
        <w:rPr>
          <w:rFonts w:ascii="Mark Pro" w:eastAsia="思源黑体" w:hAnsi="Mark Pro" w:cs="Arial"/>
          <w:color w:val="595959" w:themeColor="text1" w:themeTint="A6"/>
          <w:w w:val="105"/>
          <w:kern w:val="28"/>
          <w:vertAlign w:val="superscript"/>
          <w:lang w:val="en-GB"/>
        </w:rPr>
        <w:t>th</w:t>
      </w:r>
      <w:r w:rsidRPr="000A58DB">
        <w:rPr>
          <w:rFonts w:ascii="Mark Pro" w:eastAsia="思源黑体" w:hAnsi="Mark Pro" w:cs="Arial"/>
          <w:color w:val="595959" w:themeColor="text1" w:themeTint="A6"/>
          <w:w w:val="105"/>
          <w:kern w:val="28"/>
          <w:lang w:val="en-GB"/>
        </w:rPr>
        <w:t xml:space="preserve"> and up</w:t>
      </w:r>
      <w:r w:rsidRPr="000A58DB">
        <w:rPr>
          <w:lang w:val="en-GB"/>
        </w:rPr>
        <w:br/>
      </w:r>
      <w:r w:rsidRPr="000A58DB">
        <w:rPr>
          <w:rFonts w:ascii="Mark Pro Medium" w:eastAsia="思源黑体" w:hAnsi="Mark Pro Medium" w:cs="Arial"/>
          <w:b/>
          <w:bCs/>
          <w:color w:val="595959" w:themeColor="text1" w:themeTint="A6"/>
          <w:w w:val="105"/>
          <w:kern w:val="28"/>
          <w:lang w:val="en-GB"/>
        </w:rPr>
        <w:t xml:space="preserve">Duration: </w:t>
      </w:r>
      <w:r w:rsidRPr="000A58DB">
        <w:rPr>
          <w:rFonts w:ascii="Mark Pro" w:eastAsia="思源黑体" w:hAnsi="Mark Pro" w:cs="Arial"/>
          <w:color w:val="595959" w:themeColor="text1" w:themeTint="A6"/>
          <w:w w:val="105"/>
          <w:kern w:val="28"/>
          <w:lang w:val="en-GB"/>
        </w:rPr>
        <w:t>90 minutes (2x45 min sessions)</w:t>
      </w:r>
      <w:r w:rsidRPr="000A58DB">
        <w:rPr>
          <w:rFonts w:ascii="Mark Pro" w:eastAsia="思源黑体" w:hAnsi="Mark Pro" w:cs="Arial"/>
          <w:color w:val="595959" w:themeColor="text1" w:themeTint="A6"/>
          <w:w w:val="105"/>
          <w:kern w:val="28"/>
          <w:lang w:val="en-GB"/>
        </w:rPr>
        <w:tab/>
      </w:r>
      <w:r w:rsidRPr="000A58DB">
        <w:rPr>
          <w:rFonts w:ascii="Mark Pro" w:eastAsia="思源黑体" w:hAnsi="Mark Pro" w:cs="Arial"/>
          <w:color w:val="595959" w:themeColor="text1" w:themeTint="A6"/>
          <w:w w:val="105"/>
          <w:kern w:val="28"/>
          <w:lang w:val="en-GB"/>
        </w:rPr>
        <w:tab/>
      </w:r>
      <w:r w:rsidRPr="000A58DB">
        <w:rPr>
          <w:rFonts w:ascii="Mark Pro Medium" w:eastAsia="思源黑体" w:hAnsi="Mark Pro Medium" w:cs="Arial"/>
          <w:b/>
          <w:bCs/>
          <w:color w:val="595959" w:themeColor="text1" w:themeTint="A6"/>
          <w:w w:val="105"/>
          <w:kern w:val="28"/>
          <w:lang w:val="en-GB"/>
        </w:rPr>
        <w:t xml:space="preserve">Difficulty: </w:t>
      </w:r>
      <w:r w:rsidRPr="000A58DB">
        <w:rPr>
          <w:rFonts w:ascii="Mark Pro Medium" w:eastAsia="思源黑体" w:hAnsi="Mark Pro Medium" w:cs="Arial"/>
          <w:color w:val="595959" w:themeColor="text1" w:themeTint="A6"/>
          <w:w w:val="105"/>
          <w:kern w:val="28"/>
          <w:lang w:val="en-GB"/>
        </w:rPr>
        <w:t>medium</w:t>
      </w:r>
    </w:p>
    <w:p w14:paraId="3CD185B1" w14:textId="77777777" w:rsidR="003C49D9" w:rsidRPr="000A58DB" w:rsidRDefault="003C49D9" w:rsidP="003C49D9">
      <w:pPr>
        <w:spacing w:after="0" w:line="360" w:lineRule="auto"/>
        <w:jc w:val="center"/>
        <w:rPr>
          <w:rFonts w:ascii="Mark Pro" w:eastAsia="思源黑体" w:hAnsi="Mark Pro" w:cs="Arial"/>
          <w:color w:val="595959" w:themeColor="text1" w:themeTint="A6"/>
          <w:w w:val="105"/>
          <w:kern w:val="28"/>
          <w:lang w:val="en-GB"/>
        </w:rPr>
      </w:pPr>
    </w:p>
    <w:p w14:paraId="4D029C16" w14:textId="77777777" w:rsidR="003C49D9" w:rsidRPr="000A58DB" w:rsidRDefault="003C49D9" w:rsidP="003C49D9">
      <w:pPr>
        <w:spacing w:line="360" w:lineRule="auto"/>
        <w:rPr>
          <w:rFonts w:ascii="Mark Pro" w:eastAsia="思源黑体" w:hAnsi="Mark Pro"/>
          <w:b/>
          <w:kern w:val="28"/>
          <w:sz w:val="28"/>
          <w:szCs w:val="28"/>
          <w:lang w:val="en-GB"/>
        </w:rPr>
      </w:pPr>
      <w:r w:rsidRPr="000A58DB">
        <w:rPr>
          <w:rFonts w:ascii="Mark Pro" w:eastAsia="思源黑体" w:hAnsi="Mark Pro"/>
          <w:b/>
          <w:noProof/>
          <w:color w:val="FCC800"/>
          <w:kern w:val="28"/>
          <w:sz w:val="28"/>
          <w:szCs w:val="28"/>
          <w:lang w:val="en-GB"/>
        </w:rPr>
        <w:drawing>
          <wp:inline distT="0" distB="0" distL="0" distR="0" wp14:anchorId="22E59F65" wp14:editId="5E20B2A4">
            <wp:extent cx="180000" cy="16909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Pr="000A58DB">
        <w:rPr>
          <w:rFonts w:ascii="Mark Pro" w:eastAsia="思源黑体" w:hAnsi="Mark Pro"/>
          <w:b/>
          <w:bCs/>
          <w:color w:val="FCC800"/>
          <w:kern w:val="28"/>
          <w:sz w:val="28"/>
          <w:szCs w:val="28"/>
          <w:lang w:val="en-GB"/>
        </w:rPr>
        <w:t xml:space="preserve"> Objectives</w:t>
      </w:r>
    </w:p>
    <w:p w14:paraId="782AC816" w14:textId="77777777" w:rsidR="003C49D9" w:rsidRPr="000A58DB" w:rsidRDefault="003C49D9" w:rsidP="003C49D9">
      <w:pPr>
        <w:pStyle w:val="NormalWeb"/>
        <w:spacing w:before="0" w:beforeAutospacing="0" w:after="0" w:afterAutospacing="0" w:line="360" w:lineRule="auto"/>
        <w:rPr>
          <w:rFonts w:ascii="Mark Pro" w:eastAsia="思源黑体" w:hAnsi="Mark Pro"/>
          <w:i/>
          <w:iCs/>
          <w:color w:val="595959" w:themeColor="text1" w:themeTint="A6"/>
          <w:w w:val="105"/>
          <w:kern w:val="28"/>
          <w:sz w:val="22"/>
          <w:szCs w:val="22"/>
          <w:lang w:val="en-GB"/>
        </w:rPr>
      </w:pPr>
      <w:r w:rsidRPr="000A58DB">
        <w:rPr>
          <w:rFonts w:ascii="Mark Pro" w:eastAsia="思源黑体" w:hAnsi="Mark Pro" w:cs="Arial"/>
          <w:i/>
          <w:iCs/>
          <w:color w:val="595959" w:themeColor="text1" w:themeTint="A6"/>
          <w:w w:val="105"/>
          <w:kern w:val="28"/>
          <w:sz w:val="22"/>
          <w:szCs w:val="22"/>
          <w:lang w:val="en-GB"/>
        </w:rPr>
        <w:t>The purpose of this challenge is for students to:</w:t>
      </w:r>
    </w:p>
    <w:p w14:paraId="1C4AFADE" w14:textId="77777777" w:rsidR="003C49D9" w:rsidRPr="000A58DB" w:rsidRDefault="003C49D9" w:rsidP="003C49D9">
      <w:pPr>
        <w:pStyle w:val="NormalWeb"/>
        <w:numPr>
          <w:ilvl w:val="0"/>
          <w:numId w:val="1"/>
        </w:numPr>
        <w:spacing w:before="0" w:beforeAutospacing="0" w:after="0" w:afterAutospacing="0" w:line="360" w:lineRule="auto"/>
        <w:ind w:left="714" w:hanging="357"/>
        <w:textAlignment w:val="baseline"/>
        <w:rPr>
          <w:rFonts w:ascii="Mark Pro" w:eastAsia="思源黑体" w:hAnsi="Mark Pro" w:cs="Arial"/>
          <w:color w:val="595959" w:themeColor="text1" w:themeTint="A6"/>
          <w:w w:val="105"/>
          <w:kern w:val="28"/>
          <w:sz w:val="22"/>
          <w:szCs w:val="22"/>
          <w:lang w:val="en-GB"/>
        </w:rPr>
      </w:pPr>
      <w:r w:rsidRPr="000A58DB">
        <w:rPr>
          <w:rFonts w:ascii="Mark Pro" w:eastAsia="思源黑体" w:hAnsi="Mark Pro" w:cs="Arial"/>
          <w:color w:val="595959" w:themeColor="text1" w:themeTint="A6"/>
          <w:w w:val="105"/>
          <w:kern w:val="28"/>
          <w:sz w:val="22"/>
          <w:szCs w:val="22"/>
          <w:lang w:val="en-GB"/>
        </w:rPr>
        <w:t>Precisely steer the robot to keep a constant distance to a barrier</w:t>
      </w:r>
      <w:r>
        <w:rPr>
          <w:rFonts w:ascii="Mark Pro" w:eastAsia="思源黑体" w:hAnsi="Mark Pro" w:cs="Arial"/>
          <w:color w:val="595959" w:themeColor="text1" w:themeTint="A6"/>
          <w:w w:val="105"/>
          <w:kern w:val="28"/>
          <w:sz w:val="22"/>
          <w:szCs w:val="22"/>
          <w:lang w:val="en-GB"/>
        </w:rPr>
        <w:t>/guide</w:t>
      </w:r>
      <w:r w:rsidRPr="000A58DB">
        <w:rPr>
          <w:rFonts w:ascii="Mark Pro" w:eastAsia="思源黑体" w:hAnsi="Mark Pro" w:cs="Arial"/>
          <w:color w:val="595959" w:themeColor="text1" w:themeTint="A6"/>
          <w:w w:val="105"/>
          <w:kern w:val="28"/>
          <w:sz w:val="22"/>
          <w:szCs w:val="22"/>
          <w:lang w:val="en-GB"/>
        </w:rPr>
        <w:t xml:space="preserve"> on one side</w:t>
      </w:r>
      <w:r w:rsidRPr="000A58DB">
        <w:rPr>
          <w:rFonts w:ascii="Mark Pro" w:eastAsia="思源黑体" w:hAnsi="Mark Pro" w:cs="Arial"/>
          <w:color w:val="595959" w:themeColor="text1" w:themeTint="A6"/>
          <w:w w:val="105"/>
          <w:kern w:val="28"/>
          <w:sz w:val="22"/>
          <w:szCs w:val="22"/>
          <w:lang w:val="en-GB"/>
        </w:rPr>
        <w:br/>
        <w:t>(“maintenance work” or “smart farming”)</w:t>
      </w:r>
    </w:p>
    <w:p w14:paraId="0386C854" w14:textId="77777777" w:rsidR="003C49D9" w:rsidRDefault="003C49D9" w:rsidP="003C49D9">
      <w:pPr>
        <w:pStyle w:val="NormalWeb"/>
        <w:numPr>
          <w:ilvl w:val="0"/>
          <w:numId w:val="1"/>
        </w:numPr>
        <w:spacing w:before="0" w:beforeAutospacing="0" w:after="0" w:afterAutospacing="0" w:line="360" w:lineRule="auto"/>
        <w:ind w:left="714" w:hanging="357"/>
        <w:textAlignment w:val="baseline"/>
        <w:rPr>
          <w:rFonts w:ascii="Mark Pro" w:eastAsia="思源黑体" w:hAnsi="Mark Pro" w:cs="Arial"/>
          <w:color w:val="595959" w:themeColor="text1" w:themeTint="A6"/>
          <w:w w:val="105"/>
          <w:kern w:val="28"/>
          <w:sz w:val="22"/>
          <w:szCs w:val="22"/>
          <w:lang w:val="en-GB"/>
        </w:rPr>
      </w:pPr>
      <w:r w:rsidRPr="000A58DB">
        <w:rPr>
          <w:rFonts w:ascii="Mark Pro" w:eastAsia="思源黑体" w:hAnsi="Mark Pro" w:cs="Arial"/>
          <w:color w:val="595959" w:themeColor="text1" w:themeTint="A6"/>
          <w:w w:val="105"/>
          <w:kern w:val="28"/>
          <w:sz w:val="22"/>
          <w:szCs w:val="22"/>
          <w:lang w:val="en-GB"/>
        </w:rPr>
        <w:t xml:space="preserve">Identify coloured objects </w:t>
      </w:r>
      <w:r>
        <w:rPr>
          <w:rFonts w:ascii="Mark Pro" w:eastAsia="思源黑体" w:hAnsi="Mark Pro" w:cs="Arial"/>
          <w:color w:val="595959" w:themeColor="text1" w:themeTint="A6"/>
          <w:w w:val="105"/>
          <w:kern w:val="28"/>
          <w:sz w:val="22"/>
          <w:szCs w:val="22"/>
          <w:lang w:val="en-GB"/>
        </w:rPr>
        <w:t xml:space="preserve">in different hights on or </w:t>
      </w:r>
      <w:r w:rsidRPr="000A58DB">
        <w:rPr>
          <w:rFonts w:ascii="Mark Pro" w:eastAsia="思源黑体" w:hAnsi="Mark Pro" w:cs="Arial"/>
          <w:color w:val="595959" w:themeColor="text1" w:themeTint="A6"/>
          <w:w w:val="105"/>
          <w:kern w:val="28"/>
          <w:sz w:val="22"/>
          <w:szCs w:val="22"/>
          <w:lang w:val="en-GB"/>
        </w:rPr>
        <w:t xml:space="preserve">above the </w:t>
      </w:r>
      <w:r>
        <w:rPr>
          <w:rFonts w:ascii="Mark Pro" w:eastAsia="思源黑体" w:hAnsi="Mark Pro" w:cs="Arial"/>
          <w:color w:val="595959" w:themeColor="text1" w:themeTint="A6"/>
          <w:w w:val="105"/>
          <w:kern w:val="28"/>
          <w:sz w:val="22"/>
          <w:szCs w:val="22"/>
          <w:lang w:val="en-GB"/>
        </w:rPr>
        <w:t xml:space="preserve">barrier/guide </w:t>
      </w:r>
    </w:p>
    <w:p w14:paraId="64C00266" w14:textId="77777777" w:rsidR="003C49D9" w:rsidRPr="000A58DB" w:rsidRDefault="003C49D9" w:rsidP="003C49D9">
      <w:pPr>
        <w:pStyle w:val="NormalWeb"/>
        <w:numPr>
          <w:ilvl w:val="0"/>
          <w:numId w:val="1"/>
        </w:numPr>
        <w:spacing w:before="0" w:beforeAutospacing="0" w:after="0" w:afterAutospacing="0" w:line="360" w:lineRule="auto"/>
        <w:ind w:left="714" w:hanging="357"/>
        <w:textAlignment w:val="baseline"/>
        <w:rPr>
          <w:rFonts w:ascii="Mark Pro" w:eastAsia="思源黑体" w:hAnsi="Mark Pro" w:cs="Arial"/>
          <w:color w:val="595959" w:themeColor="text1" w:themeTint="A6"/>
          <w:w w:val="105"/>
          <w:kern w:val="28"/>
          <w:sz w:val="22"/>
          <w:szCs w:val="22"/>
          <w:lang w:val="en-GB"/>
        </w:rPr>
      </w:pPr>
      <w:r>
        <w:rPr>
          <w:rFonts w:ascii="Mark Pro" w:eastAsia="思源黑体" w:hAnsi="Mark Pro" w:cs="Arial"/>
          <w:color w:val="595959" w:themeColor="text1" w:themeTint="A6"/>
          <w:w w:val="105"/>
          <w:kern w:val="28"/>
          <w:sz w:val="22"/>
          <w:szCs w:val="22"/>
          <w:lang w:val="en-GB"/>
        </w:rPr>
        <w:t>Advanced: transmit the position of the objects to another robot.</w:t>
      </w:r>
    </w:p>
    <w:p w14:paraId="3528F2A0" w14:textId="77777777" w:rsidR="003C49D9" w:rsidRPr="000A58DB" w:rsidRDefault="003C49D9" w:rsidP="003C49D9">
      <w:pPr>
        <w:pStyle w:val="NormalWeb"/>
        <w:spacing w:before="0" w:beforeAutospacing="0" w:after="0" w:afterAutospacing="0" w:line="360" w:lineRule="auto"/>
        <w:ind w:left="714" w:hanging="357"/>
        <w:textAlignment w:val="baseline"/>
        <w:rPr>
          <w:rFonts w:ascii="Mark Pro" w:eastAsia="思源黑体" w:hAnsi="Mark Pro" w:cs="Arial"/>
          <w:color w:val="595959" w:themeColor="text1" w:themeTint="A6"/>
          <w:sz w:val="22"/>
          <w:szCs w:val="22"/>
          <w:lang w:val="en-GB"/>
        </w:rPr>
      </w:pPr>
    </w:p>
    <w:p w14:paraId="7EF0A95B" w14:textId="77777777" w:rsidR="003C49D9" w:rsidRPr="000A58DB" w:rsidRDefault="003C49D9" w:rsidP="003C49D9">
      <w:pPr>
        <w:spacing w:line="360" w:lineRule="auto"/>
        <w:textAlignment w:val="baseline"/>
        <w:rPr>
          <w:rFonts w:ascii="Mark Pro" w:eastAsia="Mark Pro" w:hAnsi="Mark Pro" w:cs="Mark Pro"/>
          <w:color w:val="595959" w:themeColor="text1" w:themeTint="A6"/>
          <w:w w:val="105"/>
          <w:kern w:val="28"/>
          <w:sz w:val="28"/>
          <w:szCs w:val="28"/>
          <w:lang w:val="en-GB"/>
        </w:rPr>
      </w:pPr>
      <w:r w:rsidRPr="000A58DB">
        <w:rPr>
          <w:noProof/>
          <w:lang w:val="en-GB"/>
        </w:rPr>
        <w:drawing>
          <wp:inline distT="0" distB="0" distL="0" distR="0" wp14:anchorId="27722C53" wp14:editId="621B3176">
            <wp:extent cx="171450" cy="171450"/>
            <wp:effectExtent l="0" t="0" r="0" b="0"/>
            <wp:docPr id="1441396272" name="Picture 144139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0A58DB">
        <w:rPr>
          <w:rFonts w:ascii="Mark Pro" w:eastAsia="Mark Pro" w:hAnsi="Mark Pro" w:cs="Mark Pro"/>
          <w:b/>
          <w:bCs/>
          <w:color w:val="FCC800"/>
          <w:sz w:val="28"/>
          <w:szCs w:val="28"/>
          <w:lang w:val="en-GB"/>
        </w:rPr>
        <w:t xml:space="preserve"> Overview</w:t>
      </w:r>
    </w:p>
    <w:p w14:paraId="719E01F7" w14:textId="77777777" w:rsidR="003C49D9" w:rsidRDefault="003C49D9" w:rsidP="003C49D9">
      <w:pPr>
        <w:pStyle w:val="NormalWeb"/>
        <w:spacing w:after="0" w:afterAutospacing="0" w:line="360" w:lineRule="auto"/>
        <w:textAlignment w:val="baseline"/>
        <w:rPr>
          <w:rFonts w:ascii="Mark Pro" w:eastAsia="思源黑体" w:hAnsi="Mark Pro" w:cs="Arial"/>
          <w:color w:val="595959" w:themeColor="text1" w:themeTint="A6"/>
          <w:w w:val="105"/>
          <w:kern w:val="28"/>
          <w:sz w:val="22"/>
          <w:szCs w:val="22"/>
          <w:lang w:val="en-GB"/>
        </w:rPr>
      </w:pPr>
      <w:r>
        <w:rPr>
          <w:rFonts w:ascii="Mark Pro" w:eastAsia="思源黑体" w:hAnsi="Mark Pro" w:cs="Arial"/>
          <w:color w:val="595959" w:themeColor="text1" w:themeTint="A6"/>
          <w:spacing w:val="-4"/>
          <w:w w:val="105"/>
          <w:kern w:val="28"/>
          <w:sz w:val="22"/>
          <w:szCs w:val="22"/>
          <w:lang w:val="en-GB"/>
        </w:rPr>
        <w:t>This exercise introduces students into the Smart Farming theme, part of the Smart World concept, and presents a challenge for them to solve by using the mBot2 in the Surveying Robot form. First, students should</w:t>
      </w:r>
      <w:r w:rsidRPr="004A690D">
        <w:rPr>
          <w:rFonts w:ascii="Mark Pro" w:eastAsia="思源黑体" w:hAnsi="Mark Pro" w:cs="Arial"/>
          <w:color w:val="595959" w:themeColor="text1" w:themeTint="A6"/>
          <w:spacing w:val="-4"/>
          <w:w w:val="105"/>
          <w:kern w:val="28"/>
          <w:sz w:val="22"/>
          <w:szCs w:val="22"/>
          <w:lang w:val="en-GB"/>
        </w:rPr>
        <w:t xml:space="preserve"> </w:t>
      </w:r>
      <w:r>
        <w:rPr>
          <w:rFonts w:ascii="Mark Pro" w:eastAsia="思源黑体" w:hAnsi="Mark Pro" w:cs="Arial"/>
          <w:color w:val="595959" w:themeColor="text1" w:themeTint="A6"/>
          <w:w w:val="105"/>
          <w:kern w:val="28"/>
          <w:sz w:val="22"/>
          <w:szCs w:val="22"/>
          <w:lang w:val="en-GB"/>
        </w:rPr>
        <w:t>develop an algorithm that allows a precise distance control to one side, examine the optimal distance for detecting colours, identify and report the coloured objects, and lastly develop a solution for estimating the position once the colour is identified.</w:t>
      </w:r>
    </w:p>
    <w:p w14:paraId="55BE4EF3" w14:textId="77777777" w:rsidR="003C49D9" w:rsidRDefault="003C49D9" w:rsidP="003C49D9">
      <w:pPr>
        <w:pStyle w:val="NormalWeb"/>
        <w:spacing w:line="360" w:lineRule="auto"/>
        <w:textAlignment w:val="baseline"/>
        <w:rPr>
          <w:rFonts w:ascii="Mark Pro" w:eastAsia="思源黑体" w:hAnsi="Mark Pro" w:cs="Arial"/>
          <w:color w:val="595959" w:themeColor="text1" w:themeTint="A6"/>
          <w:w w:val="105"/>
          <w:kern w:val="28"/>
          <w:sz w:val="22"/>
          <w:szCs w:val="22"/>
          <w:lang w:val="en-GB"/>
        </w:rPr>
      </w:pPr>
      <w:r>
        <w:rPr>
          <w:rFonts w:ascii="Mark Pro" w:eastAsia="思源黑体" w:hAnsi="Mark Pro" w:cs="Arial"/>
          <w:color w:val="595959" w:themeColor="text1" w:themeTint="A6"/>
          <w:w w:val="105"/>
          <w:kern w:val="28"/>
          <w:sz w:val="22"/>
          <w:szCs w:val="22"/>
          <w:lang w:val="en-GB"/>
        </w:rPr>
        <w:t>We suggest the Smart Farming theme, but since this challenge can be used in a different thematic framing, it should be up to the teacher to select the adequate one depending on local curriculum requirements and topics already discussed. Students should be encouraged to discuss their results and extend their ideas and developments further, ideally networking the different robots to cooperatively work together.</w:t>
      </w:r>
    </w:p>
    <w:p w14:paraId="00E7A19D" w14:textId="77777777" w:rsidR="003C49D9" w:rsidRDefault="003C49D9" w:rsidP="003C49D9">
      <w:pPr>
        <w:pStyle w:val="NormalWeb"/>
        <w:spacing w:line="360" w:lineRule="auto"/>
        <w:textAlignment w:val="baseline"/>
        <w:rPr>
          <w:rFonts w:ascii="Mark Pro" w:eastAsia="思源黑体" w:hAnsi="Mark Pro" w:cs="Arial"/>
          <w:color w:val="595959" w:themeColor="text1" w:themeTint="A6"/>
          <w:w w:val="105"/>
          <w:kern w:val="28"/>
          <w:sz w:val="22"/>
          <w:szCs w:val="22"/>
          <w:lang w:val="en-GB"/>
        </w:rPr>
      </w:pPr>
    </w:p>
    <w:p w14:paraId="512FB5A3" w14:textId="77777777" w:rsidR="003C49D9" w:rsidRDefault="003C49D9" w:rsidP="003C49D9">
      <w:pPr>
        <w:pStyle w:val="NormalWeb"/>
        <w:spacing w:line="360" w:lineRule="auto"/>
        <w:textAlignment w:val="baseline"/>
        <w:rPr>
          <w:rFonts w:ascii="Mark Pro" w:eastAsia="思源黑体" w:hAnsi="Mark Pro" w:cs="Arial"/>
          <w:color w:val="595959" w:themeColor="text1" w:themeTint="A6"/>
          <w:w w:val="105"/>
          <w:kern w:val="28"/>
          <w:sz w:val="22"/>
          <w:szCs w:val="22"/>
          <w:lang w:val="en-GB"/>
        </w:rPr>
      </w:pPr>
    </w:p>
    <w:p w14:paraId="2E58117F" w14:textId="77777777" w:rsidR="003C49D9" w:rsidRPr="000A58DB" w:rsidRDefault="003C49D9" w:rsidP="003C49D9">
      <w:pPr>
        <w:pStyle w:val="NormalWeb"/>
        <w:spacing w:line="360" w:lineRule="auto"/>
        <w:textAlignment w:val="baseline"/>
        <w:rPr>
          <w:rFonts w:ascii="Mark Pro" w:eastAsia="思源黑体" w:hAnsi="Mark Pro" w:cs="Arial"/>
          <w:color w:val="595959" w:themeColor="text1" w:themeTint="A6"/>
          <w:w w:val="105"/>
          <w:kern w:val="28"/>
          <w:sz w:val="22"/>
          <w:szCs w:val="22"/>
          <w:lang w:val="en-GB"/>
        </w:rPr>
      </w:pPr>
    </w:p>
    <w:p w14:paraId="03A40DEE" w14:textId="77777777" w:rsidR="003C49D9" w:rsidRPr="000A58DB" w:rsidRDefault="003C49D9" w:rsidP="003C49D9">
      <w:pPr>
        <w:pStyle w:val="NormalWeb"/>
        <w:spacing w:before="0" w:beforeAutospacing="0" w:after="160" w:afterAutospacing="0" w:line="360" w:lineRule="auto"/>
        <w:textAlignment w:val="baseline"/>
        <w:rPr>
          <w:rFonts w:ascii="Mark Pro" w:eastAsia="思源黑体" w:hAnsi="Mark Pro" w:cs="Arial"/>
          <w:b/>
          <w:bCs/>
          <w:color w:val="FCC800"/>
          <w:sz w:val="28"/>
          <w:szCs w:val="28"/>
          <w:lang w:val="en-GB"/>
        </w:rPr>
      </w:pPr>
      <w:r w:rsidRPr="000A58DB">
        <w:rPr>
          <w:noProof/>
          <w:lang w:val="en-GB"/>
        </w:rPr>
        <w:drawing>
          <wp:inline distT="0" distB="0" distL="0" distR="0" wp14:anchorId="48455661" wp14:editId="270FB143">
            <wp:extent cx="174625" cy="2057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rsidRPr="000A58DB">
        <w:rPr>
          <w:lang w:val="en-GB"/>
        </w:rPr>
        <w:t xml:space="preserve"> </w:t>
      </w:r>
      <w:r w:rsidRPr="000A58DB">
        <w:rPr>
          <w:rFonts w:ascii="Mark Pro" w:eastAsia="思源黑体" w:hAnsi="Mark Pro" w:cs="Arial"/>
          <w:b/>
          <w:bCs/>
          <w:color w:val="FCC800"/>
          <w:kern w:val="28"/>
          <w:sz w:val="28"/>
          <w:szCs w:val="28"/>
          <w:lang w:val="en-GB"/>
        </w:rPr>
        <w:t>Recommended tools</w:t>
      </w:r>
    </w:p>
    <w:p w14:paraId="47B7204D" w14:textId="77777777" w:rsidR="003C49D9" w:rsidRPr="000A58DB" w:rsidRDefault="003C49D9" w:rsidP="003C49D9">
      <w:pPr>
        <w:pStyle w:val="NormalWeb"/>
        <w:spacing w:before="0" w:beforeAutospacing="0" w:after="160" w:afterAutospacing="0" w:line="276" w:lineRule="auto"/>
        <w:textAlignment w:val="baseline"/>
        <w:rPr>
          <w:rFonts w:ascii="Mark Pro" w:eastAsia="思源黑体" w:hAnsi="Mark Pro" w:cs="Arial"/>
          <w:b/>
          <w:color w:val="767171" w:themeColor="background2" w:themeShade="80"/>
          <w:kern w:val="28"/>
          <w:sz w:val="22"/>
          <w:szCs w:val="22"/>
          <w:lang w:val="en-GB"/>
        </w:rPr>
      </w:pPr>
      <w:r w:rsidRPr="000A58DB">
        <w:rPr>
          <w:rFonts w:ascii="Mark Pro" w:eastAsia="思源黑体" w:hAnsi="Mark Pro" w:cs="Arial"/>
          <w:b/>
          <w:color w:val="767171" w:themeColor="background2" w:themeShade="80"/>
          <w:kern w:val="28"/>
          <w:sz w:val="22"/>
          <w:szCs w:val="22"/>
          <w:lang w:val="en-GB"/>
        </w:rPr>
        <w:t>For the teacher:</w:t>
      </w:r>
    </w:p>
    <w:p w14:paraId="575F16B1" w14:textId="77777777" w:rsidR="003C49D9" w:rsidRPr="000A58DB" w:rsidRDefault="003C49D9" w:rsidP="003C49D9">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Laptop with mBlock 5 installed or browser version [</w:t>
      </w:r>
      <w:r>
        <w:rPr>
          <w:rFonts w:ascii="Mark Pro" w:eastAsia="思源黑体" w:hAnsi="Mark Pro" w:cs="Arial"/>
          <w:color w:val="595959" w:themeColor="text1" w:themeTint="A6"/>
          <w:w w:val="105"/>
          <w:kern w:val="28"/>
          <w:lang w:val="en-GB"/>
        </w:rPr>
        <w:t>incognito-ide.mblock.cc</w:t>
      </w:r>
      <w:r w:rsidRPr="000A58DB">
        <w:rPr>
          <w:rFonts w:ascii="Mark Pro" w:eastAsia="思源黑体" w:hAnsi="Mark Pro" w:cs="Arial"/>
          <w:color w:val="595959" w:themeColor="text1" w:themeTint="A6"/>
          <w:w w:val="105"/>
          <w:kern w:val="28"/>
          <w:lang w:val="en-GB"/>
        </w:rPr>
        <w:t>]</w:t>
      </w:r>
    </w:p>
    <w:p w14:paraId="75F673A4" w14:textId="77777777" w:rsidR="003C49D9" w:rsidRPr="000A58DB" w:rsidRDefault="003C49D9" w:rsidP="003C49D9">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 xml:space="preserve">Example </w:t>
      </w:r>
      <w:r>
        <w:rPr>
          <w:rFonts w:ascii="Mark Pro" w:eastAsia="思源黑体" w:hAnsi="Mark Pro" w:cs="Arial"/>
          <w:color w:val="595959" w:themeColor="text1" w:themeTint="A6"/>
          <w:w w:val="105"/>
          <w:kern w:val="28"/>
          <w:lang w:val="en-GB"/>
        </w:rPr>
        <w:t xml:space="preserve">of core </w:t>
      </w:r>
      <w:r w:rsidRPr="000A58DB">
        <w:rPr>
          <w:rFonts w:ascii="Mark Pro" w:eastAsia="思源黑体" w:hAnsi="Mark Pro" w:cs="Arial"/>
          <w:color w:val="595959" w:themeColor="text1" w:themeTint="A6"/>
          <w:w w:val="105"/>
          <w:kern w:val="28"/>
          <w:lang w:val="en-GB"/>
        </w:rPr>
        <w:t xml:space="preserve">program </w:t>
      </w:r>
      <w:r>
        <w:rPr>
          <w:rFonts w:ascii="Mark Pro" w:eastAsia="思源黑体" w:hAnsi="Mark Pro" w:cs="Arial"/>
          <w:color w:val="595959" w:themeColor="text1" w:themeTint="A6"/>
          <w:w w:val="105"/>
          <w:kern w:val="28"/>
          <w:lang w:val="en-GB"/>
        </w:rPr>
        <w:t>tasks (distance to the wall, report position)</w:t>
      </w:r>
    </w:p>
    <w:p w14:paraId="0ABF57A3" w14:textId="77777777" w:rsidR="003C49D9" w:rsidRPr="000A58DB" w:rsidRDefault="003C49D9" w:rsidP="003C49D9">
      <w:p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b/>
          <w:color w:val="767171" w:themeColor="background2" w:themeShade="80"/>
          <w:kern w:val="28"/>
          <w:lang w:val="en-GB"/>
        </w:rPr>
        <w:t>For the students:</w:t>
      </w:r>
    </w:p>
    <w:p w14:paraId="6991C1D5" w14:textId="77777777" w:rsidR="003C49D9" w:rsidRPr="000A58DB" w:rsidRDefault="003C49D9" w:rsidP="003C49D9">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Laptop with mBlock 5 installed or browser version [</w:t>
      </w:r>
      <w:r>
        <w:rPr>
          <w:rFonts w:ascii="Mark Pro" w:eastAsia="思源黑体" w:hAnsi="Mark Pro" w:cs="Arial"/>
          <w:color w:val="595959" w:themeColor="text1" w:themeTint="A6"/>
          <w:w w:val="105"/>
          <w:kern w:val="28"/>
          <w:lang w:val="en-GB"/>
        </w:rPr>
        <w:t>incognito-ide.mblock.cc</w:t>
      </w:r>
      <w:r w:rsidRPr="000A58DB">
        <w:rPr>
          <w:rFonts w:ascii="Mark Pro" w:eastAsia="思源黑体" w:hAnsi="Mark Pro" w:cs="Arial"/>
          <w:color w:val="595959" w:themeColor="text1" w:themeTint="A6"/>
          <w:w w:val="105"/>
          <w:kern w:val="28"/>
          <w:lang w:val="en-GB"/>
        </w:rPr>
        <w:t>]</w:t>
      </w:r>
    </w:p>
    <w:p w14:paraId="17C5FC5F" w14:textId="77777777" w:rsidR="003C49D9" w:rsidRPr="000A58DB" w:rsidRDefault="003C49D9" w:rsidP="003C49D9">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sidRPr="000A58DB">
        <w:rPr>
          <w:rFonts w:ascii="Mark Pro" w:eastAsia="思源黑体" w:hAnsi="Mark Pro" w:cs="Arial"/>
          <w:color w:val="595959" w:themeColor="text1" w:themeTint="A6"/>
          <w:w w:val="105"/>
          <w:kern w:val="28"/>
          <w:lang w:val="en-GB"/>
        </w:rPr>
        <w:t>mBot2 kit.</w:t>
      </w:r>
    </w:p>
    <w:p w14:paraId="216F82E2" w14:textId="77777777" w:rsidR="003C49D9" w:rsidRPr="000A58DB" w:rsidRDefault="003C49D9" w:rsidP="003C49D9">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sidRPr="000A58DB">
        <w:rPr>
          <w:rFonts w:ascii="Mark Pro" w:eastAsia="思源黑体" w:hAnsi="Mark Pro" w:cs="Arial"/>
          <w:color w:val="595959" w:themeColor="text1" w:themeTint="A6"/>
          <w:w w:val="105"/>
          <w:kern w:val="28"/>
          <w:lang w:val="en-GB"/>
        </w:rPr>
        <w:t>Smart World add-on for mBot2, with the Surveying Robot form assembled and installed on mBot2.</w:t>
      </w:r>
    </w:p>
    <w:p w14:paraId="4DFCDEAF" w14:textId="77777777" w:rsidR="003C49D9" w:rsidRPr="000A58DB" w:rsidRDefault="003C49D9" w:rsidP="003C49D9">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Tape in the following colo</w:t>
      </w:r>
      <w:r>
        <w:rPr>
          <w:rFonts w:ascii="Mark Pro" w:eastAsia="思源黑体" w:hAnsi="Mark Pro" w:cs="Arial"/>
          <w:color w:val="595959" w:themeColor="text1" w:themeTint="A6"/>
          <w:w w:val="105"/>
          <w:kern w:val="28"/>
          <w:lang w:val="en-GB"/>
        </w:rPr>
        <w:t>u</w:t>
      </w:r>
      <w:r w:rsidRPr="000A58DB">
        <w:rPr>
          <w:rFonts w:ascii="Mark Pro" w:eastAsia="思源黑体" w:hAnsi="Mark Pro" w:cs="Arial"/>
          <w:color w:val="595959" w:themeColor="text1" w:themeTint="A6"/>
          <w:w w:val="105"/>
          <w:kern w:val="28"/>
          <w:lang w:val="en-GB"/>
        </w:rPr>
        <w:t>rs: green, yellow, red, black.</w:t>
      </w:r>
    </w:p>
    <w:p w14:paraId="78F7BD75" w14:textId="77777777" w:rsidR="003C49D9" w:rsidRPr="002216A7" w:rsidRDefault="003C49D9" w:rsidP="003C49D9">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A straight wall with a smooth texture, where mBot2 can drive close to, and where the colo</w:t>
      </w:r>
      <w:r>
        <w:rPr>
          <w:rFonts w:ascii="Mark Pro" w:eastAsia="思源黑体" w:hAnsi="Mark Pro" w:cs="Arial"/>
          <w:color w:val="595959" w:themeColor="text1" w:themeTint="A6"/>
          <w:w w:val="105"/>
          <w:kern w:val="28"/>
          <w:lang w:val="en-GB"/>
        </w:rPr>
        <w:t>u</w:t>
      </w:r>
      <w:r w:rsidRPr="000A58DB">
        <w:rPr>
          <w:rFonts w:ascii="Mark Pro" w:eastAsia="思源黑体" w:hAnsi="Mark Pro" w:cs="Arial"/>
          <w:color w:val="595959" w:themeColor="text1" w:themeTint="A6"/>
          <w:w w:val="105"/>
          <w:kern w:val="28"/>
          <w:lang w:val="en-GB"/>
        </w:rPr>
        <w:t>r tape can be stick to</w:t>
      </w:r>
      <w:r>
        <w:rPr>
          <w:rFonts w:ascii="Mark Pro" w:eastAsia="思源黑体" w:hAnsi="Mark Pro" w:cs="Arial"/>
          <w:color w:val="595959" w:themeColor="text1" w:themeTint="A6"/>
          <w:w w:val="105"/>
          <w:kern w:val="28"/>
          <w:lang w:val="en-GB"/>
        </w:rPr>
        <w:t>, or</w:t>
      </w:r>
    </w:p>
    <w:p w14:paraId="532C2232" w14:textId="77777777" w:rsidR="003C49D9" w:rsidRPr="000A58DB" w:rsidRDefault="003C49D9" w:rsidP="003C49D9">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Pr>
          <w:rFonts w:ascii="Mark Pro" w:eastAsia="思源黑体" w:hAnsi="Mark Pro" w:cs="Arial"/>
          <w:color w:val="595959" w:themeColor="text1" w:themeTint="A6"/>
          <w:w w:val="105"/>
          <w:kern w:val="28"/>
          <w:lang w:val="en-GB"/>
        </w:rPr>
        <w:t xml:space="preserve">Materials to build a provisional wall, for example cardboard. </w:t>
      </w:r>
    </w:p>
    <w:p w14:paraId="5F28B932" w14:textId="77777777" w:rsidR="003C49D9" w:rsidRPr="000A58DB" w:rsidRDefault="003C49D9" w:rsidP="003C49D9">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The red and green balls included in the Smart World add-on.</w:t>
      </w:r>
    </w:p>
    <w:p w14:paraId="3855959F" w14:textId="77777777" w:rsidR="003C49D9" w:rsidRPr="000A58DB" w:rsidRDefault="003C49D9" w:rsidP="003C49D9">
      <w:pPr>
        <w:spacing w:after="240" w:line="360" w:lineRule="auto"/>
        <w:jc w:val="center"/>
        <w:rPr>
          <w:rFonts w:ascii="Mark Pro" w:eastAsia="思源黑体" w:hAnsi="Mark Pro" w:cs="Arial"/>
          <w:color w:val="595959" w:themeColor="text1" w:themeTint="A6"/>
          <w:w w:val="105"/>
          <w:kern w:val="28"/>
          <w:lang w:val="en-GB"/>
        </w:rPr>
      </w:pPr>
    </w:p>
    <w:p w14:paraId="4659C22A" w14:textId="77777777" w:rsidR="003C49D9" w:rsidRPr="000A58DB" w:rsidRDefault="003C49D9" w:rsidP="003C49D9">
      <w:pPr>
        <w:rPr>
          <w:rFonts w:ascii="Mark Pro Medium" w:eastAsia="思源黑体" w:hAnsi="Mark Pro Medium"/>
          <w:b/>
          <w:kern w:val="28"/>
          <w:sz w:val="28"/>
          <w:szCs w:val="28"/>
          <w:lang w:val="en-GB"/>
        </w:rPr>
      </w:pPr>
      <w:r w:rsidRPr="000A58DB">
        <w:rPr>
          <w:rFonts w:ascii="Mark Pro" w:eastAsia="思源黑体" w:hAnsi="Mark Pro"/>
          <w:b/>
          <w:noProof/>
          <w:kern w:val="28"/>
          <w:sz w:val="28"/>
          <w:szCs w:val="28"/>
          <w:lang w:val="en-GB"/>
        </w:rPr>
        <w:drawing>
          <wp:inline distT="0" distB="0" distL="0" distR="0" wp14:anchorId="20103201" wp14:editId="285B21F6">
            <wp:extent cx="203200" cy="142875"/>
            <wp:effectExtent l="0" t="0" r="635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000A58DB">
        <w:rPr>
          <w:rFonts w:ascii="Mark Pro" w:eastAsia="思源黑体" w:hAnsi="Mark Pro"/>
          <w:b/>
          <w:bCs/>
          <w:color w:val="EC6D56"/>
          <w:kern w:val="28"/>
          <w:sz w:val="28"/>
          <w:szCs w:val="28"/>
          <w:lang w:val="en-GB"/>
        </w:rPr>
        <w:t xml:space="preserve"> </w:t>
      </w:r>
      <w:r w:rsidRPr="000A58DB">
        <w:rPr>
          <w:rFonts w:ascii="Mark Pro Medium" w:eastAsia="思源黑体" w:hAnsi="Mark Pro Medium"/>
          <w:b/>
          <w:bCs/>
          <w:color w:val="EC6D56"/>
          <w:kern w:val="28"/>
          <w:sz w:val="28"/>
          <w:szCs w:val="28"/>
          <w:lang w:val="en-GB"/>
        </w:rPr>
        <w:t>Activities</w:t>
      </w:r>
    </w:p>
    <w:tbl>
      <w:tblPr>
        <w:tblStyle w:val="TableGrid"/>
        <w:tblW w:w="10206"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15" w:type="dxa"/>
          <w:bottom w:w="115" w:type="dxa"/>
          <w:right w:w="115" w:type="dxa"/>
        </w:tblCellMar>
        <w:tblLook w:val="04A0" w:firstRow="1" w:lastRow="0" w:firstColumn="1" w:lastColumn="0" w:noHBand="0" w:noVBand="1"/>
      </w:tblPr>
      <w:tblGrid>
        <w:gridCol w:w="10206"/>
      </w:tblGrid>
      <w:tr w:rsidR="003C49D9" w:rsidRPr="000A58DB" w14:paraId="051CCBF1" w14:textId="77777777" w:rsidTr="003C49D9">
        <w:trPr>
          <w:trHeight w:val="850"/>
        </w:trPr>
        <w:tc>
          <w:tcPr>
            <w:tcW w:w="10206" w:type="dxa"/>
            <w:shd w:val="clear" w:color="auto" w:fill="00B0F0"/>
            <w:vAlign w:val="center"/>
          </w:tcPr>
          <w:p w14:paraId="7C7A9115" w14:textId="77777777" w:rsidR="003C49D9" w:rsidRPr="000A58DB" w:rsidRDefault="003C49D9" w:rsidP="00047578">
            <w:pPr>
              <w:spacing w:line="276" w:lineRule="auto"/>
              <w:jc w:val="center"/>
              <w:rPr>
                <w:rFonts w:ascii="Mark Pro Medium" w:eastAsia="思源黑体" w:hAnsi="Mark Pro Medium"/>
                <w:b/>
                <w:bCs/>
                <w:color w:val="1EB9EE"/>
                <w:kern w:val="28"/>
                <w:sz w:val="28"/>
                <w:szCs w:val="28"/>
                <w:lang w:val="en-GB"/>
              </w:rPr>
            </w:pPr>
            <w:r w:rsidRPr="000A58DB">
              <w:rPr>
                <w:rFonts w:ascii="Mark Pro Medium" w:eastAsia="思源黑体" w:hAnsi="Mark Pro Medium"/>
                <w:b/>
                <w:bCs/>
                <w:color w:val="FFFFFF" w:themeColor="background1"/>
                <w:kern w:val="28"/>
                <w:sz w:val="28"/>
                <w:szCs w:val="28"/>
                <w:lang w:val="en-GB"/>
              </w:rPr>
              <w:t>Introduction [Engage and Explore]</w:t>
            </w:r>
          </w:p>
        </w:tc>
      </w:tr>
      <w:tr w:rsidR="003C49D9" w:rsidRPr="000A58DB" w14:paraId="2F4302A6" w14:textId="77777777" w:rsidTr="003C49D9">
        <w:trPr>
          <w:trHeight w:val="850"/>
        </w:trPr>
        <w:tc>
          <w:tcPr>
            <w:tcW w:w="10206" w:type="dxa"/>
            <w:shd w:val="clear" w:color="auto" w:fill="auto"/>
            <w:vAlign w:val="center"/>
          </w:tcPr>
          <w:p w14:paraId="3CC89306" w14:textId="77777777" w:rsidR="003C49D9" w:rsidRPr="000A58DB" w:rsidRDefault="003C49D9"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A Smart World</w:t>
            </w:r>
          </w:p>
          <w:p w14:paraId="75BD290A" w14:textId="77777777" w:rsidR="003C49D9" w:rsidRPr="000A58DB"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In a smart world, many areas of production, logistics and care are networked and automated to enable high quality living and working standards while taking sustainability at every level into account.</w:t>
            </w:r>
          </w:p>
          <w:p w14:paraId="74DC58FE" w14:textId="77777777" w:rsidR="003C49D9" w:rsidRPr="000A58DB" w:rsidRDefault="003C49D9"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Smart Farming</w:t>
            </w:r>
          </w:p>
          <w:p w14:paraId="444F0BEC"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Good and healthy food is a key component for humanity, but it should also be affordable and grown sustainable – and one “easy” approach is automated local farming (instead of transporting food from remote locations). The students should research and discuss the following questions:</w:t>
            </w:r>
          </w:p>
          <w:p w14:paraId="27893C1F" w14:textId="77777777" w:rsidR="003C49D9" w:rsidRPr="00B45521" w:rsidRDefault="003C49D9" w:rsidP="00047578">
            <w:pPr>
              <w:pStyle w:val="ListParagraph"/>
              <w:numPr>
                <w:ilvl w:val="0"/>
                <w:numId w:val="20"/>
              </w:numPr>
              <w:spacing w:line="360" w:lineRule="auto"/>
              <w:rPr>
                <w:rFonts w:ascii="Mark Pro" w:eastAsia="思源黑体" w:hAnsi="Mark Pro"/>
                <w:color w:val="595959" w:themeColor="text1" w:themeTint="A6"/>
                <w:kern w:val="28"/>
                <w:lang w:val="en-GB"/>
              </w:rPr>
            </w:pPr>
            <w:r w:rsidRPr="00B45521">
              <w:rPr>
                <w:rFonts w:ascii="Mark Pro" w:eastAsia="思源黑体" w:hAnsi="Mark Pro"/>
                <w:color w:val="595959" w:themeColor="text1" w:themeTint="A6"/>
                <w:kern w:val="28"/>
                <w:lang w:val="en-GB"/>
              </w:rPr>
              <w:t xml:space="preserve">What do plants need for growing – and how could these processes be monitored? </w:t>
            </w:r>
          </w:p>
          <w:p w14:paraId="56D42D81" w14:textId="77777777" w:rsidR="003C49D9" w:rsidRPr="00B45521" w:rsidRDefault="003C49D9" w:rsidP="00047578">
            <w:pPr>
              <w:pStyle w:val="ListParagraph"/>
              <w:numPr>
                <w:ilvl w:val="0"/>
                <w:numId w:val="20"/>
              </w:numPr>
              <w:spacing w:line="360" w:lineRule="auto"/>
              <w:rPr>
                <w:rFonts w:ascii="Mark Pro" w:eastAsia="思源黑体" w:hAnsi="Mark Pro"/>
                <w:color w:val="595959" w:themeColor="text1" w:themeTint="A6"/>
                <w:kern w:val="28"/>
                <w:lang w:val="en-GB"/>
              </w:rPr>
            </w:pPr>
            <w:r w:rsidRPr="00B45521">
              <w:rPr>
                <w:rFonts w:ascii="Mark Pro" w:eastAsia="思源黑体" w:hAnsi="Mark Pro"/>
                <w:color w:val="595959" w:themeColor="text1" w:themeTint="A6"/>
                <w:kern w:val="28"/>
                <w:lang w:val="en-GB"/>
              </w:rPr>
              <w:t>Which crops are needed as essential food?</w:t>
            </w:r>
          </w:p>
          <w:p w14:paraId="24E28934" w14:textId="77777777" w:rsidR="003C49D9" w:rsidRPr="00B45521" w:rsidRDefault="003C49D9" w:rsidP="00047578">
            <w:pPr>
              <w:pStyle w:val="ListParagraph"/>
              <w:numPr>
                <w:ilvl w:val="0"/>
                <w:numId w:val="20"/>
              </w:numPr>
              <w:spacing w:line="360" w:lineRule="auto"/>
              <w:rPr>
                <w:rFonts w:ascii="Mark Pro" w:eastAsia="思源黑体" w:hAnsi="Mark Pro"/>
                <w:color w:val="595959" w:themeColor="text1" w:themeTint="A6"/>
                <w:kern w:val="28"/>
                <w:lang w:val="en-GB"/>
              </w:rPr>
            </w:pPr>
            <w:r w:rsidRPr="00B45521">
              <w:rPr>
                <w:rFonts w:ascii="Mark Pro" w:eastAsia="思源黑体" w:hAnsi="Mark Pro"/>
                <w:color w:val="595959" w:themeColor="text1" w:themeTint="A6"/>
                <w:kern w:val="28"/>
                <w:lang w:val="en-GB"/>
              </w:rPr>
              <w:t>Can you think of ways to increase the area for growing plants without simply using more land?</w:t>
            </w:r>
          </w:p>
          <w:p w14:paraId="21B6537A" w14:textId="77777777" w:rsidR="003C49D9" w:rsidRDefault="003C49D9" w:rsidP="00047578">
            <w:pPr>
              <w:pStyle w:val="ListParagraph"/>
              <w:numPr>
                <w:ilvl w:val="0"/>
                <w:numId w:val="20"/>
              </w:numPr>
              <w:spacing w:line="360" w:lineRule="auto"/>
              <w:rPr>
                <w:rFonts w:ascii="Mark Pro" w:eastAsia="思源黑体" w:hAnsi="Mark Pro"/>
                <w:color w:val="595959" w:themeColor="text1" w:themeTint="A6"/>
                <w:kern w:val="28"/>
                <w:lang w:val="en-GB"/>
              </w:rPr>
            </w:pPr>
            <w:r w:rsidRPr="009957A7">
              <w:rPr>
                <w:rFonts w:ascii="Mark Pro" w:eastAsia="思源黑体" w:hAnsi="Mark Pro"/>
                <w:color w:val="595959" w:themeColor="text1" w:themeTint="A6"/>
                <w:kern w:val="28"/>
                <w:lang w:val="en-GB"/>
              </w:rPr>
              <w:t xml:space="preserve">Perform </w:t>
            </w:r>
            <w:proofErr w:type="gramStart"/>
            <w:r w:rsidRPr="009957A7">
              <w:rPr>
                <w:rFonts w:ascii="Mark Pro" w:eastAsia="思源黑体" w:hAnsi="Mark Pro"/>
                <w:color w:val="595959" w:themeColor="text1" w:themeTint="A6"/>
                <w:kern w:val="28"/>
                <w:lang w:val="en-GB"/>
              </w:rPr>
              <w:t>an internet research</w:t>
            </w:r>
            <w:proofErr w:type="gramEnd"/>
            <w:r w:rsidRPr="009957A7">
              <w:rPr>
                <w:rFonts w:ascii="Mark Pro" w:eastAsia="思源黑体" w:hAnsi="Mark Pro"/>
                <w:color w:val="595959" w:themeColor="text1" w:themeTint="A6"/>
                <w:kern w:val="28"/>
                <w:lang w:val="en-GB"/>
              </w:rPr>
              <w:t xml:space="preserve"> on these questions and look for automated or robotic farming as well!</w:t>
            </w:r>
          </w:p>
          <w:p w14:paraId="6AAD4303" w14:textId="77777777" w:rsidR="003C49D9" w:rsidRPr="009957A7" w:rsidRDefault="003C49D9" w:rsidP="00047578">
            <w:pPr>
              <w:pStyle w:val="ListParagraph"/>
              <w:numPr>
                <w:ilvl w:val="0"/>
                <w:numId w:val="20"/>
              </w:numPr>
              <w:spacing w:line="360" w:lineRule="auto"/>
              <w:rPr>
                <w:rFonts w:ascii="Mark Pro" w:eastAsia="思源黑体" w:hAnsi="Mark Pro"/>
                <w:color w:val="595959" w:themeColor="text1" w:themeTint="A6"/>
                <w:kern w:val="28"/>
                <w:lang w:val="en-GB"/>
              </w:rPr>
            </w:pPr>
            <w:r w:rsidRPr="009957A7">
              <w:rPr>
                <w:rFonts w:ascii="Mark Pro" w:eastAsia="思源黑体" w:hAnsi="Mark Pro"/>
                <w:color w:val="595959" w:themeColor="text1" w:themeTint="A6"/>
                <w:kern w:val="28"/>
                <w:lang w:val="en-GB"/>
              </w:rPr>
              <w:t xml:space="preserve">Share and discuss your ideas – which ideas could be simulated with the </w:t>
            </w:r>
            <w:r w:rsidRPr="009957A7">
              <w:rPr>
                <w:rFonts w:ascii="Mark Pro" w:eastAsia="思源黑体" w:hAnsi="Mark Pro" w:cs="Arial"/>
                <w:color w:val="595959" w:themeColor="text1" w:themeTint="A6"/>
                <w:w w:val="105"/>
                <w:kern w:val="28"/>
                <w:lang w:val="en-GB"/>
              </w:rPr>
              <w:t>Surveying Robot?</w:t>
            </w:r>
          </w:p>
          <w:p w14:paraId="13F0C62D"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Since land-use is another important problem in many countries, growing plants has extended into vertical farming. The purpose of this challenge is to use the provided instructions for building a </w:t>
            </w:r>
            <w:r w:rsidRPr="000A58DB">
              <w:rPr>
                <w:rFonts w:ascii="Mark Pro" w:eastAsia="思源黑体" w:hAnsi="Mark Pro" w:cs="Arial"/>
                <w:color w:val="595959" w:themeColor="text1" w:themeTint="A6"/>
                <w:w w:val="105"/>
                <w:kern w:val="28"/>
                <w:lang w:val="en-GB"/>
              </w:rPr>
              <w:t>Surveying Robot</w:t>
            </w:r>
            <w:r>
              <w:rPr>
                <w:rFonts w:ascii="Mark Pro" w:eastAsia="思源黑体" w:hAnsi="Mark Pro" w:cs="Arial"/>
                <w:color w:val="595959" w:themeColor="text1" w:themeTint="A6"/>
                <w:w w:val="105"/>
                <w:kern w:val="28"/>
                <w:lang w:val="en-GB"/>
              </w:rPr>
              <w:t xml:space="preserve"> as a common basis for all student groups to improve the algorithms steering it. The colour sensor provided allows to check colour codes at 4 different hight levels, simulation different degrees of ripeness for 4 layers of vertical farming. Since the sensor needs to be within optimal distance to the object for colour detection, the steering algorithm of the robot must try to maintain that distance…</w:t>
            </w:r>
            <w:r w:rsidRPr="000A58DB">
              <w:rPr>
                <w:rFonts w:ascii="Mark Pro" w:eastAsia="思源黑体" w:hAnsi="Mark Pro"/>
                <w:color w:val="595959" w:themeColor="text1" w:themeTint="A6"/>
                <w:kern w:val="28"/>
                <w:lang w:val="en-GB"/>
              </w:rPr>
              <w:t xml:space="preserve"> </w:t>
            </w:r>
          </w:p>
          <w:p w14:paraId="16EF5809" w14:textId="77777777" w:rsidR="003C49D9" w:rsidRPr="008465BC" w:rsidRDefault="003C49D9" w:rsidP="00047578">
            <w:pPr>
              <w:spacing w:line="360" w:lineRule="auto"/>
              <w:rPr>
                <w:rFonts w:ascii="Mark Pro" w:eastAsia="思源黑体" w:hAnsi="Mark Pro" w:cs="Arial"/>
                <w:color w:val="595959" w:themeColor="text1" w:themeTint="A6"/>
                <w:lang w:val="en-GB"/>
              </w:rPr>
            </w:pPr>
          </w:p>
          <w:p w14:paraId="771100C5" w14:textId="77777777" w:rsidR="003C49D9" w:rsidRPr="00047578" w:rsidRDefault="003C49D9" w:rsidP="00047578">
            <w:pPr>
              <w:spacing w:line="360" w:lineRule="auto"/>
              <w:rPr>
                <w:rFonts w:ascii="Mark Pro Medium" w:eastAsia="思源黑体" w:hAnsi="Mark Pro Medium"/>
                <w:b/>
                <w:bCs/>
                <w:color w:val="595959" w:themeColor="text1" w:themeTint="A6"/>
                <w:lang w:val="en-GB"/>
              </w:rPr>
            </w:pPr>
            <w:r w:rsidRPr="00047578">
              <w:rPr>
                <w:rFonts w:ascii="Mark Pro Medium" w:eastAsia="思源黑体" w:hAnsi="Mark Pro Medium"/>
                <w:b/>
                <w:bCs/>
                <w:color w:val="595959" w:themeColor="text1" w:themeTint="A6"/>
                <w:lang w:val="en-GB"/>
              </w:rPr>
              <w:t>Servo motors</w:t>
            </w:r>
          </w:p>
          <w:p w14:paraId="62578BE9" w14:textId="77777777" w:rsidR="003C49D9" w:rsidRPr="00047578" w:rsidRDefault="003C49D9" w:rsidP="00047578">
            <w:pPr>
              <w:spacing w:line="360" w:lineRule="auto"/>
              <w:rPr>
                <w:rFonts w:ascii="Mark Pro Medium" w:eastAsia="思源黑体" w:hAnsi="Mark Pro Medium"/>
                <w:b/>
                <w:bCs/>
                <w:color w:val="595959" w:themeColor="text1" w:themeTint="A6"/>
                <w:lang w:val="en-GB"/>
              </w:rPr>
            </w:pPr>
            <w:r w:rsidRPr="00047578">
              <w:rPr>
                <w:rFonts w:ascii="Mark Pro" w:eastAsia="思源黑体" w:hAnsi="Mark Pro" w:cs="Arial"/>
                <w:color w:val="595959" w:themeColor="text1" w:themeTint="A6"/>
                <w:lang w:val="en-GB"/>
              </w:rPr>
              <w:t>Servo motors are different to motors powering the mBot2 – their purpose is to turn the axis to a given angle and keep that position. They require a 3-pin connector (plus and minus from a power source and a wire that is used to transmit the target value in a coded form). Internally, there is an electronic and mechanical system that checks the current angle to the target angle and corrects any deviations automatically. This is called a closed loop system, because the measurements (of deviation in rotation) are directly used to correct them. Open loop systems take for granted that the target value can be realized, but don’t include any internal or external feedback. With these servo motors, the control system is only inside the servo, the current angle is not reported back to the computer. To use a servo motor with the mBot2, you connect it to the mBot2 Shield and use the second category for code blocks:</w:t>
            </w:r>
          </w:p>
          <w:p w14:paraId="539F5DB5" w14:textId="77777777" w:rsidR="003C49D9" w:rsidRPr="00047578" w:rsidRDefault="003C49D9" w:rsidP="00047578">
            <w:pPr>
              <w:spacing w:line="360" w:lineRule="auto"/>
              <w:jc w:val="center"/>
              <w:rPr>
                <w:color w:val="595959" w:themeColor="text1" w:themeTint="A6"/>
              </w:rPr>
            </w:pPr>
            <w:r w:rsidRPr="00047578">
              <w:rPr>
                <w:noProof/>
                <w:color w:val="595959" w:themeColor="text1" w:themeTint="A6"/>
              </w:rPr>
              <w:drawing>
                <wp:inline distT="0" distB="0" distL="0" distR="0" wp14:anchorId="4B32ACCA" wp14:editId="721B93BA">
                  <wp:extent cx="527050" cy="685800"/>
                  <wp:effectExtent l="0" t="0" r="6350" b="0"/>
                  <wp:docPr id="826475880" name="Picture 826475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l="9133" t="6746" r="15069" b="50397"/>
                          <a:stretch/>
                        </pic:blipFill>
                        <pic:spPr bwMode="auto">
                          <a:xfrm>
                            <a:off x="0" y="0"/>
                            <a:ext cx="527050" cy="685800"/>
                          </a:xfrm>
                          <a:prstGeom prst="rect">
                            <a:avLst/>
                          </a:prstGeom>
                          <a:ln>
                            <a:noFill/>
                          </a:ln>
                          <a:extLst>
                            <a:ext uri="{53640926-AAD7-44D8-BBD7-CCE9431645EC}">
                              <a14:shadowObscured xmlns:a14="http://schemas.microsoft.com/office/drawing/2010/main"/>
                            </a:ext>
                          </a:extLst>
                        </pic:spPr>
                      </pic:pic>
                    </a:graphicData>
                  </a:graphic>
                </wp:inline>
              </w:drawing>
            </w:r>
            <w:r w:rsidRPr="00047578">
              <w:rPr>
                <w:noProof/>
                <w:color w:val="595959" w:themeColor="text1" w:themeTint="A6"/>
              </w:rPr>
              <w:drawing>
                <wp:inline distT="0" distB="0" distL="0" distR="0" wp14:anchorId="26FF3850" wp14:editId="282024B7">
                  <wp:extent cx="558800" cy="7366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l="5479" t="51191" r="14154" b="2777"/>
                          <a:stretch/>
                        </pic:blipFill>
                        <pic:spPr bwMode="auto">
                          <a:xfrm>
                            <a:off x="0" y="0"/>
                            <a:ext cx="558800" cy="736600"/>
                          </a:xfrm>
                          <a:prstGeom prst="rect">
                            <a:avLst/>
                          </a:prstGeom>
                          <a:ln>
                            <a:noFill/>
                          </a:ln>
                          <a:extLst>
                            <a:ext uri="{53640926-AAD7-44D8-BBD7-CCE9431645EC}">
                              <a14:shadowObscured xmlns:a14="http://schemas.microsoft.com/office/drawing/2010/main"/>
                            </a:ext>
                          </a:extLst>
                        </pic:spPr>
                      </pic:pic>
                    </a:graphicData>
                  </a:graphic>
                </wp:inline>
              </w:drawing>
            </w:r>
          </w:p>
          <w:p w14:paraId="23DAD075" w14:textId="77777777" w:rsidR="003C49D9" w:rsidRPr="00047578" w:rsidRDefault="003C49D9" w:rsidP="00047578">
            <w:pPr>
              <w:spacing w:line="360" w:lineRule="auto"/>
              <w:rPr>
                <w:rFonts w:ascii="Mark Pro" w:hAnsi="Mark Pro"/>
                <w:color w:val="595959" w:themeColor="text1" w:themeTint="A6"/>
              </w:rPr>
            </w:pPr>
            <w:r w:rsidRPr="00047578">
              <w:rPr>
                <w:rFonts w:ascii="Mark Pro" w:hAnsi="Mark Pro"/>
                <w:color w:val="595959" w:themeColor="text1" w:themeTint="A6"/>
              </w:rPr>
              <w:t>Use these code blocks to set one target rotation values for one or more servomotors at a time, or even specify them for each motor individually:</w:t>
            </w:r>
          </w:p>
          <w:p w14:paraId="1C7BDAF8" w14:textId="77777777" w:rsidR="003C49D9" w:rsidRPr="00047578" w:rsidRDefault="003C49D9" w:rsidP="00047578">
            <w:pPr>
              <w:spacing w:line="360" w:lineRule="auto"/>
              <w:rPr>
                <w:color w:val="595959" w:themeColor="text1" w:themeTint="A6"/>
              </w:rPr>
            </w:pPr>
            <w:r w:rsidRPr="00047578">
              <w:rPr>
                <w:noProof/>
                <w:color w:val="595959" w:themeColor="text1" w:themeTint="A6"/>
              </w:rPr>
              <w:drawing>
                <wp:inline distT="0" distB="0" distL="0" distR="0" wp14:anchorId="742D372D" wp14:editId="05AAAA1E">
                  <wp:extent cx="4124325" cy="2352675"/>
                  <wp:effectExtent l="0" t="0" r="0" b="0"/>
                  <wp:docPr id="1016123222" name="Picture 101612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124325" cy="2352675"/>
                          </a:xfrm>
                          <a:prstGeom prst="rect">
                            <a:avLst/>
                          </a:prstGeom>
                        </pic:spPr>
                      </pic:pic>
                    </a:graphicData>
                  </a:graphic>
                </wp:inline>
              </w:drawing>
            </w:r>
          </w:p>
          <w:p w14:paraId="568C13FD" w14:textId="77777777" w:rsidR="003C49D9" w:rsidRPr="00047578" w:rsidRDefault="003C49D9" w:rsidP="00047578">
            <w:pPr>
              <w:spacing w:line="360" w:lineRule="auto"/>
              <w:rPr>
                <w:rFonts w:ascii="Mark Pro" w:hAnsi="Mark Pro"/>
                <w:color w:val="595959" w:themeColor="text1" w:themeTint="A6"/>
              </w:rPr>
            </w:pPr>
            <w:r w:rsidRPr="00047578">
              <w:rPr>
                <w:rFonts w:ascii="Mark Pro" w:hAnsi="Mark Pro"/>
                <w:color w:val="595959" w:themeColor="text1" w:themeTint="A6"/>
              </w:rPr>
              <w:t>Servo Motors rotate between 0 and 180 degrees; however, this can be limited by the mechanical construction they are used with. So, Students should test the values they will use with care!</w:t>
            </w:r>
          </w:p>
          <w:p w14:paraId="56E7BE14" w14:textId="77777777" w:rsidR="003C49D9" w:rsidRPr="00047578" w:rsidRDefault="003C49D9" w:rsidP="00047578">
            <w:pPr>
              <w:spacing w:line="360" w:lineRule="auto"/>
              <w:rPr>
                <w:rFonts w:ascii="Mark Pro" w:hAnsi="Mark Pro"/>
                <w:color w:val="595959" w:themeColor="text1" w:themeTint="A6"/>
              </w:rPr>
            </w:pPr>
            <w:r w:rsidRPr="00047578">
              <w:rPr>
                <w:rFonts w:ascii="Mark Pro" w:hAnsi="Mark Pro"/>
                <w:color w:val="595959" w:themeColor="text1" w:themeTint="A6"/>
              </w:rPr>
              <w:t>You can use this command to stop the servo motors from holding (or trying to reach) the target position and switch off:</w:t>
            </w:r>
          </w:p>
          <w:p w14:paraId="1373F80F" w14:textId="77777777" w:rsidR="003C49D9" w:rsidRDefault="003C49D9" w:rsidP="00047578">
            <w:pPr>
              <w:spacing w:line="360" w:lineRule="auto"/>
            </w:pPr>
            <w:r>
              <w:rPr>
                <w:noProof/>
              </w:rPr>
              <w:drawing>
                <wp:inline distT="0" distB="0" distL="0" distR="0" wp14:anchorId="7F4D029B" wp14:editId="4869FFFA">
                  <wp:extent cx="2019300" cy="1847850"/>
                  <wp:effectExtent l="0" t="0" r="0" b="0"/>
                  <wp:docPr id="471267813" name="Picture 47126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019300" cy="1847850"/>
                          </a:xfrm>
                          <a:prstGeom prst="rect">
                            <a:avLst/>
                          </a:prstGeom>
                        </pic:spPr>
                      </pic:pic>
                    </a:graphicData>
                  </a:graphic>
                </wp:inline>
              </w:drawing>
            </w:r>
          </w:p>
          <w:p w14:paraId="6300156A" w14:textId="77777777" w:rsidR="003C49D9" w:rsidRDefault="003C49D9" w:rsidP="00047578">
            <w:pPr>
              <w:spacing w:line="360" w:lineRule="auto"/>
              <w:rPr>
                <w:rFonts w:ascii="Mark Pro" w:eastAsia="思源黑体" w:hAnsi="Mark Pro" w:cs="Arial"/>
                <w:color w:val="000000" w:themeColor="text1"/>
                <w:lang w:val="en-GB"/>
              </w:rPr>
            </w:pPr>
          </w:p>
          <w:p w14:paraId="154265AB" w14:textId="77777777" w:rsidR="003C49D9" w:rsidRPr="008465BC" w:rsidRDefault="003C49D9" w:rsidP="00047578">
            <w:pPr>
              <w:spacing w:line="360" w:lineRule="auto"/>
              <w:rPr>
                <w:rFonts w:ascii="Mark Pro" w:eastAsia="思源黑体" w:hAnsi="Mark Pro" w:cs="Arial"/>
                <w:color w:val="595959" w:themeColor="text1" w:themeTint="A6"/>
                <w:w w:val="105"/>
                <w:kern w:val="28"/>
                <w:lang w:val="en-GB"/>
              </w:rPr>
            </w:pPr>
          </w:p>
        </w:tc>
      </w:tr>
      <w:tr w:rsidR="003C49D9" w:rsidRPr="000A58DB" w14:paraId="23D85CD9" w14:textId="77777777" w:rsidTr="003C49D9">
        <w:trPr>
          <w:trHeight w:val="850"/>
        </w:trPr>
        <w:tc>
          <w:tcPr>
            <w:tcW w:w="10206" w:type="dxa"/>
            <w:shd w:val="clear" w:color="auto" w:fill="00B0F0"/>
            <w:vAlign w:val="center"/>
          </w:tcPr>
          <w:p w14:paraId="38C9769E" w14:textId="77777777" w:rsidR="003C49D9" w:rsidRPr="000A58DB" w:rsidRDefault="003C49D9" w:rsidP="00047578">
            <w:pPr>
              <w:spacing w:line="360" w:lineRule="auto"/>
              <w:jc w:val="center"/>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FFFFFF" w:themeColor="background1"/>
                <w:kern w:val="28"/>
                <w:sz w:val="28"/>
                <w:szCs w:val="28"/>
                <w:lang w:val="en-GB"/>
              </w:rPr>
              <w:t>Instructions [Explain + Elaborate]</w:t>
            </w:r>
          </w:p>
        </w:tc>
      </w:tr>
      <w:tr w:rsidR="003C49D9" w:rsidRPr="000A58DB" w14:paraId="6537F2D8" w14:textId="77777777" w:rsidTr="003C49D9">
        <w:trPr>
          <w:trHeight w:val="850"/>
        </w:trPr>
        <w:tc>
          <w:tcPr>
            <w:tcW w:w="10206" w:type="dxa"/>
            <w:shd w:val="clear" w:color="auto" w:fill="auto"/>
            <w:vAlign w:val="center"/>
          </w:tcPr>
          <w:p w14:paraId="3E6EB551" w14:textId="77777777" w:rsidR="003C49D9" w:rsidRPr="000A58DB" w:rsidRDefault="003C49D9"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The challenge: Monitoring vertical crops</w:t>
            </w:r>
          </w:p>
          <w:p w14:paraId="382EBF04" w14:textId="77777777" w:rsidR="003C49D9" w:rsidRPr="000A58DB" w:rsidRDefault="003C49D9" w:rsidP="00047578">
            <w:pPr>
              <w:spacing w:line="360" w:lineRule="auto"/>
              <w:rPr>
                <w:rFonts w:ascii="Mark Pro" w:eastAsia="思源黑体" w:hAnsi="Mark Pro"/>
                <w:color w:val="595959" w:themeColor="text1" w:themeTint="A6"/>
                <w:kern w:val="28"/>
                <w:lang w:val="en-GB"/>
              </w:rPr>
            </w:pPr>
            <w:r w:rsidRPr="000A58DB">
              <w:rPr>
                <w:rFonts w:ascii="Mark Pro" w:eastAsia="思源黑体" w:hAnsi="Mark Pro"/>
                <w:color w:val="595959" w:themeColor="text1" w:themeTint="A6"/>
                <w:kern w:val="28"/>
                <w:lang w:val="en-GB"/>
              </w:rPr>
              <w:t xml:space="preserve">In this challenge, students will work on a solution to complete two </w:t>
            </w:r>
            <w:r>
              <w:rPr>
                <w:rFonts w:ascii="Mark Pro" w:eastAsia="思源黑体" w:hAnsi="Mark Pro"/>
                <w:color w:val="595959" w:themeColor="text1" w:themeTint="A6"/>
                <w:kern w:val="28"/>
                <w:lang w:val="en-GB"/>
              </w:rPr>
              <w:t xml:space="preserve">mandatory </w:t>
            </w:r>
            <w:r w:rsidRPr="000A58DB">
              <w:rPr>
                <w:rFonts w:ascii="Mark Pro" w:eastAsia="思源黑体" w:hAnsi="Mark Pro"/>
                <w:color w:val="595959" w:themeColor="text1" w:themeTint="A6"/>
                <w:kern w:val="28"/>
                <w:lang w:val="en-GB"/>
              </w:rPr>
              <w:t>tasks:</w:t>
            </w:r>
          </w:p>
          <w:p w14:paraId="7462C714" w14:textId="77777777" w:rsidR="003C49D9" w:rsidRPr="000A58DB" w:rsidRDefault="003C49D9" w:rsidP="00047578">
            <w:pPr>
              <w:pStyle w:val="ListParagraph"/>
              <w:numPr>
                <w:ilvl w:val="0"/>
                <w:numId w:val="16"/>
              </w:numPr>
              <w:spacing w:line="360" w:lineRule="auto"/>
              <w:rPr>
                <w:rFonts w:ascii="Mark Pro" w:eastAsia="思源黑体" w:hAnsi="Mark Pro"/>
                <w:color w:val="595959" w:themeColor="text1" w:themeTint="A6"/>
                <w:kern w:val="28"/>
                <w:lang w:val="en-GB"/>
              </w:rPr>
            </w:pPr>
            <w:r w:rsidRPr="000A58DB">
              <w:rPr>
                <w:rFonts w:ascii="Mark Pro" w:eastAsia="思源黑体" w:hAnsi="Mark Pro"/>
                <w:color w:val="595959" w:themeColor="text1" w:themeTint="A6"/>
                <w:kern w:val="28"/>
                <w:lang w:val="en-GB"/>
              </w:rPr>
              <w:t>The robot must maintain a certain distance from the vertical crop while driving.</w:t>
            </w:r>
          </w:p>
          <w:p w14:paraId="0C7C472D" w14:textId="77777777" w:rsidR="003C49D9" w:rsidRDefault="003C49D9" w:rsidP="00047578">
            <w:pPr>
              <w:pStyle w:val="ListParagraph"/>
              <w:numPr>
                <w:ilvl w:val="0"/>
                <w:numId w:val="16"/>
              </w:numPr>
              <w:spacing w:line="360" w:lineRule="auto"/>
              <w:rPr>
                <w:rFonts w:ascii="Mark Pro" w:eastAsia="思源黑体" w:hAnsi="Mark Pro"/>
                <w:color w:val="595959" w:themeColor="text1" w:themeTint="A6"/>
                <w:kern w:val="28"/>
                <w:lang w:val="en-GB"/>
              </w:rPr>
            </w:pPr>
            <w:r w:rsidRPr="000A58DB">
              <w:rPr>
                <w:rFonts w:ascii="Mark Pro" w:eastAsia="思源黑体" w:hAnsi="Mark Pro"/>
                <w:color w:val="595959" w:themeColor="text1" w:themeTint="A6"/>
                <w:kern w:val="28"/>
                <w:lang w:val="en-GB"/>
              </w:rPr>
              <w:t>The robot must detect the status of the fruits/vegetables based on their colour.</w:t>
            </w:r>
          </w:p>
          <w:p w14:paraId="16C33509"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As an addition, they can then estimate the robot’s position when finding a plant ready for harvesting and develop an approach how the different robot types in this add-on can work cooperatively.</w:t>
            </w:r>
          </w:p>
          <w:p w14:paraId="59D649C6" w14:textId="77777777" w:rsidR="003C49D9" w:rsidRPr="0016703F" w:rsidRDefault="003C49D9" w:rsidP="00047578">
            <w:pPr>
              <w:spacing w:line="360" w:lineRule="auto"/>
              <w:rPr>
                <w:rFonts w:ascii="Mark Pro" w:eastAsia="思源黑体" w:hAnsi="Mark Pro"/>
                <w:color w:val="595959" w:themeColor="text1" w:themeTint="A6"/>
                <w:kern w:val="28"/>
                <w:lang w:val="en-GB"/>
              </w:rPr>
            </w:pPr>
          </w:p>
          <w:p w14:paraId="0CD910EB" w14:textId="77777777" w:rsidR="003C49D9" w:rsidRPr="000A58DB" w:rsidRDefault="003C49D9"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The setup</w:t>
            </w:r>
          </w:p>
          <w:p w14:paraId="7E6AAEA1" w14:textId="77777777" w:rsidR="003C49D9" w:rsidRPr="000A58DB" w:rsidRDefault="003C49D9" w:rsidP="00047578">
            <w:pPr>
              <w:spacing w:line="360" w:lineRule="auto"/>
              <w:rPr>
                <w:rFonts w:ascii="Mark Pro" w:eastAsia="思源黑体" w:hAnsi="Mark Pro"/>
                <w:color w:val="595959" w:themeColor="text1" w:themeTint="A6"/>
                <w:kern w:val="28"/>
                <w:lang w:val="en-GB"/>
              </w:rPr>
            </w:pPr>
            <w:r w:rsidRPr="000A58DB">
              <w:rPr>
                <w:rFonts w:ascii="Mark Pro" w:eastAsia="思源黑体" w:hAnsi="Mark Pro"/>
                <w:color w:val="595959" w:themeColor="text1" w:themeTint="A6"/>
                <w:kern w:val="28"/>
                <w:lang w:val="en-GB"/>
              </w:rPr>
              <w:t>Before students can work on solving the challenge, they need to setup the model of the vertical crop:</w:t>
            </w:r>
          </w:p>
          <w:p w14:paraId="5DBA5D95" w14:textId="77777777" w:rsidR="003C49D9" w:rsidRPr="000A58DB" w:rsidRDefault="003C49D9" w:rsidP="00047578">
            <w:pPr>
              <w:pStyle w:val="ListParagraph"/>
              <w:numPr>
                <w:ilvl w:val="0"/>
                <w:numId w:val="17"/>
              </w:numPr>
              <w:spacing w:line="360" w:lineRule="auto"/>
              <w:rPr>
                <w:rFonts w:ascii="Mark Pro" w:eastAsia="思源黑体" w:hAnsi="Mark Pro"/>
                <w:color w:val="595959" w:themeColor="text1" w:themeTint="A6"/>
                <w:kern w:val="28"/>
                <w:lang w:val="en-GB"/>
              </w:rPr>
            </w:pPr>
            <w:r w:rsidRPr="000A58DB">
              <w:rPr>
                <w:rFonts w:ascii="Mark Pro" w:eastAsia="思源黑体" w:hAnsi="Mark Pro"/>
                <w:color w:val="595959" w:themeColor="text1" w:themeTint="A6"/>
                <w:kern w:val="28"/>
                <w:lang w:val="en-GB"/>
              </w:rPr>
              <w:t>First, they need to create the vertical wall that will represent the crop. They can do this either by using one of the straight walls from the classroom, which has no obstacles that could block the movement of mBot2, or they can create one using available materials like boxes or cardboard. The height of the wall should be at least 8</w:t>
            </w:r>
            <w:r>
              <w:rPr>
                <w:rFonts w:ascii="Mark Pro" w:eastAsia="思源黑体" w:hAnsi="Mark Pro"/>
                <w:color w:val="595959" w:themeColor="text1" w:themeTint="A6"/>
                <w:kern w:val="28"/>
                <w:lang w:val="en-GB"/>
              </w:rPr>
              <w:t xml:space="preserve"> </w:t>
            </w:r>
            <w:r w:rsidRPr="000A58DB">
              <w:rPr>
                <w:rFonts w:ascii="Mark Pro" w:eastAsia="思源黑体" w:hAnsi="Mark Pro"/>
                <w:color w:val="595959" w:themeColor="text1" w:themeTint="A6"/>
                <w:kern w:val="28"/>
                <w:lang w:val="en-GB"/>
              </w:rPr>
              <w:t>cm for the ultrasonic sensor on mBot2 to be able to detect it.</w:t>
            </w:r>
            <w:r>
              <w:rPr>
                <w:rFonts w:ascii="Mark Pro" w:eastAsia="思源黑体" w:hAnsi="Mark Pro"/>
                <w:color w:val="595959" w:themeColor="text1" w:themeTint="A6"/>
                <w:kern w:val="28"/>
                <w:lang w:val="en-GB"/>
              </w:rPr>
              <w:br/>
              <w:t>The test “track” should not be longer than 1 meter.</w:t>
            </w:r>
          </w:p>
          <w:p w14:paraId="51A50A26" w14:textId="77777777" w:rsidR="003C49D9" w:rsidRDefault="003C49D9" w:rsidP="00047578">
            <w:pPr>
              <w:pStyle w:val="ListParagraph"/>
              <w:numPr>
                <w:ilvl w:val="0"/>
                <w:numId w:val="17"/>
              </w:numPr>
              <w:spacing w:line="360" w:lineRule="auto"/>
              <w:rPr>
                <w:rFonts w:ascii="Mark Pro" w:eastAsia="思源黑体" w:hAnsi="Mark Pro"/>
                <w:color w:val="595959" w:themeColor="text1" w:themeTint="A6"/>
                <w:kern w:val="28"/>
                <w:lang w:val="en-GB"/>
              </w:rPr>
            </w:pPr>
            <w:r w:rsidRPr="000A58DB">
              <w:rPr>
                <w:rFonts w:ascii="Mark Pro" w:eastAsia="思源黑体" w:hAnsi="Mark Pro"/>
                <w:color w:val="595959" w:themeColor="text1" w:themeTint="A6"/>
                <w:kern w:val="28"/>
                <w:lang w:val="en-GB"/>
              </w:rPr>
              <w:t xml:space="preserve">On the vertical crop, students need to setup the fruits/vegetables that mBot2 will scan using the Quad RGB sensor. This can be done in </w:t>
            </w:r>
            <w:r>
              <w:rPr>
                <w:rFonts w:ascii="Mark Pro" w:eastAsia="思源黑体" w:hAnsi="Mark Pro"/>
                <w:color w:val="595959" w:themeColor="text1" w:themeTint="A6"/>
                <w:kern w:val="28"/>
                <w:lang w:val="en-GB"/>
              </w:rPr>
              <w:t xml:space="preserve">multiple </w:t>
            </w:r>
            <w:r w:rsidRPr="000A58DB">
              <w:rPr>
                <w:rFonts w:ascii="Mark Pro" w:eastAsia="思源黑体" w:hAnsi="Mark Pro"/>
                <w:color w:val="595959" w:themeColor="text1" w:themeTint="A6"/>
                <w:kern w:val="28"/>
                <w:lang w:val="en-GB"/>
              </w:rPr>
              <w:t>ways. For example, they can use different colour tape on the wall at the height of the Quad RGB sensor</w:t>
            </w:r>
            <w:r>
              <w:rPr>
                <w:rFonts w:ascii="Mark Pro" w:eastAsia="思源黑体" w:hAnsi="Mark Pro"/>
                <w:color w:val="595959" w:themeColor="text1" w:themeTint="A6"/>
                <w:kern w:val="28"/>
                <w:lang w:val="en-GB"/>
              </w:rPr>
              <w:t xml:space="preserve"> (make sure it can be removed without any trace!)</w:t>
            </w:r>
            <w:r w:rsidRPr="000A58DB">
              <w:rPr>
                <w:rFonts w:ascii="Mark Pro" w:eastAsia="思源黑体" w:hAnsi="Mark Pro"/>
                <w:color w:val="595959" w:themeColor="text1" w:themeTint="A6"/>
                <w:kern w:val="28"/>
                <w:lang w:val="en-GB"/>
              </w:rPr>
              <w:t xml:space="preserve">. Or, if the </w:t>
            </w:r>
            <w:r>
              <w:rPr>
                <w:rFonts w:ascii="Mark Pro" w:eastAsia="思源黑体" w:hAnsi="Mark Pro"/>
                <w:color w:val="595959" w:themeColor="text1" w:themeTint="A6"/>
                <w:kern w:val="28"/>
                <w:lang w:val="en-GB"/>
              </w:rPr>
              <w:t>dimensions</w:t>
            </w:r>
            <w:r w:rsidRPr="000A58DB">
              <w:rPr>
                <w:rFonts w:ascii="Mark Pro" w:eastAsia="思源黑体" w:hAnsi="Mark Pro"/>
                <w:color w:val="595959" w:themeColor="text1" w:themeTint="A6"/>
                <w:kern w:val="28"/>
                <w:lang w:val="en-GB"/>
              </w:rPr>
              <w:t xml:space="preserve"> of the crop</w:t>
            </w:r>
            <w:r>
              <w:rPr>
                <w:rFonts w:ascii="Mark Pro" w:eastAsia="思源黑体" w:hAnsi="Mark Pro"/>
                <w:color w:val="595959" w:themeColor="text1" w:themeTint="A6"/>
                <w:kern w:val="28"/>
                <w:lang w:val="en-GB"/>
              </w:rPr>
              <w:t>/wall</w:t>
            </w:r>
            <w:r w:rsidRPr="000A58DB">
              <w:rPr>
                <w:rFonts w:ascii="Mark Pro" w:eastAsia="思源黑体" w:hAnsi="Mark Pro"/>
                <w:color w:val="595959" w:themeColor="text1" w:themeTint="A6"/>
                <w:kern w:val="28"/>
                <w:lang w:val="en-GB"/>
              </w:rPr>
              <w:t xml:space="preserve"> allow it, they can place the colour balls on top it at a height that the Quad RGB sensor can detect them.</w:t>
            </w:r>
          </w:p>
          <w:p w14:paraId="438338A9" w14:textId="77777777" w:rsidR="003C49D9" w:rsidRPr="003372AA" w:rsidRDefault="003C49D9" w:rsidP="00047578">
            <w:pPr>
              <w:spacing w:line="360" w:lineRule="auto"/>
              <w:rPr>
                <w:rFonts w:ascii="Mark Pro" w:eastAsia="思源黑体" w:hAnsi="Mark Pro"/>
                <w:color w:val="595959" w:themeColor="text1" w:themeTint="A6"/>
                <w:kern w:val="28"/>
                <w:lang w:val="en-GB"/>
              </w:rPr>
            </w:pPr>
          </w:p>
          <w:p w14:paraId="1C21719B" w14:textId="77777777" w:rsidR="003C49D9" w:rsidRPr="000A58DB" w:rsidRDefault="003C49D9"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Support indications</w:t>
            </w:r>
          </w:p>
          <w:p w14:paraId="4A10025A"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To develop a solution for the tasks given, Students should follow the Engineering Design Process:</w:t>
            </w:r>
          </w:p>
          <w:p w14:paraId="633715A1"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 Ask – Imagine – Plan – Create – Experiment – Improve…</w:t>
            </w:r>
          </w:p>
          <w:p w14:paraId="5345A0A5" w14:textId="77777777" w:rsidR="003C49D9" w:rsidRDefault="00000000" w:rsidP="00047578">
            <w:pPr>
              <w:spacing w:line="360" w:lineRule="auto"/>
              <w:rPr>
                <w:rFonts w:ascii="Mark Pro" w:eastAsia="思源黑体" w:hAnsi="Mark Pro"/>
                <w:color w:val="595959" w:themeColor="text1" w:themeTint="A6"/>
                <w:kern w:val="28"/>
                <w:lang w:val="en-GB"/>
              </w:rPr>
            </w:pPr>
            <w:hyperlink r:id="rId23" w:history="1">
              <w:r w:rsidR="003C49D9" w:rsidRPr="008963A8">
                <w:rPr>
                  <w:rStyle w:val="Hyperlink"/>
                  <w:rFonts w:ascii="Mark Pro" w:eastAsia="思源黑体" w:hAnsi="Mark Pro"/>
                  <w:kern w:val="28"/>
                  <w:lang w:val="en-GB"/>
                </w:rPr>
                <w:t>https://www.nasa.gov/audience/foreducators/best/edp.html</w:t>
              </w:r>
            </w:hyperlink>
            <w:r w:rsidR="003C49D9">
              <w:rPr>
                <w:rFonts w:ascii="Mark Pro" w:eastAsia="思源黑体" w:hAnsi="Mark Pro"/>
                <w:color w:val="595959" w:themeColor="text1" w:themeTint="A6"/>
                <w:kern w:val="28"/>
                <w:lang w:val="en-GB"/>
              </w:rPr>
              <w:t xml:space="preserve"> (follow the suggestions on the website and watch the movie about this design process, then elaborate this for the tasks given).</w:t>
            </w:r>
          </w:p>
          <w:p w14:paraId="3130CE02" w14:textId="77777777" w:rsidR="003C49D9" w:rsidRDefault="003C49D9" w:rsidP="00047578">
            <w:pPr>
              <w:spacing w:line="360" w:lineRule="auto"/>
              <w:rPr>
                <w:rFonts w:ascii="Mark Pro" w:eastAsia="思源黑体" w:hAnsi="Mark Pro"/>
                <w:color w:val="595959" w:themeColor="text1" w:themeTint="A6"/>
                <w:kern w:val="28"/>
                <w:lang w:val="en-GB"/>
              </w:rPr>
            </w:pPr>
          </w:p>
          <w:p w14:paraId="385BE411"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Suggestions for the students to consider:</w:t>
            </w:r>
          </w:p>
          <w:p w14:paraId="384922A3" w14:textId="77777777" w:rsidR="003C49D9" w:rsidRPr="00800760" w:rsidRDefault="003C49D9" w:rsidP="00047578">
            <w:pPr>
              <w:pStyle w:val="ListParagraph"/>
              <w:numPr>
                <w:ilvl w:val="0"/>
                <w:numId w:val="18"/>
              </w:numPr>
              <w:spacing w:line="360" w:lineRule="auto"/>
              <w:rPr>
                <w:rFonts w:ascii="Mark Pro" w:eastAsia="思源黑体" w:hAnsi="Mark Pro"/>
                <w:color w:val="595959" w:themeColor="text1" w:themeTint="A6"/>
                <w:kern w:val="28"/>
                <w:lang w:val="en-GB"/>
              </w:rPr>
            </w:pPr>
            <w:r w:rsidRPr="00800760">
              <w:rPr>
                <w:rFonts w:ascii="Mark Pro" w:eastAsia="思源黑体" w:hAnsi="Mark Pro"/>
                <w:color w:val="595959" w:themeColor="text1" w:themeTint="A6"/>
                <w:kern w:val="28"/>
                <w:lang w:val="en-GB"/>
              </w:rPr>
              <w:t xml:space="preserve">Set the servomotor to a position that allows the detection on one side, </w:t>
            </w:r>
            <w:proofErr w:type="gramStart"/>
            <w:r w:rsidRPr="00800760">
              <w:rPr>
                <w:rFonts w:ascii="Mark Pro" w:eastAsia="思源黑体" w:hAnsi="Mark Pro"/>
                <w:color w:val="595959" w:themeColor="text1" w:themeTint="A6"/>
                <w:kern w:val="28"/>
                <w:lang w:val="en-GB"/>
              </w:rPr>
              <w:t>e.g.</w:t>
            </w:r>
            <w:proofErr w:type="gramEnd"/>
            <w:r w:rsidRPr="00800760">
              <w:rPr>
                <w:rFonts w:ascii="Mark Pro" w:eastAsia="思源黑体" w:hAnsi="Mark Pro"/>
                <w:color w:val="595959" w:themeColor="text1" w:themeTint="A6"/>
                <w:kern w:val="28"/>
                <w:lang w:val="en-GB"/>
              </w:rPr>
              <w:t xml:space="preserve"> right.</w:t>
            </w:r>
          </w:p>
          <w:p w14:paraId="68C2A579" w14:textId="77777777" w:rsidR="003C49D9" w:rsidRPr="00800760" w:rsidRDefault="003C49D9" w:rsidP="00047578">
            <w:pPr>
              <w:pStyle w:val="ListParagraph"/>
              <w:numPr>
                <w:ilvl w:val="0"/>
                <w:numId w:val="18"/>
              </w:numPr>
              <w:spacing w:line="360" w:lineRule="auto"/>
              <w:rPr>
                <w:rFonts w:ascii="Mark Pro" w:eastAsia="思源黑体" w:hAnsi="Mark Pro"/>
                <w:color w:val="595959" w:themeColor="text1" w:themeTint="A6"/>
                <w:kern w:val="28"/>
                <w:lang w:val="en-GB"/>
              </w:rPr>
            </w:pPr>
            <w:r w:rsidRPr="00800760">
              <w:rPr>
                <w:rFonts w:ascii="Mark Pro" w:eastAsia="思源黑体" w:hAnsi="Mark Pro"/>
                <w:color w:val="595959" w:themeColor="text1" w:themeTint="A6"/>
                <w:kern w:val="28"/>
                <w:lang w:val="en-GB"/>
              </w:rPr>
              <w:t>Find the optimal distance for reliable colour detection – we need this as a variable in the program code.</w:t>
            </w:r>
          </w:p>
          <w:p w14:paraId="0E530022" w14:textId="77777777" w:rsidR="003C49D9" w:rsidRPr="00157C12" w:rsidRDefault="003C49D9" w:rsidP="00047578">
            <w:pPr>
              <w:pStyle w:val="ListParagraph"/>
              <w:numPr>
                <w:ilvl w:val="0"/>
                <w:numId w:val="18"/>
              </w:numPr>
              <w:spacing w:line="360" w:lineRule="auto"/>
              <w:rPr>
                <w:rFonts w:ascii="Mark Pro" w:eastAsia="思源黑体" w:hAnsi="Mark Pro"/>
                <w:color w:val="595959" w:themeColor="text1" w:themeTint="A6"/>
                <w:kern w:val="28"/>
                <w:lang w:val="en-GB"/>
              </w:rPr>
            </w:pPr>
            <w:r w:rsidRPr="00157C12">
              <w:rPr>
                <w:rFonts w:ascii="Mark Pro" w:eastAsia="思源黑体" w:hAnsi="Mark Pro"/>
                <w:color w:val="595959" w:themeColor="text1" w:themeTint="A6"/>
                <w:kern w:val="28"/>
                <w:lang w:val="en-GB"/>
              </w:rPr>
              <w:t>Keep the optimal distance either by conditional statements (equal to distance, grater or smaller) or control the steering proportional.</w:t>
            </w:r>
            <w:r w:rsidRPr="00157C12">
              <w:rPr>
                <w:rFonts w:ascii="Mark Pro" w:eastAsia="思源黑体" w:hAnsi="Mark Pro"/>
                <w:color w:val="595959" w:themeColor="text1" w:themeTint="A6"/>
                <w:kern w:val="28"/>
                <w:lang w:val="en-GB"/>
              </w:rPr>
              <w:br/>
            </w:r>
          </w:p>
          <w:p w14:paraId="2138BE6B"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Example for conditional statement (only part of the code):</w:t>
            </w:r>
          </w:p>
          <w:p w14:paraId="18EDCCD7" w14:textId="77777777" w:rsidR="003C49D9" w:rsidRDefault="003C49D9" w:rsidP="00047578">
            <w:pPr>
              <w:spacing w:line="360" w:lineRule="auto"/>
              <w:rPr>
                <w:rFonts w:ascii="Mark Pro" w:eastAsia="思源黑体" w:hAnsi="Mark Pro"/>
                <w:color w:val="595959" w:themeColor="text1" w:themeTint="A6"/>
                <w:kern w:val="28"/>
                <w:lang w:val="en-GB"/>
              </w:rPr>
            </w:pPr>
            <w:r>
              <w:rPr>
                <w:noProof/>
              </w:rPr>
              <w:drawing>
                <wp:inline distT="0" distB="0" distL="0" distR="0" wp14:anchorId="258DE37A" wp14:editId="4F5C8800">
                  <wp:extent cx="2851150" cy="3175875"/>
                  <wp:effectExtent l="0" t="0" r="6350" b="571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270"/>
                          <a:stretch/>
                        </pic:blipFill>
                        <pic:spPr bwMode="auto">
                          <a:xfrm>
                            <a:off x="0" y="0"/>
                            <a:ext cx="2871268" cy="3198285"/>
                          </a:xfrm>
                          <a:prstGeom prst="rect">
                            <a:avLst/>
                          </a:prstGeom>
                          <a:ln>
                            <a:noFill/>
                          </a:ln>
                          <a:extLst>
                            <a:ext uri="{53640926-AAD7-44D8-BBD7-CCE9431645EC}">
                              <a14:shadowObscured xmlns:a14="http://schemas.microsoft.com/office/drawing/2010/main"/>
                            </a:ext>
                          </a:extLst>
                        </pic:spPr>
                      </pic:pic>
                    </a:graphicData>
                  </a:graphic>
                </wp:inline>
              </w:drawing>
            </w:r>
            <w:r>
              <w:rPr>
                <w:rFonts w:ascii="Mark Pro" w:eastAsia="思源黑体" w:hAnsi="Mark Pro"/>
                <w:noProof/>
                <w:color w:val="595959" w:themeColor="text1" w:themeTint="A6"/>
                <w:kern w:val="28"/>
                <w:lang w:val="en-GB"/>
              </w:rPr>
              <w:drawing>
                <wp:inline distT="0" distB="0" distL="0" distR="0" wp14:anchorId="2BDA492F" wp14:editId="70365A1A">
                  <wp:extent cx="3403100" cy="1501254"/>
                  <wp:effectExtent l="0" t="0" r="6985" b="381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55801" cy="1524503"/>
                          </a:xfrm>
                          <a:prstGeom prst="rect">
                            <a:avLst/>
                          </a:prstGeom>
                        </pic:spPr>
                      </pic:pic>
                    </a:graphicData>
                  </a:graphic>
                </wp:inline>
              </w:drawing>
            </w:r>
          </w:p>
          <w:p w14:paraId="75D80FE5"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In these statements, the robot would only drive straight on, if optimal and measured distance are identical… and the ultrasonic sensor measures with an accuracy of 0.1 cm. How likely is an identical value of optimal and measured distance? This could be improved by using the deviation from the optimal position and including this into the conditional statements… allowing a range of values for driving straight on:</w:t>
            </w:r>
          </w:p>
          <w:p w14:paraId="7CE6C271"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noProof/>
                <w:color w:val="595959" w:themeColor="text1" w:themeTint="A6"/>
                <w:kern w:val="28"/>
                <w:lang w:val="en-GB"/>
              </w:rPr>
              <w:drawing>
                <wp:inline distT="0" distB="0" distL="0" distR="0" wp14:anchorId="702B82F7" wp14:editId="504C30BF">
                  <wp:extent cx="3308390" cy="1487606"/>
                  <wp:effectExtent l="0" t="0" r="635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24970" cy="1495061"/>
                          </a:xfrm>
                          <a:prstGeom prst="rect">
                            <a:avLst/>
                          </a:prstGeom>
                        </pic:spPr>
                      </pic:pic>
                    </a:graphicData>
                  </a:graphic>
                </wp:inline>
              </w:drawing>
            </w:r>
          </w:p>
          <w:p w14:paraId="3BBE6BCD"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The range should be determined experimentally as well as the driving speeds.</w:t>
            </w:r>
          </w:p>
          <w:p w14:paraId="133A6FF7" w14:textId="77777777" w:rsidR="003C49D9" w:rsidRDefault="003C49D9" w:rsidP="00047578">
            <w:pPr>
              <w:spacing w:line="360" w:lineRule="auto"/>
              <w:rPr>
                <w:rFonts w:ascii="Mark Pro" w:eastAsia="思源黑体" w:hAnsi="Mark Pro"/>
                <w:color w:val="595959" w:themeColor="text1" w:themeTint="A6"/>
                <w:kern w:val="28"/>
                <w:lang w:val="en-GB"/>
              </w:rPr>
            </w:pPr>
          </w:p>
          <w:p w14:paraId="43E61E10"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An even more accurate solution would be to calculate the motor speeds proportionally depending on the deviation of the distance from the optimal one:</w:t>
            </w:r>
          </w:p>
          <w:p w14:paraId="6E1C22A7"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At optimal distance the robot cruises with a constant speed for both motors. The greater the difference from the optimal distance, the greater the difference of speed of both motors must be set to compensate this. </w:t>
            </w:r>
          </w:p>
          <w:p w14:paraId="486A4E83" w14:textId="77777777" w:rsidR="003C49D9" w:rsidRDefault="003C49D9" w:rsidP="00047578">
            <w:pPr>
              <w:spacing w:line="360" w:lineRule="auto"/>
              <w:rPr>
                <w:rFonts w:ascii="Mark Pro" w:eastAsia="思源黑体" w:hAnsi="Mark Pro"/>
                <w:color w:val="595959" w:themeColor="text1" w:themeTint="A6"/>
                <w:kern w:val="28"/>
                <w:lang w:val="en-GB"/>
              </w:rPr>
            </w:pPr>
          </w:p>
          <w:p w14:paraId="3152DC85"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Ask Students to formulate this in more detail for left or right following…</w:t>
            </w:r>
          </w:p>
          <w:p w14:paraId="52E2A77E" w14:textId="77777777" w:rsidR="003C49D9" w:rsidRDefault="003C49D9" w:rsidP="00047578">
            <w:pPr>
              <w:pStyle w:val="ListParagraph"/>
              <w:numPr>
                <w:ilvl w:val="0"/>
                <w:numId w:val="19"/>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Set a basic speed for driving at optimal distance, e.-g. 20 RPM, save it in a variable</w:t>
            </w:r>
          </w:p>
          <w:p w14:paraId="5C406A0F" w14:textId="77777777" w:rsidR="003C49D9" w:rsidRPr="00676AC7" w:rsidRDefault="003C49D9" w:rsidP="00047578">
            <w:pPr>
              <w:pStyle w:val="ListParagraph"/>
              <w:numPr>
                <w:ilvl w:val="0"/>
                <w:numId w:val="19"/>
              </w:numPr>
              <w:spacing w:line="360" w:lineRule="auto"/>
              <w:rPr>
                <w:rFonts w:ascii="Mark Pro" w:eastAsia="思源黑体" w:hAnsi="Mark Pro"/>
                <w:color w:val="595959" w:themeColor="text1" w:themeTint="A6"/>
                <w:kern w:val="28"/>
                <w:lang w:val="en-GB"/>
              </w:rPr>
            </w:pPr>
            <w:r w:rsidRPr="00676AC7">
              <w:rPr>
                <w:rFonts w:ascii="Mark Pro" w:eastAsia="思源黑体" w:hAnsi="Mark Pro"/>
                <w:color w:val="595959" w:themeColor="text1" w:themeTint="A6"/>
                <w:kern w:val="28"/>
                <w:lang w:val="en-GB"/>
              </w:rPr>
              <w:t>Calculate the deviation from the ideal distance, save it to a variable</w:t>
            </w:r>
            <w:r w:rsidRPr="00676AC7">
              <w:rPr>
                <w:rFonts w:ascii="Mark Pro" w:eastAsia="思源黑体" w:hAnsi="Mark Pro"/>
                <w:color w:val="595959" w:themeColor="text1" w:themeTint="A6"/>
                <w:kern w:val="28"/>
                <w:lang w:val="en-GB"/>
              </w:rPr>
              <w:br/>
              <w:t>Multiply the deviation with a factor (stored in a variable) and add it to the basic speed for one motor, subtract it from the basic speed for the other motor.</w:t>
            </w:r>
            <w:r w:rsidRPr="00676AC7">
              <w:rPr>
                <w:rFonts w:ascii="Mark Pro" w:eastAsia="思源黑体" w:hAnsi="Mark Pro"/>
                <w:color w:val="595959" w:themeColor="text1" w:themeTint="A6"/>
                <w:kern w:val="28"/>
                <w:lang w:val="en-GB"/>
              </w:rPr>
              <w:br/>
              <w:t>Tune the parameter (factor): if robot is oscillating, reduce it – if robot is reacting too slow, increase it.</w:t>
            </w:r>
          </w:p>
          <w:p w14:paraId="2E31A0C2" w14:textId="77777777" w:rsidR="003C49D9" w:rsidRDefault="003C49D9" w:rsidP="00047578">
            <w:pPr>
              <w:spacing w:line="360" w:lineRule="auto"/>
              <w:rPr>
                <w:rFonts w:ascii="Mark Pro" w:eastAsia="思源黑体" w:hAnsi="Mark Pro"/>
                <w:color w:val="595959" w:themeColor="text1" w:themeTint="A6"/>
                <w:kern w:val="28"/>
                <w:lang w:val="en-GB"/>
              </w:rPr>
            </w:pPr>
          </w:p>
          <w:p w14:paraId="40F10E1D"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These three different approaches are suggestions in case the students are unsure how to proceed. In the run of the project, the different groups may develop solutions with different precision and complexity of coding. Evaluating these experiments and developments will take place in the next step.</w:t>
            </w:r>
          </w:p>
          <w:p w14:paraId="7AB74DFE" w14:textId="77777777" w:rsidR="003C49D9" w:rsidRPr="000A58DB" w:rsidRDefault="003C49D9" w:rsidP="00047578">
            <w:pPr>
              <w:spacing w:line="360" w:lineRule="auto"/>
              <w:rPr>
                <w:rFonts w:ascii="Mark Pro" w:eastAsia="思源黑体" w:hAnsi="Mark Pro"/>
                <w:color w:val="595959" w:themeColor="text1" w:themeTint="A6"/>
                <w:kern w:val="28"/>
                <w:lang w:val="en-GB"/>
              </w:rPr>
            </w:pPr>
          </w:p>
        </w:tc>
      </w:tr>
      <w:tr w:rsidR="003C49D9" w:rsidRPr="000A58DB" w14:paraId="0ACB048F" w14:textId="77777777" w:rsidTr="003C49D9">
        <w:trPr>
          <w:trHeight w:val="850"/>
        </w:trPr>
        <w:tc>
          <w:tcPr>
            <w:tcW w:w="10206" w:type="dxa"/>
            <w:shd w:val="clear" w:color="auto" w:fill="00B0F0"/>
            <w:vAlign w:val="center"/>
          </w:tcPr>
          <w:p w14:paraId="2E6C4620" w14:textId="77777777" w:rsidR="003C49D9" w:rsidRPr="000A58DB" w:rsidRDefault="003C49D9" w:rsidP="00047578">
            <w:pPr>
              <w:spacing w:line="360" w:lineRule="auto"/>
              <w:jc w:val="center"/>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FFFFFF" w:themeColor="background1"/>
                <w:kern w:val="28"/>
                <w:sz w:val="28"/>
                <w:szCs w:val="28"/>
                <w:lang w:val="en-GB"/>
              </w:rPr>
              <w:t>Evaluate [+ Exchange]</w:t>
            </w:r>
          </w:p>
        </w:tc>
      </w:tr>
      <w:tr w:rsidR="003C49D9" w:rsidRPr="000A58DB" w14:paraId="749F510D" w14:textId="77777777" w:rsidTr="003C49D9">
        <w:trPr>
          <w:trHeight w:val="850"/>
        </w:trPr>
        <w:tc>
          <w:tcPr>
            <w:tcW w:w="10206" w:type="dxa"/>
            <w:shd w:val="clear" w:color="auto" w:fill="auto"/>
            <w:vAlign w:val="center"/>
          </w:tcPr>
          <w:p w14:paraId="297A87A4" w14:textId="77777777" w:rsidR="003C49D9" w:rsidRPr="000A58DB" w:rsidRDefault="003C49D9" w:rsidP="00047578">
            <w:p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It is now time for a brief reflection. </w:t>
            </w:r>
            <w:r>
              <w:rPr>
                <w:rFonts w:ascii="Mark Pro" w:eastAsia="思源黑体" w:hAnsi="Mark Pro" w:cs="Arial"/>
                <w:color w:val="595959" w:themeColor="text1" w:themeTint="A6"/>
                <w:lang w:val="en-GB"/>
              </w:rPr>
              <w:t>The students should t</w:t>
            </w:r>
            <w:r w:rsidRPr="000A58DB">
              <w:rPr>
                <w:rFonts w:ascii="Mark Pro" w:eastAsia="思源黑体" w:hAnsi="Mark Pro" w:cs="Arial"/>
                <w:color w:val="595959" w:themeColor="text1" w:themeTint="A6"/>
                <w:lang w:val="en-GB"/>
              </w:rPr>
              <w:t xml:space="preserve">hink on </w:t>
            </w:r>
            <w:r>
              <w:rPr>
                <w:rFonts w:ascii="Mark Pro" w:eastAsia="思源黑体" w:hAnsi="Mark Pro" w:cs="Arial"/>
                <w:color w:val="595959" w:themeColor="text1" w:themeTint="A6"/>
                <w:lang w:val="en-GB"/>
              </w:rPr>
              <w:t xml:space="preserve">their </w:t>
            </w:r>
            <w:r w:rsidRPr="000A58DB">
              <w:rPr>
                <w:rFonts w:ascii="Mark Pro" w:eastAsia="思源黑体" w:hAnsi="Mark Pro" w:cs="Arial"/>
                <w:color w:val="595959" w:themeColor="text1" w:themeTint="A6"/>
                <w:lang w:val="en-GB"/>
              </w:rPr>
              <w:t>own and discuss with the group</w:t>
            </w:r>
            <w:r>
              <w:rPr>
                <w:rFonts w:ascii="Mark Pro" w:eastAsia="思源黑体" w:hAnsi="Mark Pro" w:cs="Arial"/>
                <w:color w:val="595959" w:themeColor="text1" w:themeTint="A6"/>
                <w:lang w:val="en-GB"/>
              </w:rPr>
              <w:t xml:space="preserve"> the following questions</w:t>
            </w:r>
            <w:r w:rsidRPr="000A58DB">
              <w:rPr>
                <w:rFonts w:ascii="Mark Pro" w:eastAsia="思源黑体" w:hAnsi="Mark Pro" w:cs="Arial"/>
                <w:color w:val="595959" w:themeColor="text1" w:themeTint="A6"/>
                <w:lang w:val="en-GB"/>
              </w:rPr>
              <w:t xml:space="preserve">: </w:t>
            </w:r>
          </w:p>
          <w:p w14:paraId="5CB26010" w14:textId="77777777" w:rsidR="003C49D9" w:rsidRPr="000A58DB"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What do you think turned out well? </w:t>
            </w:r>
          </w:p>
          <w:p w14:paraId="421C3C93" w14:textId="77777777" w:rsidR="003C49D9" w:rsidRPr="000A58DB"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What could be better? </w:t>
            </w:r>
          </w:p>
          <w:p w14:paraId="504CA96B" w14:textId="77777777" w:rsidR="003C49D9" w:rsidRPr="000A58DB"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Which parts of the </w:t>
            </w:r>
            <w:r>
              <w:rPr>
                <w:rFonts w:ascii="Mark Pro" w:eastAsia="思源黑体" w:hAnsi="Mark Pro" w:cs="Arial"/>
                <w:color w:val="595959" w:themeColor="text1" w:themeTint="A6"/>
                <w:lang w:val="en-GB"/>
              </w:rPr>
              <w:t xml:space="preserve">challenge </w:t>
            </w:r>
            <w:r w:rsidRPr="000A58DB">
              <w:rPr>
                <w:rFonts w:ascii="Mark Pro" w:eastAsia="思源黑体" w:hAnsi="Mark Pro" w:cs="Arial"/>
                <w:color w:val="595959" w:themeColor="text1" w:themeTint="A6"/>
                <w:lang w:val="en-GB"/>
              </w:rPr>
              <w:t xml:space="preserve">did you find easy, and which did you find more difficult? </w:t>
            </w:r>
          </w:p>
          <w:p w14:paraId="280C5BCB" w14:textId="77777777" w:rsidR="003C49D9" w:rsidRPr="000A58DB"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What would you like more explanation about? </w:t>
            </w:r>
          </w:p>
          <w:p w14:paraId="7D2A4020" w14:textId="77777777" w:rsidR="003C49D9"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Who could help you with that? </w:t>
            </w:r>
          </w:p>
          <w:p w14:paraId="58EB1378" w14:textId="77777777" w:rsidR="003C49D9"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Pr>
                <w:rFonts w:ascii="Mark Pro" w:eastAsia="思源黑体" w:hAnsi="Mark Pro" w:cs="Arial"/>
                <w:color w:val="595959" w:themeColor="text1" w:themeTint="A6"/>
                <w:lang w:val="en-GB"/>
              </w:rPr>
              <w:t>Could you think of improvements regarding the program code or the hardware?</w:t>
            </w:r>
          </w:p>
          <w:p w14:paraId="4D56C892" w14:textId="77777777" w:rsidR="003C49D9" w:rsidRDefault="003C49D9" w:rsidP="00047578">
            <w:pPr>
              <w:spacing w:line="300" w:lineRule="auto"/>
              <w:jc w:val="both"/>
              <w:textAlignment w:val="baseline"/>
              <w:rPr>
                <w:rFonts w:ascii="Mark Pro" w:eastAsia="思源黑体" w:hAnsi="Mark Pro" w:cs="Arial"/>
                <w:color w:val="595959" w:themeColor="text1" w:themeTint="A6"/>
                <w:lang w:val="en-GB"/>
              </w:rPr>
            </w:pPr>
          </w:p>
          <w:p w14:paraId="15596B0C" w14:textId="77777777" w:rsidR="003C49D9" w:rsidRPr="000A58DB" w:rsidRDefault="003C49D9"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Extending the project</w:t>
            </w:r>
          </w:p>
          <w:p w14:paraId="226C7551"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In a smart world, it is important that the different systems are interconnected and interrelated… Monitoring crops is one aspect of a bigger scenario. The students should try to extend this challenge and involve the other robots that can be </w:t>
            </w:r>
            <w:proofErr w:type="spellStart"/>
            <w:r>
              <w:rPr>
                <w:rFonts w:ascii="Mark Pro" w:eastAsia="思源黑体" w:hAnsi="Mark Pro"/>
                <w:color w:val="595959" w:themeColor="text1" w:themeTint="A6"/>
                <w:kern w:val="28"/>
                <w:lang w:val="en-GB"/>
              </w:rPr>
              <w:t>build</w:t>
            </w:r>
            <w:proofErr w:type="spellEnd"/>
            <w:r>
              <w:rPr>
                <w:rFonts w:ascii="Mark Pro" w:eastAsia="思源黑体" w:hAnsi="Mark Pro"/>
                <w:color w:val="595959" w:themeColor="text1" w:themeTint="A6"/>
                <w:kern w:val="28"/>
                <w:lang w:val="en-GB"/>
              </w:rPr>
              <w:t xml:space="preserve"> from the Smart World add-on:</w:t>
            </w:r>
          </w:p>
          <w:p w14:paraId="35DD629E" w14:textId="77777777" w:rsidR="003C49D9" w:rsidRPr="00152559" w:rsidRDefault="003C49D9" w:rsidP="00047578">
            <w:pPr>
              <w:pStyle w:val="ListParagraph"/>
              <w:numPr>
                <w:ilvl w:val="0"/>
                <w:numId w:val="21"/>
              </w:numPr>
              <w:spacing w:line="360" w:lineRule="auto"/>
              <w:rPr>
                <w:rFonts w:ascii="Mark Pro" w:eastAsia="思源黑体" w:hAnsi="Mark Pro"/>
                <w:color w:val="595959" w:themeColor="text1" w:themeTint="A6"/>
                <w:kern w:val="28"/>
                <w:lang w:val="en-GB"/>
              </w:rPr>
            </w:pPr>
            <w:r w:rsidRPr="00152559">
              <w:rPr>
                <w:rFonts w:ascii="Mark Pro" w:eastAsia="思源黑体" w:hAnsi="Mark Pro"/>
                <w:color w:val="595959" w:themeColor="text1" w:themeTint="A6"/>
                <w:kern w:val="28"/>
                <w:lang w:val="en-GB"/>
              </w:rPr>
              <w:t>How can you collaborate with the robotic arm to harvest the fruits/vegetables?</w:t>
            </w:r>
          </w:p>
          <w:p w14:paraId="091D181A" w14:textId="77777777" w:rsidR="003C49D9" w:rsidRPr="00152559" w:rsidRDefault="003C49D9" w:rsidP="00047578">
            <w:pPr>
              <w:pStyle w:val="ListParagraph"/>
              <w:numPr>
                <w:ilvl w:val="0"/>
                <w:numId w:val="21"/>
              </w:numPr>
              <w:spacing w:line="360" w:lineRule="auto"/>
              <w:rPr>
                <w:rFonts w:ascii="Mark Pro" w:eastAsia="思源黑体" w:hAnsi="Mark Pro"/>
                <w:color w:val="595959" w:themeColor="text1" w:themeTint="A6"/>
                <w:kern w:val="28"/>
                <w:lang w:val="en-GB"/>
              </w:rPr>
            </w:pPr>
            <w:r w:rsidRPr="00152559">
              <w:rPr>
                <w:rFonts w:ascii="Mark Pro" w:eastAsia="思源黑体" w:hAnsi="Mark Pro"/>
                <w:color w:val="595959" w:themeColor="text1" w:themeTint="A6"/>
                <w:kern w:val="28"/>
                <w:lang w:val="en-GB"/>
              </w:rPr>
              <w:t>Can you transport them to a storage location?</w:t>
            </w:r>
          </w:p>
          <w:p w14:paraId="3C32429C" w14:textId="77777777" w:rsidR="003C49D9" w:rsidRPr="00047578" w:rsidRDefault="003C49D9" w:rsidP="00047578">
            <w:pPr>
              <w:pStyle w:val="ListParagraph"/>
              <w:numPr>
                <w:ilvl w:val="0"/>
                <w:numId w:val="21"/>
              </w:numPr>
              <w:spacing w:line="360" w:lineRule="auto"/>
              <w:rPr>
                <w:rFonts w:ascii="Mark Pro" w:eastAsia="思源黑体" w:hAnsi="Mark Pro"/>
                <w:color w:val="595959" w:themeColor="text1" w:themeTint="A6"/>
                <w:kern w:val="28"/>
                <w:lang w:val="en-GB"/>
              </w:rPr>
            </w:pPr>
            <w:r w:rsidRPr="00152559">
              <w:rPr>
                <w:rFonts w:ascii="Mark Pro" w:eastAsia="思源黑体" w:hAnsi="Mark Pro"/>
                <w:color w:val="595959" w:themeColor="text1" w:themeTint="A6"/>
                <w:kern w:val="28"/>
                <w:lang w:val="en-GB"/>
              </w:rPr>
              <w:t>How can the surveying robot find out its position to inform one mBot2 with the robotic arm?</w:t>
            </w:r>
            <w:r w:rsidRPr="00152559">
              <w:rPr>
                <w:rFonts w:ascii="Mark Pro" w:eastAsia="思源黑体" w:hAnsi="Mark Pro"/>
                <w:color w:val="595959" w:themeColor="text1" w:themeTint="A6"/>
                <w:kern w:val="28"/>
                <w:lang w:val="en-GB"/>
              </w:rPr>
              <w:br/>
              <w:t>(Tip: Reset the counter for each encoder motor and use the mean of both motor rotations to estimate the driven distance to a fruit ready for harvesting</w:t>
            </w:r>
            <w:r w:rsidRPr="00DC43D1">
              <w:rPr>
                <w:rFonts w:ascii="Mark Pro" w:eastAsia="思源黑体" w:hAnsi="Mark Pro"/>
                <w:color w:val="595959" w:themeColor="text1" w:themeTint="A6"/>
                <w:kern w:val="28"/>
                <w:lang w:val="en-GB"/>
              </w:rPr>
              <w:t>…)</w:t>
            </w:r>
          </w:p>
          <w:p w14:paraId="6F32381B" w14:textId="77777777" w:rsidR="003C49D9" w:rsidRPr="000A58DB" w:rsidRDefault="003C49D9" w:rsidP="00047578">
            <w:pPr>
              <w:pStyle w:val="ListParagraph"/>
              <w:numPr>
                <w:ilvl w:val="0"/>
                <w:numId w:val="21"/>
              </w:numPr>
              <w:rPr>
                <w:lang w:val="en-GB"/>
              </w:rPr>
            </w:pPr>
            <w:r w:rsidRPr="00047578">
              <w:rPr>
                <w:rFonts w:ascii="Mark Pro" w:hAnsi="Mark Pro"/>
                <w:color w:val="595959" w:themeColor="text1" w:themeTint="A6"/>
                <w:lang w:val="en-GB"/>
              </w:rPr>
              <w:t>Are there any other modification you could develop – maybe using 3D-printing or Laser cutting?</w:t>
            </w:r>
          </w:p>
        </w:tc>
      </w:tr>
    </w:tbl>
    <w:p w14:paraId="27761E03" w14:textId="77777777" w:rsidR="003C49D9" w:rsidRDefault="003C49D9" w:rsidP="003C49D9">
      <w:pPr>
        <w:spacing w:line="276" w:lineRule="auto"/>
        <w:jc w:val="center"/>
        <w:rPr>
          <w:rFonts w:ascii="Mark Pro" w:eastAsia="思源黑体" w:hAnsi="Mark Pro"/>
          <w:color w:val="FFFFFF" w:themeColor="background1"/>
          <w:kern w:val="28"/>
        </w:rPr>
      </w:pPr>
      <w:r>
        <w:rPr>
          <w:rFonts w:ascii="Mark Pro" w:eastAsia="思源黑体" w:hAnsi="Mark Pro"/>
          <w:noProof/>
          <w:color w:val="FFFFFF" w:themeColor="background1"/>
          <w:kern w:val="28"/>
        </w:rPr>
        <w:drawing>
          <wp:anchor distT="0" distB="0" distL="114300" distR="114300" simplePos="0" relativeHeight="251663360" behindDoc="1" locked="0" layoutInCell="1" allowOverlap="1" wp14:anchorId="34614B5C" wp14:editId="1394CD49">
            <wp:simplePos x="0" y="0"/>
            <wp:positionH relativeFrom="margin">
              <wp:posOffset>1847850</wp:posOffset>
            </wp:positionH>
            <wp:positionV relativeFrom="paragraph">
              <wp:posOffset>-19050</wp:posOffset>
            </wp:positionV>
            <wp:extent cx="2948940" cy="1111250"/>
            <wp:effectExtent l="0" t="0" r="381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5">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57F7F">
        <w:rPr>
          <w:rFonts w:ascii="Mark Pro" w:eastAsia="思源黑体" w:hAnsi="Mark Pro"/>
          <w:noProof/>
          <w:color w:val="FFFFFF" w:themeColor="background1"/>
          <w:kern w:val="28"/>
        </w:rPr>
        <mc:AlternateContent>
          <mc:Choice Requires="wps">
            <w:drawing>
              <wp:inline distT="0" distB="0" distL="0" distR="0" wp14:anchorId="4E941A39" wp14:editId="22BED919">
                <wp:extent cx="2933700" cy="1009650"/>
                <wp:effectExtent l="0" t="0" r="0" b="0"/>
                <wp:docPr id="24" name="Rounded Rectangle 1"/>
                <wp:cNvGraphicFramePr/>
                <a:graphic xmlns:a="http://schemas.openxmlformats.org/drawingml/2006/main">
                  <a:graphicData uri="http://schemas.microsoft.com/office/word/2010/wordprocessingShape">
                    <wps:wsp>
                      <wps:cNvSpPr/>
                      <wps:spPr>
                        <a:xfrm>
                          <a:off x="0" y="0"/>
                          <a:ext cx="2933700" cy="10096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BBF228" w14:textId="77777777" w:rsidR="003C49D9" w:rsidRPr="00BF20E0" w:rsidRDefault="003C49D9" w:rsidP="003C49D9">
                            <w:pPr>
                              <w:spacing w:after="0" w:line="240" w:lineRule="auto"/>
                              <w:jc w:val="center"/>
                              <w:rPr>
                                <w:rFonts w:ascii="Mark Pro Medium" w:hAnsi="Mark Pro Medium" w:cs="Arial"/>
                                <w:b/>
                                <w:bCs/>
                                <w:iCs/>
                                <w:color w:val="FFFFFF" w:themeColor="background1"/>
                                <w:sz w:val="32"/>
                                <w:szCs w:val="32"/>
                              </w:rPr>
                            </w:pPr>
                            <w:r w:rsidRPr="00BF20E0">
                              <w:rPr>
                                <w:rFonts w:ascii="Mark Pro Medium" w:hAnsi="Mark Pro Medium" w:cs="Arial"/>
                                <w:b/>
                                <w:bCs/>
                                <w:iCs/>
                                <w:color w:val="FFFFFF" w:themeColor="background1"/>
                                <w:sz w:val="32"/>
                                <w:szCs w:val="32"/>
                              </w:rPr>
                              <w:t>Challenge:</w:t>
                            </w:r>
                          </w:p>
                          <w:p w14:paraId="1345A5E7" w14:textId="77777777" w:rsidR="003C49D9" w:rsidRPr="00BF20E0" w:rsidRDefault="003C49D9" w:rsidP="003C49D9">
                            <w:pPr>
                              <w:spacing w:after="0" w:line="240" w:lineRule="auto"/>
                              <w:jc w:val="center"/>
                              <w:rPr>
                                <w:rFonts w:ascii="Mark Pro Medium" w:hAnsi="Mark Pro Medium" w:cs="Arial"/>
                                <w:b/>
                                <w:bCs/>
                                <w:iCs/>
                                <w:color w:val="FFFFFF" w:themeColor="background1"/>
                                <w:sz w:val="32"/>
                                <w:szCs w:val="32"/>
                              </w:rPr>
                            </w:pPr>
                            <w:r w:rsidRPr="00BF20E0">
                              <w:rPr>
                                <w:rFonts w:ascii="Mark Pro Medium" w:hAnsi="Mark Pro Medium" w:cs="Arial"/>
                                <w:b/>
                                <w:bCs/>
                                <w:iCs/>
                                <w:color w:val="FFFFFF" w:themeColor="background1"/>
                                <w:sz w:val="32"/>
                                <w:szCs w:val="32"/>
                              </w:rPr>
                              <w:t>Transporting goods around the farm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E941A39" id="_x0000_s1029" style="width:231pt;height:7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" filled="f" stroked="f" strokeweight="1pt">
                <v:stroke joinstyle="miter"/>
                <v:textbox>
                  <w:txbxContent>
                    <w:p w14:paraId="26BBF228" w14:textId="77777777" w:rsidR="003C49D9" w:rsidRPr="00BF20E0" w:rsidRDefault="003C49D9" w:rsidP="003C49D9">
                      <w:pPr>
                        <w:spacing w:after="0" w:line="240" w:lineRule="auto"/>
                        <w:jc w:val="center"/>
                        <w:rPr>
                          <w:rFonts w:ascii="Mark Pro Medium" w:hAnsi="Mark Pro Medium" w:cs="Arial"/>
                          <w:b/>
                          <w:bCs/>
                          <w:iCs/>
                          <w:color w:val="FFFFFF" w:themeColor="background1"/>
                          <w:sz w:val="32"/>
                          <w:szCs w:val="32"/>
                        </w:rPr>
                      </w:pPr>
                      <w:r w:rsidRPr="00BF20E0">
                        <w:rPr>
                          <w:rFonts w:ascii="Mark Pro Medium" w:hAnsi="Mark Pro Medium" w:cs="Arial"/>
                          <w:b/>
                          <w:bCs/>
                          <w:iCs/>
                          <w:color w:val="FFFFFF" w:themeColor="background1"/>
                          <w:sz w:val="32"/>
                          <w:szCs w:val="32"/>
                        </w:rPr>
                        <w:t>Challenge:</w:t>
                      </w:r>
                    </w:p>
                    <w:p w14:paraId="1345A5E7" w14:textId="77777777" w:rsidR="003C49D9" w:rsidRPr="00BF20E0" w:rsidRDefault="003C49D9" w:rsidP="003C49D9">
                      <w:pPr>
                        <w:spacing w:after="0" w:line="240" w:lineRule="auto"/>
                        <w:jc w:val="center"/>
                        <w:rPr>
                          <w:rFonts w:ascii="Mark Pro Medium" w:hAnsi="Mark Pro Medium" w:cs="Arial"/>
                          <w:b/>
                          <w:bCs/>
                          <w:iCs/>
                          <w:color w:val="FFFFFF" w:themeColor="background1"/>
                          <w:sz w:val="32"/>
                          <w:szCs w:val="32"/>
                        </w:rPr>
                      </w:pPr>
                      <w:r w:rsidRPr="00BF20E0">
                        <w:rPr>
                          <w:rFonts w:ascii="Mark Pro Medium" w:hAnsi="Mark Pro Medium" w:cs="Arial"/>
                          <w:b/>
                          <w:bCs/>
                          <w:iCs/>
                          <w:color w:val="FFFFFF" w:themeColor="background1"/>
                          <w:sz w:val="32"/>
                          <w:szCs w:val="32"/>
                        </w:rPr>
                        <w:t>Transporting goods around the farm</w:t>
                      </w:r>
                    </w:p>
                  </w:txbxContent>
                </v:textbox>
                <w10:anchorlock/>
              </v:roundrect>
            </w:pict>
          </mc:Fallback>
        </mc:AlternateContent>
      </w:r>
    </w:p>
    <w:p w14:paraId="796A327A" w14:textId="77777777" w:rsidR="003C49D9" w:rsidRPr="00157F7F" w:rsidRDefault="003C49D9" w:rsidP="003C49D9">
      <w:pPr>
        <w:spacing w:after="240"/>
        <w:jc w:val="center"/>
        <w:rPr>
          <w:rFonts w:ascii="Mark Pro" w:eastAsia="思源黑体" w:hAnsi="Mark Pro"/>
          <w:color w:val="FFFFFF" w:themeColor="background1"/>
          <w:kern w:val="28"/>
        </w:rPr>
      </w:pPr>
    </w:p>
    <w:p w14:paraId="7A1F66E8" w14:textId="77777777" w:rsidR="003C49D9" w:rsidRPr="000A58DB" w:rsidRDefault="003C49D9" w:rsidP="003C49D9">
      <w:pPr>
        <w:spacing w:after="0" w:line="360" w:lineRule="auto"/>
        <w:jc w:val="center"/>
        <w:rPr>
          <w:rFonts w:ascii="Mark Pro Medium" w:eastAsia="思源黑体" w:hAnsi="Mark Pro Medium" w:cs="Arial"/>
          <w:b/>
          <w:bCs/>
          <w:color w:val="595959" w:themeColor="text1" w:themeTint="A6"/>
          <w:w w:val="105"/>
          <w:kern w:val="28"/>
          <w:lang w:val="en-GB"/>
        </w:rPr>
      </w:pPr>
      <w:r w:rsidRPr="000A58DB">
        <w:rPr>
          <w:rFonts w:ascii="Mark Pro Medium" w:eastAsia="思源黑体" w:hAnsi="Mark Pro Medium" w:cs="Arial"/>
          <w:b/>
          <w:bCs/>
          <w:color w:val="595959" w:themeColor="text1" w:themeTint="A6"/>
          <w:w w:val="105"/>
          <w:kern w:val="28"/>
          <w:lang w:val="en-GB"/>
        </w:rPr>
        <w:t>Theme:</w:t>
      </w:r>
      <w:r w:rsidRPr="000A58DB">
        <w:rPr>
          <w:rFonts w:ascii="Mark Pro" w:eastAsia="思源黑体" w:hAnsi="Mark Pro" w:cs="Arial"/>
          <w:color w:val="595959" w:themeColor="text1" w:themeTint="A6"/>
          <w:w w:val="105"/>
          <w:kern w:val="28"/>
          <w:lang w:val="en-GB"/>
        </w:rPr>
        <w:t xml:space="preserve"> Smart Farming       </w:t>
      </w:r>
      <w:r w:rsidRPr="000A58DB">
        <w:rPr>
          <w:rFonts w:ascii="Mark Pro Medium" w:eastAsia="思源黑体" w:hAnsi="Mark Pro Medium" w:cs="Arial"/>
          <w:b/>
          <w:bCs/>
          <w:color w:val="595959" w:themeColor="text1" w:themeTint="A6"/>
          <w:w w:val="105"/>
          <w:kern w:val="28"/>
          <w:lang w:val="en-GB"/>
        </w:rPr>
        <w:tab/>
        <w:t xml:space="preserve">                            </w:t>
      </w:r>
      <w:r>
        <w:rPr>
          <w:rFonts w:ascii="Mark Pro Medium" w:eastAsia="思源黑体" w:hAnsi="Mark Pro Medium" w:cs="Arial"/>
          <w:b/>
          <w:bCs/>
          <w:color w:val="595959" w:themeColor="text1" w:themeTint="A6"/>
          <w:w w:val="105"/>
          <w:kern w:val="28"/>
          <w:lang w:val="en-GB"/>
        </w:rPr>
        <w:t xml:space="preserve">  </w:t>
      </w:r>
      <w:r w:rsidRPr="000A58DB">
        <w:rPr>
          <w:rFonts w:ascii="Mark Pro Medium" w:eastAsia="思源黑体" w:hAnsi="Mark Pro Medium" w:cs="Arial"/>
          <w:b/>
          <w:bCs/>
          <w:color w:val="595959" w:themeColor="text1" w:themeTint="A6"/>
          <w:w w:val="105"/>
          <w:kern w:val="28"/>
          <w:lang w:val="en-GB"/>
        </w:rPr>
        <w:t>Grade(s):</w:t>
      </w:r>
      <w:r w:rsidRPr="000A58DB">
        <w:rPr>
          <w:rFonts w:ascii="Mark Pro" w:eastAsia="思源黑体" w:hAnsi="Mark Pro" w:cs="Arial"/>
          <w:color w:val="595959" w:themeColor="text1" w:themeTint="A6"/>
          <w:w w:val="105"/>
          <w:kern w:val="28"/>
          <w:lang w:val="en-GB"/>
        </w:rPr>
        <w:t xml:space="preserve"> 7</w:t>
      </w:r>
      <w:r w:rsidRPr="000A58DB">
        <w:rPr>
          <w:rFonts w:ascii="Mark Pro" w:eastAsia="思源黑体" w:hAnsi="Mark Pro" w:cs="Arial"/>
          <w:color w:val="595959" w:themeColor="text1" w:themeTint="A6"/>
          <w:w w:val="105"/>
          <w:kern w:val="28"/>
          <w:vertAlign w:val="superscript"/>
          <w:lang w:val="en-GB"/>
        </w:rPr>
        <w:t>th</w:t>
      </w:r>
      <w:r w:rsidRPr="000A58DB">
        <w:rPr>
          <w:rFonts w:ascii="Mark Pro" w:eastAsia="思源黑体" w:hAnsi="Mark Pro" w:cs="Arial"/>
          <w:color w:val="595959" w:themeColor="text1" w:themeTint="A6"/>
          <w:w w:val="105"/>
          <w:kern w:val="28"/>
          <w:lang w:val="en-GB"/>
        </w:rPr>
        <w:t xml:space="preserve"> and up</w:t>
      </w:r>
      <w:r w:rsidRPr="000A58DB">
        <w:rPr>
          <w:lang w:val="en-GB"/>
        </w:rPr>
        <w:br/>
      </w:r>
      <w:r w:rsidRPr="000A58DB">
        <w:rPr>
          <w:rFonts w:ascii="Mark Pro Medium" w:eastAsia="思源黑体" w:hAnsi="Mark Pro Medium" w:cs="Arial"/>
          <w:b/>
          <w:bCs/>
          <w:color w:val="595959" w:themeColor="text1" w:themeTint="A6"/>
          <w:w w:val="105"/>
          <w:kern w:val="28"/>
          <w:lang w:val="en-GB"/>
        </w:rPr>
        <w:t xml:space="preserve">Duration: </w:t>
      </w:r>
      <w:r w:rsidRPr="000A58DB">
        <w:rPr>
          <w:rFonts w:ascii="Mark Pro" w:eastAsia="思源黑体" w:hAnsi="Mark Pro" w:cs="Arial"/>
          <w:color w:val="595959" w:themeColor="text1" w:themeTint="A6"/>
          <w:w w:val="105"/>
          <w:kern w:val="28"/>
          <w:lang w:val="en-GB"/>
        </w:rPr>
        <w:t>90 minutes (2x45 min sessions)</w:t>
      </w:r>
      <w:r w:rsidRPr="000A58DB">
        <w:rPr>
          <w:rFonts w:ascii="Mark Pro" w:eastAsia="思源黑体" w:hAnsi="Mark Pro" w:cs="Arial"/>
          <w:color w:val="595959" w:themeColor="text1" w:themeTint="A6"/>
          <w:w w:val="105"/>
          <w:kern w:val="28"/>
          <w:lang w:val="en-GB"/>
        </w:rPr>
        <w:tab/>
      </w:r>
      <w:r w:rsidRPr="000A58DB">
        <w:rPr>
          <w:rFonts w:ascii="Mark Pro" w:eastAsia="思源黑体" w:hAnsi="Mark Pro" w:cs="Arial"/>
          <w:color w:val="595959" w:themeColor="text1" w:themeTint="A6"/>
          <w:w w:val="105"/>
          <w:kern w:val="28"/>
          <w:lang w:val="en-GB"/>
        </w:rPr>
        <w:tab/>
      </w:r>
      <w:r w:rsidRPr="000A58DB">
        <w:rPr>
          <w:rFonts w:ascii="Mark Pro Medium" w:eastAsia="思源黑体" w:hAnsi="Mark Pro Medium" w:cs="Arial"/>
          <w:b/>
          <w:bCs/>
          <w:color w:val="595959" w:themeColor="text1" w:themeTint="A6"/>
          <w:w w:val="105"/>
          <w:kern w:val="28"/>
          <w:lang w:val="en-GB"/>
        </w:rPr>
        <w:t xml:space="preserve">Difficulty: </w:t>
      </w:r>
      <w:r w:rsidRPr="000A58DB">
        <w:rPr>
          <w:rFonts w:ascii="Mark Pro Medium" w:eastAsia="思源黑体" w:hAnsi="Mark Pro Medium" w:cs="Arial"/>
          <w:color w:val="595959" w:themeColor="text1" w:themeTint="A6"/>
          <w:w w:val="105"/>
          <w:kern w:val="28"/>
          <w:lang w:val="en-GB"/>
        </w:rPr>
        <w:t>medium</w:t>
      </w:r>
    </w:p>
    <w:p w14:paraId="21BBC466" w14:textId="77777777" w:rsidR="003C49D9" w:rsidRPr="008E24FD" w:rsidRDefault="003C49D9" w:rsidP="003C49D9">
      <w:pPr>
        <w:spacing w:after="0" w:line="360" w:lineRule="auto"/>
        <w:jc w:val="center"/>
        <w:rPr>
          <w:rFonts w:ascii="Mark Pro" w:eastAsia="思源黑体" w:hAnsi="Mark Pro" w:cs="Arial"/>
          <w:color w:val="595959" w:themeColor="text1" w:themeTint="A6"/>
          <w:w w:val="105"/>
          <w:kern w:val="28"/>
        </w:rPr>
      </w:pPr>
    </w:p>
    <w:p w14:paraId="3B6A491C" w14:textId="77777777" w:rsidR="003C49D9" w:rsidRPr="00157F7F" w:rsidRDefault="003C49D9" w:rsidP="003C49D9">
      <w:pPr>
        <w:spacing w:line="360" w:lineRule="auto"/>
        <w:rPr>
          <w:rFonts w:ascii="Mark Pro" w:eastAsia="思源黑体" w:hAnsi="Mark Pro"/>
          <w:b/>
          <w:kern w:val="28"/>
          <w:sz w:val="28"/>
          <w:szCs w:val="28"/>
        </w:rPr>
      </w:pPr>
      <w:r w:rsidRPr="00157F7F">
        <w:rPr>
          <w:rFonts w:ascii="Mark Pro" w:eastAsia="思源黑体" w:hAnsi="Mark Pro"/>
          <w:b/>
          <w:noProof/>
          <w:color w:val="FCC800"/>
          <w:kern w:val="28"/>
          <w:sz w:val="28"/>
          <w:szCs w:val="28"/>
        </w:rPr>
        <w:drawing>
          <wp:inline distT="0" distB="0" distL="0" distR="0" wp14:anchorId="0E9B4623" wp14:editId="75DE6D13">
            <wp:extent cx="180000" cy="169091"/>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Pr="27A1703B">
        <w:rPr>
          <w:rFonts w:ascii="Mark Pro" w:eastAsia="思源黑体" w:hAnsi="Mark Pro"/>
          <w:b/>
          <w:bCs/>
          <w:color w:val="FCC800"/>
          <w:kern w:val="28"/>
          <w:sz w:val="28"/>
          <w:szCs w:val="28"/>
        </w:rPr>
        <w:t xml:space="preserve"> Objectives</w:t>
      </w:r>
    </w:p>
    <w:p w14:paraId="778378A8" w14:textId="77777777" w:rsidR="003C49D9" w:rsidRPr="00F7693C" w:rsidRDefault="003C49D9" w:rsidP="003C49D9">
      <w:pPr>
        <w:pStyle w:val="NormalWeb"/>
        <w:spacing w:before="0" w:beforeAutospacing="0" w:after="0" w:afterAutospacing="0" w:line="360" w:lineRule="auto"/>
        <w:rPr>
          <w:rFonts w:ascii="Mark Pro" w:eastAsia="思源黑体" w:hAnsi="Mark Pro"/>
          <w:i/>
          <w:iCs/>
          <w:color w:val="595959" w:themeColor="text1" w:themeTint="A6"/>
          <w:w w:val="105"/>
          <w:kern w:val="28"/>
          <w:sz w:val="22"/>
          <w:szCs w:val="22"/>
        </w:rPr>
      </w:pPr>
      <w:r>
        <w:rPr>
          <w:rFonts w:ascii="Mark Pro" w:eastAsia="思源黑体" w:hAnsi="Mark Pro" w:cs="Arial"/>
          <w:i/>
          <w:iCs/>
          <w:color w:val="595959" w:themeColor="text1" w:themeTint="A6"/>
          <w:w w:val="105"/>
          <w:kern w:val="28"/>
          <w:sz w:val="22"/>
          <w:szCs w:val="22"/>
        </w:rPr>
        <w:t>The purpose of this challenges is for students to:</w:t>
      </w:r>
    </w:p>
    <w:p w14:paraId="09B8BBCC" w14:textId="77777777" w:rsidR="003C49D9" w:rsidRDefault="003C49D9" w:rsidP="003C49D9">
      <w:pPr>
        <w:pStyle w:val="NormalWeb"/>
        <w:numPr>
          <w:ilvl w:val="0"/>
          <w:numId w:val="1"/>
        </w:numPr>
        <w:spacing w:before="0" w:beforeAutospacing="0" w:after="0" w:afterAutospacing="0" w:line="360" w:lineRule="auto"/>
        <w:ind w:left="714" w:hanging="357"/>
        <w:textAlignment w:val="baseline"/>
        <w:rPr>
          <w:rFonts w:ascii="Mark Pro" w:eastAsia="思源黑体" w:hAnsi="Mark Pro" w:cs="Arial"/>
          <w:color w:val="595959" w:themeColor="text1" w:themeTint="A6"/>
          <w:w w:val="105"/>
          <w:kern w:val="28"/>
          <w:sz w:val="22"/>
          <w:szCs w:val="22"/>
        </w:rPr>
      </w:pPr>
      <w:r>
        <w:rPr>
          <w:rFonts w:ascii="Mark Pro" w:eastAsia="思源黑体" w:hAnsi="Mark Pro" w:cs="Arial"/>
          <w:color w:val="595959" w:themeColor="text1" w:themeTint="A6"/>
          <w:w w:val="105"/>
          <w:kern w:val="28"/>
          <w:sz w:val="22"/>
          <w:szCs w:val="22"/>
        </w:rPr>
        <w:t>Using the Quad RGB sensor, the robot should identify different locations in a work area (a farm).</w:t>
      </w:r>
    </w:p>
    <w:p w14:paraId="0F0930D8" w14:textId="77777777" w:rsidR="003C49D9" w:rsidRPr="00937E35" w:rsidRDefault="003C49D9" w:rsidP="003C49D9">
      <w:pPr>
        <w:pStyle w:val="NormalWeb"/>
        <w:numPr>
          <w:ilvl w:val="0"/>
          <w:numId w:val="1"/>
        </w:numPr>
        <w:spacing w:before="0" w:beforeAutospacing="0" w:after="0" w:afterAutospacing="0" w:line="360" w:lineRule="auto"/>
        <w:ind w:left="714" w:hanging="357"/>
        <w:textAlignment w:val="baseline"/>
        <w:rPr>
          <w:rFonts w:ascii="Mark Pro" w:eastAsia="思源黑体" w:hAnsi="Mark Pro" w:cs="Arial"/>
          <w:color w:val="595959" w:themeColor="text1" w:themeTint="A6"/>
          <w:w w:val="105"/>
          <w:kern w:val="28"/>
          <w:sz w:val="22"/>
          <w:szCs w:val="22"/>
        </w:rPr>
      </w:pPr>
      <w:r>
        <w:rPr>
          <w:rFonts w:ascii="Mark Pro" w:eastAsia="思源黑体" w:hAnsi="Mark Pro" w:cs="Arial"/>
          <w:color w:val="595959" w:themeColor="text1" w:themeTint="A6"/>
          <w:w w:val="105"/>
          <w:kern w:val="28"/>
          <w:sz w:val="22"/>
          <w:szCs w:val="22"/>
        </w:rPr>
        <w:t xml:space="preserve">Program the robot to transport objects between different locations in the work area. </w:t>
      </w:r>
    </w:p>
    <w:p w14:paraId="6EA376A1" w14:textId="77777777" w:rsidR="003C49D9" w:rsidRDefault="003C49D9" w:rsidP="003C49D9">
      <w:pPr>
        <w:pStyle w:val="NormalWeb"/>
        <w:spacing w:before="0" w:beforeAutospacing="0" w:after="0" w:afterAutospacing="0" w:line="360" w:lineRule="auto"/>
        <w:ind w:left="714" w:hanging="357"/>
        <w:textAlignment w:val="baseline"/>
        <w:rPr>
          <w:rFonts w:ascii="Mark Pro" w:eastAsia="思源黑体" w:hAnsi="Mark Pro" w:cs="Arial"/>
          <w:color w:val="595959" w:themeColor="text1" w:themeTint="A6"/>
          <w:sz w:val="22"/>
          <w:szCs w:val="22"/>
        </w:rPr>
      </w:pPr>
    </w:p>
    <w:p w14:paraId="100AE61E" w14:textId="77777777" w:rsidR="003C49D9" w:rsidRPr="00563734" w:rsidRDefault="003C49D9" w:rsidP="003C49D9">
      <w:pPr>
        <w:pStyle w:val="ListParagraph"/>
        <w:numPr>
          <w:ilvl w:val="0"/>
          <w:numId w:val="24"/>
        </w:numPr>
        <w:spacing w:line="360" w:lineRule="auto"/>
        <w:textAlignment w:val="baseline"/>
        <w:rPr>
          <w:rFonts w:ascii="Mark Pro" w:eastAsia="Mark Pro" w:hAnsi="Mark Pro" w:cs="Mark Pro"/>
          <w:color w:val="595959" w:themeColor="text1" w:themeTint="A6"/>
          <w:w w:val="105"/>
          <w:kern w:val="28"/>
          <w:sz w:val="28"/>
          <w:szCs w:val="28"/>
        </w:rPr>
      </w:pPr>
      <w:r w:rsidRPr="00563734">
        <w:rPr>
          <w:rFonts w:ascii="Mark Pro" w:eastAsia="Mark Pro" w:hAnsi="Mark Pro" w:cs="Mark Pro"/>
          <w:b/>
          <w:bCs/>
          <w:color w:val="FCC800"/>
          <w:sz w:val="28"/>
          <w:szCs w:val="28"/>
        </w:rPr>
        <w:t>Overview</w:t>
      </w:r>
    </w:p>
    <w:p w14:paraId="0D2AC878" w14:textId="77777777" w:rsidR="003C49D9" w:rsidRDefault="003C49D9" w:rsidP="003C49D9">
      <w:pPr>
        <w:pStyle w:val="NormalWeb"/>
        <w:spacing w:line="360" w:lineRule="auto"/>
        <w:textAlignment w:val="baseline"/>
        <w:rPr>
          <w:rFonts w:ascii="Mark Pro" w:eastAsia="思源黑体" w:hAnsi="Mark Pro" w:cs="Arial"/>
          <w:color w:val="595959" w:themeColor="text1" w:themeTint="A6"/>
          <w:spacing w:val="-4"/>
          <w:w w:val="105"/>
          <w:kern w:val="28"/>
          <w:sz w:val="22"/>
          <w:szCs w:val="22"/>
          <w:lang w:val="en-GB"/>
        </w:rPr>
      </w:pPr>
      <w:r>
        <w:rPr>
          <w:rFonts w:ascii="Mark Pro" w:eastAsia="思源黑体" w:hAnsi="Mark Pro" w:cs="Arial"/>
          <w:color w:val="595959" w:themeColor="text1" w:themeTint="A6"/>
          <w:spacing w:val="-4"/>
          <w:w w:val="105"/>
          <w:kern w:val="28"/>
          <w:sz w:val="22"/>
          <w:szCs w:val="22"/>
          <w:lang w:val="en-GB"/>
        </w:rPr>
        <w:t xml:space="preserve">This exercise introduces students to the Smart Farming theme, part of the Smart World concept, and presents a challenge for them to solve by using the mBot2 in the Robotic Carrier form. Students should develop an algorithm for the mBot2 to follow a self-designed network of tracks, identify different colour markings on the ground that correspond to different positions the map, and transport items to these different locations. </w:t>
      </w:r>
    </w:p>
    <w:p w14:paraId="3D596695" w14:textId="77777777" w:rsidR="003C49D9" w:rsidRDefault="003C49D9" w:rsidP="003C49D9">
      <w:pPr>
        <w:pStyle w:val="NormalWeb"/>
        <w:spacing w:line="360" w:lineRule="auto"/>
        <w:textAlignment w:val="baseline"/>
        <w:rPr>
          <w:rFonts w:ascii="Mark Pro" w:eastAsia="思源黑体" w:hAnsi="Mark Pro" w:cs="Arial"/>
          <w:color w:val="595959" w:themeColor="text1" w:themeTint="A6"/>
          <w:w w:val="105"/>
          <w:kern w:val="28"/>
          <w:sz w:val="22"/>
          <w:szCs w:val="22"/>
          <w:lang w:val="en-GB"/>
        </w:rPr>
      </w:pPr>
      <w:r>
        <w:rPr>
          <w:rFonts w:ascii="Mark Pro" w:eastAsia="思源黑体" w:hAnsi="Mark Pro" w:cs="Arial"/>
          <w:color w:val="595959" w:themeColor="text1" w:themeTint="A6"/>
          <w:w w:val="105"/>
          <w:kern w:val="28"/>
          <w:sz w:val="22"/>
          <w:szCs w:val="22"/>
          <w:lang w:val="en-GB"/>
        </w:rPr>
        <w:t>We suggest the Smart Farming theme, but since this challenge can be used in a different thematic framing, it should be up to the teacher to select the adequate one depending on local curriculum requirements and topics already discussed. Students should be encouraged to discuss their results and extend their ideas and developments further, ideally networking the different robots to cooperatively work together.</w:t>
      </w:r>
    </w:p>
    <w:p w14:paraId="29C12471" w14:textId="77777777" w:rsidR="003C49D9" w:rsidRDefault="003C49D9" w:rsidP="003C49D9">
      <w:pPr>
        <w:pStyle w:val="NormalWeb"/>
        <w:spacing w:before="0" w:beforeAutospacing="0" w:after="160" w:afterAutospacing="0" w:line="360" w:lineRule="auto"/>
        <w:textAlignment w:val="baseline"/>
        <w:rPr>
          <w:rFonts w:ascii="Mark Pro" w:eastAsia="思源黑体" w:hAnsi="Mark Pro" w:cs="Arial"/>
          <w:b/>
          <w:bCs/>
          <w:color w:val="FCC800"/>
          <w:sz w:val="28"/>
          <w:szCs w:val="28"/>
        </w:rPr>
      </w:pPr>
      <w:r w:rsidRPr="00304ABC">
        <w:rPr>
          <w:noProof/>
        </w:rPr>
        <w:drawing>
          <wp:inline distT="0" distB="0" distL="0" distR="0" wp14:anchorId="710B733A" wp14:editId="5F5065B0">
            <wp:extent cx="174625" cy="2057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t xml:space="preserve"> </w:t>
      </w:r>
      <w:r>
        <w:rPr>
          <w:rFonts w:ascii="Mark Pro" w:eastAsia="思源黑体" w:hAnsi="Mark Pro" w:cs="Arial"/>
          <w:b/>
          <w:bCs/>
          <w:color w:val="FCC800"/>
          <w:kern w:val="28"/>
          <w:sz w:val="28"/>
          <w:szCs w:val="28"/>
        </w:rPr>
        <w:t>Recommended tools</w:t>
      </w:r>
    </w:p>
    <w:p w14:paraId="719FD35F" w14:textId="77777777" w:rsidR="003C49D9" w:rsidRPr="00796368" w:rsidRDefault="003C49D9" w:rsidP="003C49D9">
      <w:pPr>
        <w:pStyle w:val="NormalWeb"/>
        <w:spacing w:before="0" w:beforeAutospacing="0" w:after="160" w:afterAutospacing="0" w:line="276" w:lineRule="auto"/>
        <w:ind w:left="720"/>
        <w:textAlignment w:val="baseline"/>
        <w:rPr>
          <w:rFonts w:ascii="Mark Pro" w:eastAsia="思源黑体" w:hAnsi="Mark Pro" w:cs="Arial"/>
          <w:b/>
          <w:color w:val="767171" w:themeColor="background2" w:themeShade="80"/>
          <w:kern w:val="28"/>
          <w:sz w:val="22"/>
          <w:szCs w:val="22"/>
        </w:rPr>
      </w:pPr>
      <w:r w:rsidRPr="00796368">
        <w:rPr>
          <w:rFonts w:ascii="Mark Pro" w:eastAsia="思源黑体" w:hAnsi="Mark Pro" w:cs="Arial"/>
          <w:b/>
          <w:color w:val="767171" w:themeColor="background2" w:themeShade="80"/>
          <w:kern w:val="28"/>
          <w:sz w:val="22"/>
          <w:szCs w:val="22"/>
        </w:rPr>
        <w:t>For the teacher:</w:t>
      </w:r>
    </w:p>
    <w:p w14:paraId="1B7CD8ED" w14:textId="77777777" w:rsidR="003C49D9" w:rsidRPr="004B63D6" w:rsidRDefault="003C49D9" w:rsidP="003C49D9">
      <w:pPr>
        <w:pStyle w:val="ListParagraph"/>
        <w:numPr>
          <w:ilvl w:val="0"/>
          <w:numId w:val="2"/>
        </w:numPr>
        <w:spacing w:line="360" w:lineRule="auto"/>
        <w:textAlignment w:val="baseline"/>
        <w:rPr>
          <w:b/>
          <w:bCs/>
          <w:color w:val="767171" w:themeColor="background2" w:themeShade="80"/>
          <w:kern w:val="28"/>
        </w:rPr>
      </w:pPr>
      <w:r w:rsidRPr="00C85D08">
        <w:rPr>
          <w:rFonts w:ascii="Mark Pro" w:eastAsia="思源黑体" w:hAnsi="Mark Pro" w:cs="Arial"/>
          <w:color w:val="595959" w:themeColor="text1" w:themeTint="A6"/>
          <w:w w:val="105"/>
          <w:kern w:val="28"/>
        </w:rPr>
        <w:t xml:space="preserve">Laptop with mBlock 5 installed or </w:t>
      </w:r>
      <w:r>
        <w:rPr>
          <w:rFonts w:ascii="Mark Pro" w:eastAsia="思源黑体" w:hAnsi="Mark Pro" w:cs="Arial"/>
          <w:color w:val="595959" w:themeColor="text1" w:themeTint="A6"/>
          <w:w w:val="105"/>
          <w:kern w:val="28"/>
        </w:rPr>
        <w:t>browser</w:t>
      </w:r>
      <w:r w:rsidRPr="00C85D08">
        <w:rPr>
          <w:rFonts w:ascii="Mark Pro" w:eastAsia="思源黑体" w:hAnsi="Mark Pro" w:cs="Arial"/>
          <w:color w:val="595959" w:themeColor="text1" w:themeTint="A6"/>
          <w:w w:val="105"/>
          <w:kern w:val="28"/>
        </w:rPr>
        <w:t xml:space="preserve"> version [</w:t>
      </w:r>
      <w:hyperlink r:id="rId27">
        <w:r w:rsidRPr="12571CFB">
          <w:rPr>
            <w:rStyle w:val="Hyperlink"/>
            <w:rFonts w:ascii="Mark Pro" w:eastAsia="思源黑体" w:hAnsi="Mark Pro" w:cs="Arial"/>
          </w:rPr>
          <w:t>https://incognito-ide.mblock.cc/</w:t>
        </w:r>
      </w:hyperlink>
      <w:r w:rsidRPr="00C85D08">
        <w:rPr>
          <w:rFonts w:ascii="Mark Pro" w:eastAsia="思源黑体" w:hAnsi="Mark Pro" w:cs="Arial"/>
          <w:color w:val="595959" w:themeColor="text1" w:themeTint="A6"/>
          <w:w w:val="105"/>
          <w:kern w:val="28"/>
        </w:rPr>
        <w:t>]</w:t>
      </w:r>
      <w:r w:rsidRPr="00C85D08">
        <w:rPr>
          <w:rFonts w:ascii="Mark Pro" w:eastAsia="思源黑体" w:hAnsi="Mark Pro" w:cs="Arial"/>
          <w:color w:val="595959" w:themeColor="text1" w:themeTint="A6"/>
          <w:w w:val="105"/>
          <w:kern w:val="28"/>
        </w:rPr>
        <w:br/>
      </w:r>
    </w:p>
    <w:p w14:paraId="1F9AC7DA" w14:textId="77777777" w:rsidR="003C49D9" w:rsidRDefault="003C49D9" w:rsidP="003C49D9">
      <w:pPr>
        <w:pStyle w:val="ListParagraph"/>
        <w:spacing w:line="360" w:lineRule="auto"/>
        <w:textAlignment w:val="baseline"/>
        <w:rPr>
          <w:rFonts w:ascii="Mark Pro" w:eastAsia="思源黑体" w:hAnsi="Mark Pro" w:cs="Arial"/>
          <w:b/>
          <w:bCs/>
          <w:color w:val="767171" w:themeColor="background2" w:themeShade="80"/>
          <w:kern w:val="28"/>
        </w:rPr>
      </w:pPr>
      <w:r w:rsidRPr="00C85D08">
        <w:rPr>
          <w:rFonts w:ascii="Mark Pro" w:eastAsia="思源黑体" w:hAnsi="Mark Pro" w:cs="Arial"/>
          <w:color w:val="595959" w:themeColor="text1" w:themeTint="A6"/>
          <w:w w:val="105"/>
          <w:kern w:val="28"/>
        </w:rPr>
        <w:br/>
      </w:r>
    </w:p>
    <w:p w14:paraId="0FF1C22D" w14:textId="77777777" w:rsidR="003C49D9" w:rsidRPr="00C85D08" w:rsidRDefault="003C49D9" w:rsidP="003C49D9">
      <w:pPr>
        <w:pStyle w:val="ListParagraph"/>
        <w:spacing w:line="360" w:lineRule="auto"/>
        <w:textAlignment w:val="baseline"/>
        <w:rPr>
          <w:b/>
          <w:bCs/>
          <w:color w:val="767171" w:themeColor="background2" w:themeShade="80"/>
          <w:kern w:val="28"/>
        </w:rPr>
      </w:pPr>
      <w:r w:rsidRPr="12571CFB">
        <w:rPr>
          <w:rFonts w:ascii="Mark Pro" w:eastAsia="思源黑体" w:hAnsi="Mark Pro" w:cs="Arial"/>
          <w:b/>
          <w:bCs/>
          <w:color w:val="767171" w:themeColor="background2" w:themeShade="80"/>
          <w:kern w:val="28"/>
        </w:rPr>
        <w:t>For the students:</w:t>
      </w:r>
    </w:p>
    <w:p w14:paraId="48B2F2DE" w14:textId="77777777" w:rsidR="003C49D9" w:rsidRPr="000A58DB" w:rsidRDefault="003C49D9" w:rsidP="003C49D9">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Laptop with mBlock 5 installed or browser version [</w:t>
      </w:r>
      <w:r>
        <w:rPr>
          <w:rFonts w:ascii="Mark Pro" w:eastAsia="思源黑体" w:hAnsi="Mark Pro" w:cs="Arial"/>
          <w:color w:val="595959" w:themeColor="text1" w:themeTint="A6"/>
          <w:w w:val="105"/>
          <w:kern w:val="28"/>
          <w:lang w:val="en-GB"/>
        </w:rPr>
        <w:t>incognito-ide.mblock.cc</w:t>
      </w:r>
      <w:r w:rsidRPr="000A58DB">
        <w:rPr>
          <w:rFonts w:ascii="Mark Pro" w:eastAsia="思源黑体" w:hAnsi="Mark Pro" w:cs="Arial"/>
          <w:color w:val="595959" w:themeColor="text1" w:themeTint="A6"/>
          <w:w w:val="105"/>
          <w:kern w:val="28"/>
          <w:lang w:val="en-GB"/>
        </w:rPr>
        <w:t>]</w:t>
      </w:r>
    </w:p>
    <w:p w14:paraId="141C032C" w14:textId="77777777" w:rsidR="003C49D9" w:rsidRPr="000A58DB" w:rsidRDefault="003C49D9" w:rsidP="003C49D9">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sidRPr="000A58DB">
        <w:rPr>
          <w:rFonts w:ascii="Mark Pro" w:eastAsia="思源黑体" w:hAnsi="Mark Pro" w:cs="Arial"/>
          <w:color w:val="595959" w:themeColor="text1" w:themeTint="A6"/>
          <w:w w:val="105"/>
          <w:kern w:val="28"/>
          <w:lang w:val="en-GB"/>
        </w:rPr>
        <w:t>mBot2 kit.</w:t>
      </w:r>
    </w:p>
    <w:p w14:paraId="11B25E44" w14:textId="77777777" w:rsidR="003C49D9" w:rsidRDefault="003C49D9" w:rsidP="003C49D9">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sidRPr="000A58DB">
        <w:rPr>
          <w:rFonts w:ascii="Mark Pro" w:eastAsia="思源黑体" w:hAnsi="Mark Pro" w:cs="Arial"/>
          <w:color w:val="595959" w:themeColor="text1" w:themeTint="A6"/>
          <w:w w:val="105"/>
          <w:kern w:val="28"/>
          <w:lang w:val="en-GB"/>
        </w:rPr>
        <w:t xml:space="preserve">Smart World add-on for mBot2, with the </w:t>
      </w:r>
      <w:r>
        <w:rPr>
          <w:rFonts w:ascii="Mark Pro" w:eastAsia="思源黑体" w:hAnsi="Mark Pro" w:cs="Arial"/>
          <w:color w:val="595959" w:themeColor="text1" w:themeTint="A6"/>
          <w:w w:val="105"/>
          <w:kern w:val="28"/>
          <w:lang w:val="en-GB"/>
        </w:rPr>
        <w:t>Robotic Carrier</w:t>
      </w:r>
      <w:r w:rsidRPr="000A58DB">
        <w:rPr>
          <w:rFonts w:ascii="Mark Pro" w:eastAsia="思源黑体" w:hAnsi="Mark Pro" w:cs="Arial"/>
          <w:color w:val="595959" w:themeColor="text1" w:themeTint="A6"/>
          <w:w w:val="105"/>
          <w:kern w:val="28"/>
          <w:lang w:val="en-GB"/>
        </w:rPr>
        <w:t xml:space="preserve"> form assembled and installed on mBot2.</w:t>
      </w:r>
    </w:p>
    <w:p w14:paraId="02D721C9" w14:textId="77777777" w:rsidR="003C49D9" w:rsidRDefault="003C49D9" w:rsidP="003C49D9">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Pr>
          <w:rFonts w:ascii="Mark Pro" w:eastAsia="思源黑体" w:hAnsi="Mark Pro" w:cs="Arial"/>
          <w:color w:val="595959" w:themeColor="text1" w:themeTint="A6"/>
          <w:w w:val="105"/>
          <w:kern w:val="28"/>
          <w:lang w:val="en-GB"/>
        </w:rPr>
        <w:t>Materials to create a line-following map (for exa</w:t>
      </w:r>
      <w:r w:rsidRPr="00EC49CE">
        <w:rPr>
          <w:rFonts w:ascii="Mark Pro" w:eastAsia="思源黑体" w:hAnsi="Mark Pro" w:cs="Arial"/>
          <w:color w:val="595959" w:themeColor="text1" w:themeTint="A6"/>
          <w:w w:val="105"/>
          <w:kern w:val="28"/>
          <w:lang w:val="en-GB"/>
        </w:rPr>
        <w:t xml:space="preserve">mple, black insulation tape, A0 paper sheets, </w:t>
      </w:r>
      <w:r w:rsidRPr="00EC49CE">
        <w:rPr>
          <w:rFonts w:ascii="Mark Pro" w:eastAsia="思源黑体" w:hAnsi="Mark Pro" w:cs="Arial"/>
          <w:color w:val="595959" w:themeColor="text1" w:themeTint="A6"/>
          <w:w w:val="105"/>
          <w:kern w:val="28"/>
        </w:rPr>
        <w:t>color</w:t>
      </w:r>
      <w:r w:rsidRPr="00EC49CE">
        <w:rPr>
          <w:rFonts w:ascii="Mark Pro" w:eastAsia="思源黑体" w:hAnsi="Mark Pro" w:cs="Arial"/>
          <w:color w:val="595959" w:themeColor="text1" w:themeTint="A6"/>
          <w:w w:val="105"/>
          <w:kern w:val="28"/>
          <w:lang w:val="en-GB"/>
        </w:rPr>
        <w:t xml:space="preserve"> tape or stickers, </w:t>
      </w:r>
      <w:r>
        <w:rPr>
          <w:rFonts w:ascii="Mark Pro" w:eastAsia="思源黑体" w:hAnsi="Mark Pro" w:cs="Arial"/>
          <w:color w:val="595959" w:themeColor="text1" w:themeTint="A6"/>
          <w:w w:val="105"/>
          <w:kern w:val="28"/>
          <w:lang w:val="en-GB"/>
        </w:rPr>
        <w:t>etc</w:t>
      </w:r>
      <w:r w:rsidRPr="00EC49CE">
        <w:rPr>
          <w:rFonts w:ascii="Mark Pro" w:eastAsia="思源黑体" w:hAnsi="Mark Pro" w:cs="Arial"/>
          <w:color w:val="595959" w:themeColor="text1" w:themeTint="A6"/>
          <w:w w:val="105"/>
          <w:kern w:val="28"/>
          <w:lang w:val="en-GB"/>
        </w:rPr>
        <w:t>)</w:t>
      </w:r>
    </w:p>
    <w:p w14:paraId="1237CFA6" w14:textId="77777777" w:rsidR="003C49D9" w:rsidRPr="000A58DB" w:rsidRDefault="003C49D9" w:rsidP="003C49D9">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The red and green balls included in the Smart World add-on.</w:t>
      </w:r>
    </w:p>
    <w:p w14:paraId="0225CC8E" w14:textId="77777777" w:rsidR="003C49D9" w:rsidRPr="00EC49CE" w:rsidRDefault="003C49D9" w:rsidP="003C49D9">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sidRPr="00EC49CE">
        <w:rPr>
          <w:rFonts w:ascii="Mark Pro" w:eastAsia="思源黑体" w:hAnsi="Mark Pro" w:cs="Arial"/>
          <w:color w:val="595959" w:themeColor="text1" w:themeTint="A6"/>
          <w:w w:val="105"/>
          <w:kern w:val="28"/>
          <w:lang w:val="en-GB"/>
        </w:rPr>
        <w:t xml:space="preserve">Other simple materials to recreate a farm setting (cardboard, </w:t>
      </w:r>
      <w:r>
        <w:rPr>
          <w:rFonts w:ascii="Mark Pro" w:eastAsia="思源黑体" w:hAnsi="Mark Pro" w:cs="Arial"/>
          <w:color w:val="595959" w:themeColor="text1" w:themeTint="A6"/>
          <w:w w:val="105"/>
          <w:kern w:val="28"/>
          <w:lang w:val="en-GB"/>
        </w:rPr>
        <w:t xml:space="preserve">farm images, </w:t>
      </w:r>
      <w:r w:rsidRPr="00EC49CE">
        <w:rPr>
          <w:rFonts w:ascii="Mark Pro" w:eastAsia="思源黑体" w:hAnsi="Mark Pro" w:cs="Arial"/>
          <w:color w:val="595959" w:themeColor="text1" w:themeTint="A6"/>
          <w:w w:val="105"/>
          <w:kern w:val="28"/>
        </w:rPr>
        <w:t>colors</w:t>
      </w:r>
      <w:r w:rsidRPr="00EC49CE">
        <w:rPr>
          <w:rFonts w:ascii="Mark Pro" w:eastAsia="思源黑体" w:hAnsi="Mark Pro" w:cs="Arial"/>
          <w:color w:val="595959" w:themeColor="text1" w:themeTint="A6"/>
          <w:w w:val="105"/>
          <w:kern w:val="28"/>
          <w:lang w:val="en-GB"/>
        </w:rPr>
        <w:t>, sticks, scissors, glue, etc)</w:t>
      </w:r>
    </w:p>
    <w:p w14:paraId="7F25255F" w14:textId="77777777" w:rsidR="003C49D9" w:rsidRPr="00B46C92" w:rsidRDefault="003C49D9" w:rsidP="003C49D9">
      <w:pPr>
        <w:rPr>
          <w:rFonts w:ascii="Mark Pro Medium" w:eastAsia="思源黑体" w:hAnsi="Mark Pro Medium"/>
          <w:b/>
          <w:kern w:val="28"/>
          <w:sz w:val="28"/>
          <w:szCs w:val="28"/>
        </w:rPr>
      </w:pPr>
      <w:r w:rsidRPr="00157F7F">
        <w:rPr>
          <w:rFonts w:ascii="Mark Pro" w:eastAsia="思源黑体" w:hAnsi="Mark Pro"/>
          <w:b/>
          <w:noProof/>
          <w:kern w:val="28"/>
          <w:sz w:val="28"/>
          <w:szCs w:val="28"/>
        </w:rPr>
        <w:drawing>
          <wp:inline distT="0" distB="0" distL="0" distR="0" wp14:anchorId="2A5A0740" wp14:editId="5AD4F4D2">
            <wp:extent cx="203200" cy="142875"/>
            <wp:effectExtent l="0" t="0" r="635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27A1703B">
        <w:rPr>
          <w:rFonts w:ascii="Mark Pro" w:eastAsia="思源黑体" w:hAnsi="Mark Pro"/>
          <w:b/>
          <w:bCs/>
          <w:color w:val="EC6D56"/>
          <w:kern w:val="28"/>
          <w:sz w:val="28"/>
          <w:szCs w:val="28"/>
        </w:rPr>
        <w:t xml:space="preserve"> </w:t>
      </w:r>
      <w:r>
        <w:rPr>
          <w:rFonts w:ascii="Mark Pro Medium" w:eastAsia="思源黑体" w:hAnsi="Mark Pro Medium"/>
          <w:b/>
          <w:bCs/>
          <w:color w:val="EC6D56"/>
          <w:kern w:val="28"/>
          <w:sz w:val="28"/>
          <w:szCs w:val="28"/>
        </w:rPr>
        <w:t>Activities</w:t>
      </w:r>
    </w:p>
    <w:tbl>
      <w:tblPr>
        <w:tblStyle w:val="TableGrid"/>
        <w:tblW w:w="10206"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15" w:type="dxa"/>
          <w:bottom w:w="115" w:type="dxa"/>
          <w:right w:w="115" w:type="dxa"/>
        </w:tblCellMar>
        <w:tblLook w:val="04A0" w:firstRow="1" w:lastRow="0" w:firstColumn="1" w:lastColumn="0" w:noHBand="0" w:noVBand="1"/>
      </w:tblPr>
      <w:tblGrid>
        <w:gridCol w:w="10206"/>
      </w:tblGrid>
      <w:tr w:rsidR="003C49D9" w:rsidRPr="00157F7F" w14:paraId="5773908E" w14:textId="77777777" w:rsidTr="003C49D9">
        <w:trPr>
          <w:trHeight w:val="850"/>
        </w:trPr>
        <w:tc>
          <w:tcPr>
            <w:tcW w:w="10206" w:type="dxa"/>
            <w:shd w:val="clear" w:color="auto" w:fill="00B0F0"/>
            <w:vAlign w:val="center"/>
          </w:tcPr>
          <w:p w14:paraId="4F1799C9" w14:textId="77777777" w:rsidR="003C49D9" w:rsidRPr="00157F7F" w:rsidRDefault="003C49D9" w:rsidP="00047578">
            <w:pPr>
              <w:spacing w:line="276" w:lineRule="auto"/>
              <w:jc w:val="center"/>
              <w:rPr>
                <w:rFonts w:ascii="Mark Pro Medium" w:eastAsia="思源黑体" w:hAnsi="Mark Pro Medium"/>
                <w:b/>
                <w:bCs/>
                <w:color w:val="1EB9EE"/>
                <w:kern w:val="28"/>
                <w:sz w:val="28"/>
                <w:szCs w:val="28"/>
              </w:rPr>
            </w:pPr>
            <w:r w:rsidRPr="000A58DB">
              <w:rPr>
                <w:rFonts w:ascii="Mark Pro Medium" w:eastAsia="思源黑体" w:hAnsi="Mark Pro Medium"/>
                <w:b/>
                <w:bCs/>
                <w:color w:val="FFFFFF" w:themeColor="background1"/>
                <w:kern w:val="28"/>
                <w:sz w:val="28"/>
                <w:szCs w:val="28"/>
                <w:lang w:val="en-GB"/>
              </w:rPr>
              <w:t>Introduction [Engage and Explore]</w:t>
            </w:r>
          </w:p>
        </w:tc>
      </w:tr>
      <w:tr w:rsidR="003C49D9" w:rsidRPr="00157F7F" w14:paraId="7376D533" w14:textId="77777777" w:rsidTr="003C49D9">
        <w:trPr>
          <w:trHeight w:val="850"/>
        </w:trPr>
        <w:tc>
          <w:tcPr>
            <w:tcW w:w="10206" w:type="dxa"/>
            <w:shd w:val="clear" w:color="auto" w:fill="auto"/>
            <w:vAlign w:val="center"/>
          </w:tcPr>
          <w:p w14:paraId="077D7DF1" w14:textId="77777777" w:rsidR="003C49D9" w:rsidRPr="000A58DB" w:rsidRDefault="003C49D9"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A Smart World</w:t>
            </w:r>
          </w:p>
          <w:p w14:paraId="74553EAB" w14:textId="77777777" w:rsidR="003C49D9" w:rsidRPr="000A58DB"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In a smart world, many areas of production, logistics and care are networked and automated to enable high quality living and working standards while taking sustainability at every level into account.</w:t>
            </w:r>
          </w:p>
          <w:p w14:paraId="05522833" w14:textId="77777777" w:rsidR="003C49D9" w:rsidRPr="000A58DB" w:rsidRDefault="003C49D9"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Smart Farming</w:t>
            </w:r>
          </w:p>
          <w:p w14:paraId="3BDCEC97"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Good and healthy food is a key component for humanity, but it should also be affordable and grown sustainable – and one easy approach is automated farming. The students should research and discuss the following questions:</w:t>
            </w:r>
          </w:p>
          <w:p w14:paraId="256D424F" w14:textId="77777777" w:rsidR="003C49D9" w:rsidRDefault="003C49D9" w:rsidP="003C49D9">
            <w:pPr>
              <w:pStyle w:val="ListParagraph"/>
              <w:numPr>
                <w:ilvl w:val="0"/>
                <w:numId w:val="20"/>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Think about the different farms for rearing animals (or for growing crops if you prefer) how are they designed? </w:t>
            </w:r>
          </w:p>
          <w:p w14:paraId="6B95A84A" w14:textId="77777777" w:rsidR="003C49D9" w:rsidRDefault="003C49D9" w:rsidP="003C49D9">
            <w:pPr>
              <w:pStyle w:val="ListParagraph"/>
              <w:numPr>
                <w:ilvl w:val="0"/>
                <w:numId w:val="20"/>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What are the different areas in the farm? </w:t>
            </w:r>
          </w:p>
          <w:p w14:paraId="676605AF" w14:textId="77777777" w:rsidR="003C49D9" w:rsidRDefault="003C49D9" w:rsidP="003C49D9">
            <w:pPr>
              <w:pStyle w:val="ListParagraph"/>
              <w:numPr>
                <w:ilvl w:val="0"/>
                <w:numId w:val="20"/>
              </w:numPr>
              <w:spacing w:line="360" w:lineRule="auto"/>
              <w:rPr>
                <w:rFonts w:ascii="Mark Pro" w:eastAsia="思源黑体" w:hAnsi="Mark Pro"/>
                <w:color w:val="595959" w:themeColor="text1" w:themeTint="A6"/>
                <w:kern w:val="28"/>
                <w:lang w:val="en-GB"/>
              </w:rPr>
            </w:pPr>
            <w:r w:rsidRPr="00C6013C">
              <w:rPr>
                <w:rFonts w:ascii="Mark Pro" w:eastAsia="思源黑体" w:hAnsi="Mark Pro"/>
                <w:color w:val="595959" w:themeColor="text1" w:themeTint="A6"/>
                <w:kern w:val="28"/>
                <w:lang w:val="en-GB"/>
              </w:rPr>
              <w:t>How are the spaces organized and</w:t>
            </w:r>
            <w:r>
              <w:rPr>
                <w:rFonts w:ascii="Mark Pro" w:eastAsia="思源黑体" w:hAnsi="Mark Pro"/>
                <w:color w:val="595959" w:themeColor="text1" w:themeTint="A6"/>
                <w:kern w:val="28"/>
                <w:lang w:val="en-GB"/>
              </w:rPr>
              <w:t xml:space="preserve"> what is the workflow between the different areas?</w:t>
            </w:r>
          </w:p>
          <w:p w14:paraId="4FF4EC81" w14:textId="77777777" w:rsidR="003C49D9" w:rsidRPr="00C6013C" w:rsidRDefault="003C49D9" w:rsidP="003C49D9">
            <w:pPr>
              <w:pStyle w:val="ListParagraph"/>
              <w:numPr>
                <w:ilvl w:val="0"/>
                <w:numId w:val="20"/>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Are there any parts where the workflow becomes more difficult?</w:t>
            </w:r>
          </w:p>
          <w:p w14:paraId="0221FA37" w14:textId="77777777" w:rsidR="003C49D9" w:rsidRDefault="003C49D9" w:rsidP="003C49D9">
            <w:pPr>
              <w:pStyle w:val="ListParagraph"/>
              <w:numPr>
                <w:ilvl w:val="0"/>
                <w:numId w:val="20"/>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Do</w:t>
            </w:r>
            <w:r w:rsidRPr="00955D58">
              <w:rPr>
                <w:rFonts w:ascii="Mark Pro" w:eastAsia="思源黑体" w:hAnsi="Mark Pro"/>
                <w:color w:val="595959" w:themeColor="text1" w:themeTint="A6"/>
                <w:kern w:val="28"/>
                <w:lang w:val="en-GB"/>
              </w:rPr>
              <w:t xml:space="preserve"> some internet research on these questions and look for automated or robotic farming as well!</w:t>
            </w:r>
          </w:p>
          <w:p w14:paraId="6C88D24A" w14:textId="77777777" w:rsidR="003C49D9" w:rsidRPr="004E4331" w:rsidRDefault="003C49D9" w:rsidP="003C49D9">
            <w:pPr>
              <w:pStyle w:val="ListParagraph"/>
              <w:numPr>
                <w:ilvl w:val="0"/>
                <w:numId w:val="20"/>
              </w:numPr>
              <w:spacing w:line="360" w:lineRule="auto"/>
              <w:rPr>
                <w:rFonts w:ascii="Mark Pro" w:eastAsia="思源黑体" w:hAnsi="Mark Pro"/>
                <w:color w:val="595959" w:themeColor="text1" w:themeTint="A6"/>
                <w:kern w:val="28"/>
                <w:lang w:val="en-GB"/>
              </w:rPr>
            </w:pPr>
            <w:r w:rsidRPr="00955D58">
              <w:rPr>
                <w:rFonts w:ascii="Mark Pro" w:eastAsia="思源黑体" w:hAnsi="Mark Pro"/>
                <w:color w:val="595959" w:themeColor="text1" w:themeTint="A6"/>
                <w:kern w:val="28"/>
                <w:lang w:val="en-GB"/>
              </w:rPr>
              <w:t xml:space="preserve">Share and discuss your ideas – which ideas could be simulated with the </w:t>
            </w:r>
            <w:r>
              <w:rPr>
                <w:rFonts w:ascii="Mark Pro" w:eastAsia="思源黑体" w:hAnsi="Mark Pro" w:cs="Arial"/>
                <w:color w:val="595959" w:themeColor="text1" w:themeTint="A6"/>
                <w:w w:val="105"/>
                <w:kern w:val="28"/>
                <w:lang w:val="en-GB"/>
              </w:rPr>
              <w:t>Robotic Carrier</w:t>
            </w:r>
            <w:r w:rsidRPr="00955D58">
              <w:rPr>
                <w:rFonts w:ascii="Mark Pro" w:eastAsia="思源黑体" w:hAnsi="Mark Pro" w:cs="Arial"/>
                <w:color w:val="595959" w:themeColor="text1" w:themeTint="A6"/>
                <w:w w:val="105"/>
                <w:kern w:val="28"/>
                <w:lang w:val="en-GB"/>
              </w:rPr>
              <w:t>?</w:t>
            </w:r>
          </w:p>
          <w:p w14:paraId="57F85792" w14:textId="77777777" w:rsidR="003C49D9" w:rsidRPr="004E4331"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In order to alleviate labour shortage and improve production efficiency in farms around the world, support has come in the shape of automation. The purpose of this challenge is to use the provided instructions for building a </w:t>
            </w:r>
            <w:r>
              <w:rPr>
                <w:rFonts w:ascii="Mark Pro" w:eastAsia="思源黑体" w:hAnsi="Mark Pro" w:cs="Arial"/>
                <w:color w:val="595959" w:themeColor="text1" w:themeTint="A6"/>
                <w:w w:val="105"/>
                <w:kern w:val="28"/>
                <w:lang w:val="en-GB"/>
              </w:rPr>
              <w:t xml:space="preserve">Robotic Carrier as a common basis for all student groups to improve the algorithms driving it. The Quad RGB sensor included allows to identify different </w:t>
            </w:r>
            <w:r w:rsidRPr="007C5A6F">
              <w:rPr>
                <w:rFonts w:ascii="Mark Pro" w:eastAsia="思源黑体" w:hAnsi="Mark Pro" w:cs="Arial"/>
                <w:color w:val="595959" w:themeColor="text1" w:themeTint="A6"/>
                <w:w w:val="105"/>
                <w:kern w:val="28"/>
              </w:rPr>
              <w:t>color</w:t>
            </w:r>
            <w:r>
              <w:rPr>
                <w:rFonts w:ascii="Mark Pro" w:eastAsia="思源黑体" w:hAnsi="Mark Pro" w:cs="Arial"/>
                <w:color w:val="595959" w:themeColor="text1" w:themeTint="A6"/>
                <w:w w:val="105"/>
                <w:kern w:val="28"/>
                <w:lang w:val="en-GB"/>
              </w:rPr>
              <w:t xml:space="preserve"> marks on the floor while following a path. </w:t>
            </w:r>
            <w:r w:rsidRPr="00887072">
              <w:rPr>
                <w:rFonts w:ascii="Mark Pro" w:eastAsia="思源黑体" w:hAnsi="Mark Pro" w:cs="Arial"/>
                <w:color w:val="595959" w:themeColor="text1" w:themeTint="A6"/>
                <w:w w:val="105"/>
                <w:kern w:val="28"/>
                <w:lang w:val="en-GB"/>
              </w:rPr>
              <w:t>The platform attached to mBot2 allows to bear a load and can be tilted with the help of the servo to release the payload</w:t>
            </w:r>
            <w:r>
              <w:rPr>
                <w:rFonts w:ascii="Mark Pro" w:eastAsia="思源黑体" w:hAnsi="Mark Pro" w:cs="Arial"/>
                <w:color w:val="595959" w:themeColor="text1" w:themeTint="A6"/>
                <w:w w:val="105"/>
                <w:kern w:val="28"/>
                <w:lang w:val="en-GB"/>
              </w:rPr>
              <w:t>. Students must then design their own layout of a farm based on their research and create a map where the robot can navigate between different locations to transport the necessary goods for the operation of the farm.</w:t>
            </w:r>
          </w:p>
          <w:p w14:paraId="6D44622A" w14:textId="77777777" w:rsidR="003C49D9" w:rsidRPr="00157F7F" w:rsidRDefault="003C49D9" w:rsidP="00047578">
            <w:pPr>
              <w:pStyle w:val="ListParagraph"/>
              <w:ind w:left="0"/>
            </w:pPr>
          </w:p>
        </w:tc>
      </w:tr>
      <w:tr w:rsidR="003C49D9" w:rsidRPr="00157F7F" w14:paraId="4CF6D210" w14:textId="77777777" w:rsidTr="003C49D9">
        <w:trPr>
          <w:trHeight w:val="850"/>
        </w:trPr>
        <w:tc>
          <w:tcPr>
            <w:tcW w:w="10206" w:type="dxa"/>
            <w:shd w:val="clear" w:color="auto" w:fill="00B0F0"/>
            <w:vAlign w:val="center"/>
          </w:tcPr>
          <w:p w14:paraId="30DDEDC1" w14:textId="77777777" w:rsidR="003C49D9" w:rsidRDefault="003C49D9" w:rsidP="00047578">
            <w:pPr>
              <w:spacing w:line="360" w:lineRule="auto"/>
              <w:jc w:val="center"/>
              <w:rPr>
                <w:rFonts w:ascii="Mark Pro Medium" w:eastAsia="思源黑体" w:hAnsi="Mark Pro Medium"/>
                <w:b/>
                <w:bCs/>
                <w:color w:val="595959" w:themeColor="text1" w:themeTint="A6"/>
                <w:kern w:val="28"/>
              </w:rPr>
            </w:pPr>
            <w:r w:rsidRPr="000A58DB">
              <w:rPr>
                <w:rFonts w:ascii="Mark Pro Medium" w:eastAsia="思源黑体" w:hAnsi="Mark Pro Medium"/>
                <w:b/>
                <w:bCs/>
                <w:color w:val="FFFFFF" w:themeColor="background1"/>
                <w:kern w:val="28"/>
                <w:sz w:val="28"/>
                <w:szCs w:val="28"/>
                <w:lang w:val="en-GB"/>
              </w:rPr>
              <w:t>Instructions [Explain + Elaborate]</w:t>
            </w:r>
          </w:p>
        </w:tc>
      </w:tr>
      <w:tr w:rsidR="003C49D9" w:rsidRPr="00157F7F" w14:paraId="0B0E5327" w14:textId="77777777" w:rsidTr="003C49D9">
        <w:trPr>
          <w:trHeight w:val="850"/>
        </w:trPr>
        <w:tc>
          <w:tcPr>
            <w:tcW w:w="10206" w:type="dxa"/>
            <w:shd w:val="clear" w:color="auto" w:fill="auto"/>
            <w:vAlign w:val="center"/>
          </w:tcPr>
          <w:p w14:paraId="33E59E8F" w14:textId="77777777" w:rsidR="003C49D9" w:rsidRPr="0079217A" w:rsidRDefault="003C49D9" w:rsidP="00047578">
            <w:pPr>
              <w:spacing w:line="360" w:lineRule="auto"/>
              <w:rPr>
                <w:rFonts w:ascii="Mark Pro Medium" w:eastAsia="思源黑体" w:hAnsi="Mark Pro Medium"/>
                <w:b/>
                <w:bCs/>
                <w:color w:val="595959" w:themeColor="text1" w:themeTint="A6"/>
                <w:kern w:val="28"/>
              </w:rPr>
            </w:pPr>
            <w:r>
              <w:rPr>
                <w:rFonts w:ascii="Mark Pro Medium" w:eastAsia="思源黑体" w:hAnsi="Mark Pro Medium"/>
                <w:b/>
                <w:bCs/>
                <w:color w:val="595959" w:themeColor="text1" w:themeTint="A6"/>
                <w:kern w:val="28"/>
              </w:rPr>
              <w:t>The challenge: transporting goods around the farm</w:t>
            </w:r>
          </w:p>
          <w:p w14:paraId="0B009943" w14:textId="77777777" w:rsidR="003C49D9" w:rsidRDefault="003C49D9" w:rsidP="00047578">
            <w:pPr>
              <w:spacing w:line="360" w:lineRule="auto"/>
              <w:rPr>
                <w:rFonts w:ascii="Mark Pro" w:eastAsia="思源黑体" w:hAnsi="Mark Pro"/>
                <w:color w:val="595959" w:themeColor="text1" w:themeTint="A6"/>
                <w:kern w:val="28"/>
                <w:lang w:val="en-GB"/>
              </w:rPr>
            </w:pPr>
            <w:r w:rsidRPr="000A58DB">
              <w:rPr>
                <w:rFonts w:ascii="Mark Pro" w:eastAsia="思源黑体" w:hAnsi="Mark Pro"/>
                <w:color w:val="595959" w:themeColor="text1" w:themeTint="A6"/>
                <w:kern w:val="28"/>
                <w:lang w:val="en-GB"/>
              </w:rPr>
              <w:t xml:space="preserve">In this challenge, students will work on a solution to complete two </w:t>
            </w:r>
            <w:r>
              <w:rPr>
                <w:rFonts w:ascii="Mark Pro" w:eastAsia="思源黑体" w:hAnsi="Mark Pro"/>
                <w:color w:val="595959" w:themeColor="text1" w:themeTint="A6"/>
                <w:kern w:val="28"/>
                <w:lang w:val="en-GB"/>
              </w:rPr>
              <w:t xml:space="preserve">mandatory </w:t>
            </w:r>
            <w:r w:rsidRPr="000A58DB">
              <w:rPr>
                <w:rFonts w:ascii="Mark Pro" w:eastAsia="思源黑体" w:hAnsi="Mark Pro"/>
                <w:color w:val="595959" w:themeColor="text1" w:themeTint="A6"/>
                <w:kern w:val="28"/>
                <w:lang w:val="en-GB"/>
              </w:rPr>
              <w:t>tasks:</w:t>
            </w:r>
          </w:p>
          <w:p w14:paraId="3104537E" w14:textId="77777777" w:rsidR="003C49D9" w:rsidRPr="008A7DBA" w:rsidRDefault="003C49D9" w:rsidP="003C49D9">
            <w:pPr>
              <w:pStyle w:val="ListParagraph"/>
              <w:numPr>
                <w:ilvl w:val="0"/>
                <w:numId w:val="23"/>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Using </w:t>
            </w:r>
            <w:r>
              <w:rPr>
                <w:rFonts w:ascii="Mark Pro" w:eastAsia="思源黑体" w:hAnsi="Mark Pro" w:cs="Arial"/>
                <w:color w:val="595959" w:themeColor="text1" w:themeTint="A6"/>
                <w:w w:val="105"/>
                <w:kern w:val="28"/>
                <w:lang w:val="en-GB"/>
              </w:rPr>
              <w:t xml:space="preserve">the Quad RGB sensor, the mBot2 should identify different </w:t>
            </w:r>
            <w:r w:rsidRPr="00563734">
              <w:rPr>
                <w:rFonts w:ascii="Mark Pro" w:eastAsia="思源黑体" w:hAnsi="Mark Pro" w:cs="Arial"/>
                <w:color w:val="595959" w:themeColor="text1" w:themeTint="A6"/>
                <w:w w:val="105"/>
                <w:kern w:val="28"/>
              </w:rPr>
              <w:t>color</w:t>
            </w:r>
            <w:r>
              <w:rPr>
                <w:rFonts w:ascii="Mark Pro" w:eastAsia="思源黑体" w:hAnsi="Mark Pro" w:cs="Arial"/>
                <w:color w:val="595959" w:themeColor="text1" w:themeTint="A6"/>
                <w:w w:val="105"/>
                <w:kern w:val="28"/>
                <w:lang w:val="en-GB"/>
              </w:rPr>
              <w:t xml:space="preserve"> markings on the ground that correspond to different locations on the layout of a farm.</w:t>
            </w:r>
          </w:p>
          <w:p w14:paraId="0E03CC70" w14:textId="77777777" w:rsidR="003C49D9" w:rsidRPr="00563734" w:rsidRDefault="003C49D9" w:rsidP="003C49D9">
            <w:pPr>
              <w:pStyle w:val="ListParagraph"/>
              <w:numPr>
                <w:ilvl w:val="0"/>
                <w:numId w:val="23"/>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The robot needs to transport and deliver certain goods to specific locations in the farm by following tracks on the ground. </w:t>
            </w:r>
          </w:p>
          <w:p w14:paraId="42C698FD" w14:textId="77777777" w:rsidR="003C49D9" w:rsidRPr="008855B2"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As an addition, students should determine and develop the method to provide the robot with the instructions on where to go. Perhaps with voice commands (internet connection is required), using the onboard buttons, via messages sent through an interactive control panel on the stage in the mBlock coding platform, </w:t>
            </w:r>
            <w:r w:rsidRPr="006C026C">
              <w:rPr>
                <w:rFonts w:ascii="Mark Pro" w:eastAsia="思源黑体" w:hAnsi="Mark Pro"/>
                <w:color w:val="595959" w:themeColor="text1" w:themeTint="A6"/>
                <w:kern w:val="28"/>
                <w:lang w:val="en-GB"/>
              </w:rPr>
              <w:t xml:space="preserve">or </w:t>
            </w:r>
            <w:r>
              <w:rPr>
                <w:rFonts w:ascii="Mark Pro" w:eastAsia="思源黑体" w:hAnsi="Mark Pro"/>
                <w:color w:val="595959" w:themeColor="text1" w:themeTint="A6"/>
                <w:kern w:val="28"/>
                <w:lang w:val="en-GB"/>
              </w:rPr>
              <w:t xml:space="preserve">even </w:t>
            </w:r>
            <w:r w:rsidRPr="006C026C">
              <w:rPr>
                <w:rFonts w:ascii="Mark Pro" w:eastAsia="思源黑体" w:hAnsi="Mark Pro"/>
                <w:color w:val="595959" w:themeColor="text1" w:themeTint="A6"/>
                <w:kern w:val="28"/>
                <w:lang w:val="en-GB"/>
              </w:rPr>
              <w:t>via wireless communication from other robots (</w:t>
            </w:r>
            <w:r>
              <w:rPr>
                <w:rFonts w:ascii="Mark Pro" w:eastAsia="思源黑体" w:hAnsi="Mark Pro"/>
                <w:color w:val="595959" w:themeColor="text1" w:themeTint="A6"/>
                <w:kern w:val="28"/>
                <w:lang w:val="en-GB"/>
              </w:rPr>
              <w:t xml:space="preserve">for example </w:t>
            </w:r>
            <w:r w:rsidRPr="006C026C">
              <w:rPr>
                <w:rFonts w:ascii="Mark Pro" w:eastAsia="思源黑体" w:hAnsi="Mark Pro"/>
                <w:color w:val="595959" w:themeColor="text1" w:themeTint="A6"/>
                <w:kern w:val="28"/>
                <w:lang w:val="en-GB"/>
              </w:rPr>
              <w:t>one delivering goods).</w:t>
            </w:r>
          </w:p>
          <w:p w14:paraId="57E7F382" w14:textId="77777777" w:rsidR="003C49D9" w:rsidRPr="0079217A" w:rsidRDefault="003C49D9" w:rsidP="00047578">
            <w:pPr>
              <w:spacing w:line="360" w:lineRule="auto"/>
              <w:rPr>
                <w:rFonts w:ascii="Mark Pro Medium" w:eastAsia="思源黑体" w:hAnsi="Mark Pro Medium"/>
                <w:b/>
                <w:bCs/>
                <w:color w:val="595959" w:themeColor="text1" w:themeTint="A6"/>
                <w:kern w:val="28"/>
              </w:rPr>
            </w:pPr>
            <w:r>
              <w:rPr>
                <w:rFonts w:ascii="Mark Pro Medium" w:eastAsia="思源黑体" w:hAnsi="Mark Pro Medium"/>
                <w:b/>
                <w:bCs/>
                <w:color w:val="595959" w:themeColor="text1" w:themeTint="A6"/>
                <w:kern w:val="28"/>
              </w:rPr>
              <w:t>The setup</w:t>
            </w:r>
          </w:p>
          <w:p w14:paraId="787594A5" w14:textId="77777777" w:rsidR="003C49D9" w:rsidRPr="000A58DB" w:rsidRDefault="003C49D9" w:rsidP="00047578">
            <w:pPr>
              <w:spacing w:line="360" w:lineRule="auto"/>
              <w:rPr>
                <w:rFonts w:ascii="Mark Pro" w:eastAsia="思源黑体" w:hAnsi="Mark Pro"/>
                <w:color w:val="595959" w:themeColor="text1" w:themeTint="A6"/>
                <w:kern w:val="28"/>
                <w:lang w:val="en-GB"/>
              </w:rPr>
            </w:pPr>
            <w:r w:rsidRPr="000A58DB">
              <w:rPr>
                <w:rFonts w:ascii="Mark Pro" w:eastAsia="思源黑体" w:hAnsi="Mark Pro"/>
                <w:color w:val="595959" w:themeColor="text1" w:themeTint="A6"/>
                <w:kern w:val="28"/>
                <w:lang w:val="en-GB"/>
              </w:rPr>
              <w:t xml:space="preserve">Before students can work on solving the challenge, they need to setup the model of </w:t>
            </w:r>
            <w:r>
              <w:rPr>
                <w:rFonts w:ascii="Mark Pro" w:eastAsia="思源黑体" w:hAnsi="Mark Pro"/>
                <w:color w:val="595959" w:themeColor="text1" w:themeTint="A6"/>
                <w:kern w:val="28"/>
                <w:lang w:val="en-GB"/>
              </w:rPr>
              <w:t>a farm</w:t>
            </w:r>
            <w:r w:rsidRPr="000A58DB">
              <w:rPr>
                <w:rFonts w:ascii="Mark Pro" w:eastAsia="思源黑体" w:hAnsi="Mark Pro"/>
                <w:color w:val="595959" w:themeColor="text1" w:themeTint="A6"/>
                <w:kern w:val="28"/>
                <w:lang w:val="en-GB"/>
              </w:rPr>
              <w:t>:</w:t>
            </w:r>
          </w:p>
          <w:p w14:paraId="51D476A6" w14:textId="77777777" w:rsidR="003C49D9" w:rsidRDefault="003C49D9" w:rsidP="003C49D9">
            <w:pPr>
              <w:pStyle w:val="ListParagraph"/>
              <w:numPr>
                <w:ilvl w:val="0"/>
                <w:numId w:val="25"/>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Based on their research, students should choose a type of farm to recreate, for example a dairy farm. Students should identify the basic layout and processes of the farm.</w:t>
            </w:r>
          </w:p>
          <w:p w14:paraId="5ED8B01F" w14:textId="77777777" w:rsidR="003C49D9" w:rsidRDefault="003C49D9" w:rsidP="003C49D9">
            <w:pPr>
              <w:pStyle w:val="ListParagraph"/>
              <w:numPr>
                <w:ilvl w:val="0"/>
                <w:numId w:val="25"/>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With this information, students design a</w:t>
            </w:r>
            <w:r w:rsidRPr="12571CFB">
              <w:rPr>
                <w:rFonts w:ascii="Mark Pro" w:eastAsia="思源黑体" w:hAnsi="Mark Pro"/>
                <w:b/>
                <w:bCs/>
                <w:color w:val="595959" w:themeColor="text1" w:themeTint="A6"/>
                <w:kern w:val="28"/>
                <w:lang w:val="en-GB"/>
              </w:rPr>
              <w:t xml:space="preserve"> simple model</w:t>
            </w:r>
            <w:r>
              <w:rPr>
                <w:rFonts w:ascii="Mark Pro" w:eastAsia="思源黑体" w:hAnsi="Mark Pro"/>
                <w:color w:val="595959" w:themeColor="text1" w:themeTint="A6"/>
                <w:kern w:val="28"/>
                <w:lang w:val="en-GB"/>
              </w:rPr>
              <w:t xml:space="preserve"> and create a layout where the different locations relate to paths that the mBot2 can follow and marked with different colours that the robot can identify. </w:t>
            </w:r>
            <w:r>
              <w:br/>
            </w:r>
            <w:r w:rsidRPr="12571CFB">
              <w:rPr>
                <w:rFonts w:ascii="Mark Pro" w:eastAsia="思源黑体" w:hAnsi="Mark Pro"/>
                <w:color w:val="595959" w:themeColor="text1" w:themeTint="A6"/>
                <w:lang w:val="en-GB"/>
              </w:rPr>
              <w:t xml:space="preserve">Students should </w:t>
            </w:r>
            <w:r w:rsidRPr="12571CFB">
              <w:rPr>
                <w:rFonts w:ascii="Mark Pro" w:eastAsia="思源黑体" w:hAnsi="Mark Pro"/>
                <w:b/>
                <w:bCs/>
                <w:color w:val="595959" w:themeColor="text1" w:themeTint="A6"/>
                <w:lang w:val="en-GB"/>
              </w:rPr>
              <w:t>begin with a simple design of the farm</w:t>
            </w:r>
            <w:r w:rsidRPr="12571CFB">
              <w:rPr>
                <w:rFonts w:ascii="Mark Pro" w:eastAsia="思源黑体" w:hAnsi="Mark Pro"/>
                <w:color w:val="595959" w:themeColor="text1" w:themeTint="A6"/>
                <w:lang w:val="en-GB"/>
              </w:rPr>
              <w:t>, so they are able to test their solutions quickly. As they gain expertise and confidence, they can move to more complex layouts.</w:t>
            </w:r>
            <w:r>
              <w:br/>
            </w:r>
          </w:p>
          <w:p w14:paraId="39E96BBB"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The dimensions of the map depend on the space available, and the design of the driving paths and </w:t>
            </w:r>
            <w:r w:rsidRPr="00401BE6">
              <w:rPr>
                <w:rFonts w:ascii="Mark Pro" w:eastAsia="思源黑体" w:hAnsi="Mark Pro"/>
                <w:color w:val="595959" w:themeColor="text1" w:themeTint="A6"/>
                <w:kern w:val="28"/>
              </w:rPr>
              <w:t>color</w:t>
            </w:r>
            <w:r>
              <w:rPr>
                <w:rFonts w:ascii="Mark Pro" w:eastAsia="思源黑体" w:hAnsi="Mark Pro"/>
                <w:color w:val="595959" w:themeColor="text1" w:themeTint="A6"/>
                <w:kern w:val="28"/>
                <w:lang w:val="en-GB"/>
              </w:rPr>
              <w:t xml:space="preserve"> marks should be developed and tested.</w:t>
            </w:r>
          </w:p>
          <w:p w14:paraId="4AD6AFF0" w14:textId="77777777" w:rsidR="003C49D9" w:rsidRDefault="003C49D9" w:rsidP="00047578">
            <w:pPr>
              <w:spacing w:line="360" w:lineRule="auto"/>
              <w:rPr>
                <w:rFonts w:ascii="Mark Pro" w:eastAsia="思源黑体" w:hAnsi="Mark Pro"/>
                <w:color w:val="595959" w:themeColor="text1" w:themeTint="A6"/>
                <w:kern w:val="28"/>
                <w:lang w:val="en-GB"/>
              </w:rPr>
            </w:pPr>
          </w:p>
          <w:p w14:paraId="29285D36" w14:textId="77777777" w:rsidR="003C49D9" w:rsidRPr="0079217A" w:rsidRDefault="003C49D9" w:rsidP="00047578">
            <w:pPr>
              <w:spacing w:line="360" w:lineRule="auto"/>
              <w:rPr>
                <w:rFonts w:ascii="Mark Pro Medium" w:eastAsia="思源黑体" w:hAnsi="Mark Pro Medium"/>
                <w:b/>
                <w:bCs/>
                <w:color w:val="595959" w:themeColor="text1" w:themeTint="A6"/>
                <w:kern w:val="28"/>
              </w:rPr>
            </w:pPr>
            <w:r>
              <w:rPr>
                <w:rFonts w:ascii="Mark Pro Medium" w:eastAsia="思源黑体" w:hAnsi="Mark Pro Medium"/>
                <w:b/>
                <w:bCs/>
                <w:color w:val="595959" w:themeColor="text1" w:themeTint="A6"/>
                <w:kern w:val="28"/>
              </w:rPr>
              <w:t>Support indications</w:t>
            </w:r>
          </w:p>
          <w:p w14:paraId="0C8C9DFD"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To develop a solution for the tasks given, Students should follow the Engineering Design Process:</w:t>
            </w:r>
          </w:p>
          <w:p w14:paraId="09959D53"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 Ask – Imagine – Plan – Create – Experiment – Improve…</w:t>
            </w:r>
          </w:p>
          <w:p w14:paraId="4BC12549" w14:textId="77777777" w:rsidR="003C49D9" w:rsidRDefault="00000000" w:rsidP="00047578">
            <w:pPr>
              <w:spacing w:line="360" w:lineRule="auto"/>
              <w:rPr>
                <w:rFonts w:ascii="Mark Pro" w:eastAsia="思源黑体" w:hAnsi="Mark Pro"/>
                <w:color w:val="595959" w:themeColor="text1" w:themeTint="A6"/>
                <w:kern w:val="28"/>
                <w:lang w:val="en-GB"/>
              </w:rPr>
            </w:pPr>
            <w:hyperlink r:id="rId28" w:history="1">
              <w:r w:rsidR="003C49D9" w:rsidRPr="008963A8">
                <w:rPr>
                  <w:rStyle w:val="Hyperlink"/>
                  <w:rFonts w:ascii="Mark Pro" w:eastAsia="思源黑体" w:hAnsi="Mark Pro"/>
                  <w:kern w:val="28"/>
                  <w:lang w:val="en-GB"/>
                </w:rPr>
                <w:t>https://www.nasa.gov/audience/foreducators/best/edp.html</w:t>
              </w:r>
            </w:hyperlink>
            <w:r w:rsidR="003C49D9">
              <w:rPr>
                <w:rFonts w:ascii="Mark Pro" w:eastAsia="思源黑体" w:hAnsi="Mark Pro"/>
                <w:color w:val="595959" w:themeColor="text1" w:themeTint="A6"/>
                <w:kern w:val="28"/>
                <w:lang w:val="en-GB"/>
              </w:rPr>
              <w:t xml:space="preserve"> (follow the suggestions on the website and watch the movie about this design process, then elaborate this for the tasks given).</w:t>
            </w:r>
          </w:p>
          <w:p w14:paraId="4BC03AD5" w14:textId="77777777" w:rsidR="003C49D9" w:rsidRDefault="003C49D9" w:rsidP="00047578">
            <w:pPr>
              <w:spacing w:line="360" w:lineRule="auto"/>
              <w:rPr>
                <w:rFonts w:ascii="Mark Pro" w:eastAsia="思源黑体" w:hAnsi="Mark Pro"/>
                <w:color w:val="595959" w:themeColor="text1" w:themeTint="A6"/>
                <w:kern w:val="28"/>
                <w:lang w:val="en-GB"/>
              </w:rPr>
            </w:pPr>
          </w:p>
          <w:p w14:paraId="289DEB00"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Suggestions for the students to consider:</w:t>
            </w:r>
          </w:p>
          <w:p w14:paraId="4D4D2EE0" w14:textId="77777777" w:rsidR="003C49D9" w:rsidRDefault="003C49D9" w:rsidP="003C49D9">
            <w:pPr>
              <w:pStyle w:val="ListParagraph"/>
              <w:numPr>
                <w:ilvl w:val="0"/>
                <w:numId w:val="26"/>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Students can consult the mBot2 Getting Started Activities to understand the principles of line following and </w:t>
            </w:r>
            <w:r w:rsidRPr="007144EE">
              <w:rPr>
                <w:rFonts w:ascii="Mark Pro" w:eastAsia="思源黑体" w:hAnsi="Mark Pro"/>
                <w:color w:val="595959" w:themeColor="text1" w:themeTint="A6"/>
                <w:kern w:val="28"/>
              </w:rPr>
              <w:t>colo</w:t>
            </w:r>
            <w:r>
              <w:rPr>
                <w:rFonts w:ascii="Mark Pro" w:eastAsia="思源黑体" w:hAnsi="Mark Pro"/>
                <w:color w:val="595959" w:themeColor="text1" w:themeTint="A6"/>
                <w:kern w:val="28"/>
              </w:rPr>
              <w:t>r</w:t>
            </w:r>
            <w:r>
              <w:rPr>
                <w:rFonts w:ascii="Mark Pro" w:eastAsia="思源黑体" w:hAnsi="Mark Pro"/>
                <w:color w:val="595959" w:themeColor="text1" w:themeTint="A6"/>
                <w:kern w:val="28"/>
                <w:lang w:val="en-GB"/>
              </w:rPr>
              <w:t xml:space="preserve"> identification with mBot2.</w:t>
            </w:r>
          </w:p>
          <w:p w14:paraId="250C12FB" w14:textId="77777777" w:rsidR="003C49D9" w:rsidRDefault="003C49D9" w:rsidP="003C49D9">
            <w:pPr>
              <w:pStyle w:val="ListParagraph"/>
              <w:numPr>
                <w:ilvl w:val="0"/>
                <w:numId w:val="26"/>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For the design of the farm, students can make use of the Map Design Guidelines (see appendix).</w:t>
            </w:r>
          </w:p>
          <w:p w14:paraId="5B40E539" w14:textId="77777777" w:rsidR="003C49D9" w:rsidRPr="008955C8" w:rsidRDefault="003C49D9" w:rsidP="003C49D9">
            <w:pPr>
              <w:pStyle w:val="ListParagraph"/>
              <w:numPr>
                <w:ilvl w:val="0"/>
                <w:numId w:val="26"/>
              </w:numPr>
              <w:spacing w:line="360" w:lineRule="auto"/>
              <w:rPr>
                <w:rFonts w:ascii="Mark Pro" w:eastAsia="思源黑体" w:hAnsi="Mark Pro"/>
                <w:color w:val="595959" w:themeColor="text1" w:themeTint="A6"/>
                <w:kern w:val="28"/>
                <w:lang w:val="en-GB"/>
              </w:rPr>
            </w:pPr>
            <w:r w:rsidRPr="12571CFB">
              <w:rPr>
                <w:rFonts w:ascii="Mark Pro" w:eastAsia="思源黑体" w:hAnsi="Mark Pro"/>
                <w:b/>
                <w:bCs/>
                <w:color w:val="595959" w:themeColor="text1" w:themeTint="A6"/>
                <w:kern w:val="28"/>
                <w:lang w:val="en-GB"/>
              </w:rPr>
              <w:t>Before getting into complex designs of layouts for the farm, it is recommended to start simple.</w:t>
            </w:r>
            <w:r>
              <w:rPr>
                <w:rFonts w:ascii="Mark Pro" w:eastAsia="思源黑体" w:hAnsi="Mark Pro"/>
                <w:color w:val="595959" w:themeColor="text1" w:themeTint="A6"/>
                <w:kern w:val="28"/>
                <w:lang w:val="en-GB"/>
              </w:rPr>
              <w:t xml:space="preserve"> For example, students can start with a straight line that the mBot2 can follow, with 3 or 4 colour marks at certain distances representing a few locations in the farm, where the robot can turn and either retrieve or deliver the load it is meant to transport. Once the principles have been tested and evaluated, the design and process of developing solutions can re iterated to more complex forms.</w:t>
            </w:r>
          </w:p>
          <w:p w14:paraId="63A6A4D4" w14:textId="77777777" w:rsidR="003C49D9" w:rsidRDefault="003C49D9" w:rsidP="00047578">
            <w:pPr>
              <w:spacing w:line="360" w:lineRule="auto"/>
              <w:rPr>
                <w:rFonts w:ascii="Mark Pro Medium" w:eastAsia="思源黑体" w:hAnsi="Mark Pro Medium"/>
                <w:b/>
                <w:bCs/>
                <w:color w:val="595959" w:themeColor="text1" w:themeTint="A6"/>
                <w:kern w:val="28"/>
              </w:rPr>
            </w:pPr>
          </w:p>
        </w:tc>
      </w:tr>
      <w:tr w:rsidR="003C49D9" w:rsidRPr="00157F7F" w14:paraId="607770B2" w14:textId="77777777" w:rsidTr="003C49D9">
        <w:trPr>
          <w:trHeight w:val="850"/>
        </w:trPr>
        <w:tc>
          <w:tcPr>
            <w:tcW w:w="10206" w:type="dxa"/>
            <w:shd w:val="clear" w:color="auto" w:fill="00B0F0"/>
            <w:vAlign w:val="center"/>
          </w:tcPr>
          <w:p w14:paraId="3F98B57E" w14:textId="77777777" w:rsidR="003C49D9" w:rsidRDefault="003C49D9" w:rsidP="00047578">
            <w:pPr>
              <w:spacing w:line="360" w:lineRule="auto"/>
              <w:jc w:val="center"/>
              <w:rPr>
                <w:rFonts w:ascii="Mark Pro Medium" w:eastAsia="思源黑体" w:hAnsi="Mark Pro Medium"/>
                <w:b/>
                <w:bCs/>
                <w:color w:val="595959" w:themeColor="text1" w:themeTint="A6"/>
                <w:kern w:val="28"/>
              </w:rPr>
            </w:pPr>
            <w:r w:rsidRPr="000A58DB">
              <w:rPr>
                <w:rFonts w:ascii="Mark Pro Medium" w:eastAsia="思源黑体" w:hAnsi="Mark Pro Medium"/>
                <w:b/>
                <w:bCs/>
                <w:color w:val="FFFFFF" w:themeColor="background1"/>
                <w:kern w:val="28"/>
                <w:sz w:val="28"/>
                <w:szCs w:val="28"/>
                <w:lang w:val="en-GB"/>
              </w:rPr>
              <w:t>Evaluate [+ Exchange]</w:t>
            </w:r>
          </w:p>
        </w:tc>
      </w:tr>
      <w:tr w:rsidR="003C49D9" w:rsidRPr="00157F7F" w14:paraId="18D0574B" w14:textId="77777777" w:rsidTr="003C49D9">
        <w:trPr>
          <w:trHeight w:val="850"/>
        </w:trPr>
        <w:tc>
          <w:tcPr>
            <w:tcW w:w="10206" w:type="dxa"/>
            <w:shd w:val="clear" w:color="auto" w:fill="auto"/>
            <w:vAlign w:val="center"/>
          </w:tcPr>
          <w:p w14:paraId="612B5945" w14:textId="77777777" w:rsidR="003C49D9" w:rsidRPr="000A58DB" w:rsidRDefault="003C49D9" w:rsidP="00047578">
            <w:p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It is now time for a brief reflection. </w:t>
            </w:r>
            <w:r>
              <w:rPr>
                <w:rFonts w:ascii="Mark Pro" w:eastAsia="思源黑体" w:hAnsi="Mark Pro" w:cs="Arial"/>
                <w:color w:val="595959" w:themeColor="text1" w:themeTint="A6"/>
                <w:lang w:val="en-GB"/>
              </w:rPr>
              <w:t>The students should t</w:t>
            </w:r>
            <w:r w:rsidRPr="000A58DB">
              <w:rPr>
                <w:rFonts w:ascii="Mark Pro" w:eastAsia="思源黑体" w:hAnsi="Mark Pro" w:cs="Arial"/>
                <w:color w:val="595959" w:themeColor="text1" w:themeTint="A6"/>
                <w:lang w:val="en-GB"/>
              </w:rPr>
              <w:t xml:space="preserve">hink on </w:t>
            </w:r>
            <w:r>
              <w:rPr>
                <w:rFonts w:ascii="Mark Pro" w:eastAsia="思源黑体" w:hAnsi="Mark Pro" w:cs="Arial"/>
                <w:color w:val="595959" w:themeColor="text1" w:themeTint="A6"/>
                <w:lang w:val="en-GB"/>
              </w:rPr>
              <w:t xml:space="preserve">their </w:t>
            </w:r>
            <w:r w:rsidRPr="000A58DB">
              <w:rPr>
                <w:rFonts w:ascii="Mark Pro" w:eastAsia="思源黑体" w:hAnsi="Mark Pro" w:cs="Arial"/>
                <w:color w:val="595959" w:themeColor="text1" w:themeTint="A6"/>
                <w:lang w:val="en-GB"/>
              </w:rPr>
              <w:t>own and discuss with the group</w:t>
            </w:r>
            <w:r>
              <w:rPr>
                <w:rFonts w:ascii="Mark Pro" w:eastAsia="思源黑体" w:hAnsi="Mark Pro" w:cs="Arial"/>
                <w:color w:val="595959" w:themeColor="text1" w:themeTint="A6"/>
                <w:lang w:val="en-GB"/>
              </w:rPr>
              <w:t xml:space="preserve"> the following questions</w:t>
            </w:r>
            <w:r w:rsidRPr="000A58DB">
              <w:rPr>
                <w:rFonts w:ascii="Mark Pro" w:eastAsia="思源黑体" w:hAnsi="Mark Pro" w:cs="Arial"/>
                <w:color w:val="595959" w:themeColor="text1" w:themeTint="A6"/>
                <w:lang w:val="en-GB"/>
              </w:rPr>
              <w:t xml:space="preserve">: </w:t>
            </w:r>
          </w:p>
          <w:p w14:paraId="570C8887" w14:textId="77777777" w:rsidR="003C49D9" w:rsidRPr="000A58DB"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What do you think turned out well? </w:t>
            </w:r>
          </w:p>
          <w:p w14:paraId="16DE826E" w14:textId="77777777" w:rsidR="003C49D9" w:rsidRPr="000A58DB"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What could be better? </w:t>
            </w:r>
          </w:p>
          <w:p w14:paraId="713E7233" w14:textId="77777777" w:rsidR="003C49D9" w:rsidRPr="000A58DB"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Which parts of the </w:t>
            </w:r>
            <w:r>
              <w:rPr>
                <w:rFonts w:ascii="Mark Pro" w:eastAsia="思源黑体" w:hAnsi="Mark Pro" w:cs="Arial"/>
                <w:color w:val="595959" w:themeColor="text1" w:themeTint="A6"/>
                <w:lang w:val="en-GB"/>
              </w:rPr>
              <w:t xml:space="preserve">challenge </w:t>
            </w:r>
            <w:r w:rsidRPr="000A58DB">
              <w:rPr>
                <w:rFonts w:ascii="Mark Pro" w:eastAsia="思源黑体" w:hAnsi="Mark Pro" w:cs="Arial"/>
                <w:color w:val="595959" w:themeColor="text1" w:themeTint="A6"/>
                <w:lang w:val="en-GB"/>
              </w:rPr>
              <w:t xml:space="preserve">did you find easy, and which did you find more difficult? </w:t>
            </w:r>
          </w:p>
          <w:p w14:paraId="03B0103B" w14:textId="77777777" w:rsidR="003C49D9" w:rsidRPr="000A58DB"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What would you like more explanation about? </w:t>
            </w:r>
          </w:p>
          <w:p w14:paraId="146B6B19" w14:textId="77777777" w:rsidR="003C49D9"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Who could help you with that? </w:t>
            </w:r>
          </w:p>
          <w:p w14:paraId="77F85261" w14:textId="77777777" w:rsidR="003C49D9" w:rsidRDefault="003C49D9"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Pr>
                <w:rFonts w:ascii="Mark Pro" w:eastAsia="思源黑体" w:hAnsi="Mark Pro" w:cs="Arial"/>
                <w:color w:val="595959" w:themeColor="text1" w:themeTint="A6"/>
                <w:lang w:val="en-GB"/>
              </w:rPr>
              <w:t>Could you think of improvements regarding the program code or the hardware?</w:t>
            </w:r>
          </w:p>
          <w:p w14:paraId="0C7D4B34" w14:textId="77777777" w:rsidR="003C49D9" w:rsidRDefault="003C49D9" w:rsidP="00047578">
            <w:pPr>
              <w:spacing w:line="300" w:lineRule="auto"/>
              <w:jc w:val="both"/>
              <w:textAlignment w:val="baseline"/>
              <w:rPr>
                <w:rFonts w:ascii="Mark Pro" w:eastAsia="思源黑体" w:hAnsi="Mark Pro" w:cs="Arial"/>
                <w:color w:val="595959" w:themeColor="text1" w:themeTint="A6"/>
                <w:lang w:val="en-GB"/>
              </w:rPr>
            </w:pPr>
          </w:p>
          <w:p w14:paraId="3DBAB606" w14:textId="77777777" w:rsidR="003C49D9" w:rsidRPr="000A58DB" w:rsidRDefault="003C49D9"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Extending the project</w:t>
            </w:r>
          </w:p>
          <w:p w14:paraId="3EE5DD7F" w14:textId="77777777" w:rsidR="003C49D9" w:rsidRDefault="003C49D9"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In a smart world, it is important that the different systems are interconnected and interrelated… Transporting goods around the farm is one aspect of a bigger scenario. The students should try to extend this challenge and involve the other robots that can be built from the Smart World add-on:</w:t>
            </w:r>
          </w:p>
          <w:p w14:paraId="136F1866" w14:textId="77777777" w:rsidR="003C49D9" w:rsidRPr="00152559" w:rsidRDefault="003C49D9" w:rsidP="00047578">
            <w:pPr>
              <w:pStyle w:val="ListParagraph"/>
              <w:numPr>
                <w:ilvl w:val="0"/>
                <w:numId w:val="21"/>
              </w:numPr>
              <w:spacing w:line="360" w:lineRule="auto"/>
              <w:rPr>
                <w:rFonts w:ascii="Mark Pro" w:eastAsia="思源黑体" w:hAnsi="Mark Pro"/>
                <w:color w:val="595959" w:themeColor="text1" w:themeTint="A6"/>
                <w:kern w:val="28"/>
                <w:lang w:val="en-GB"/>
              </w:rPr>
            </w:pPr>
            <w:r w:rsidRPr="00152559">
              <w:rPr>
                <w:rFonts w:ascii="Mark Pro" w:eastAsia="思源黑体" w:hAnsi="Mark Pro"/>
                <w:color w:val="595959" w:themeColor="text1" w:themeTint="A6"/>
                <w:kern w:val="28"/>
                <w:lang w:val="en-GB"/>
              </w:rPr>
              <w:t xml:space="preserve">How can you collaborate with the robotic arm to </w:t>
            </w:r>
            <w:r>
              <w:rPr>
                <w:rFonts w:ascii="Mark Pro" w:eastAsia="思源黑体" w:hAnsi="Mark Pro"/>
                <w:color w:val="595959" w:themeColor="text1" w:themeTint="A6"/>
                <w:kern w:val="28"/>
                <w:lang w:val="en-GB"/>
              </w:rPr>
              <w:t>receive and deliver the goods?</w:t>
            </w:r>
          </w:p>
          <w:p w14:paraId="2807AA91" w14:textId="77777777" w:rsidR="003C49D9" w:rsidRDefault="003C49D9" w:rsidP="00047578">
            <w:pPr>
              <w:pStyle w:val="ListParagraph"/>
              <w:numPr>
                <w:ilvl w:val="0"/>
                <w:numId w:val="21"/>
              </w:numPr>
              <w:spacing w:line="360" w:lineRule="auto"/>
              <w:rPr>
                <w:rFonts w:ascii="Mark Pro" w:eastAsia="思源黑体" w:hAnsi="Mark Pro"/>
                <w:color w:val="595959" w:themeColor="text1" w:themeTint="A6"/>
                <w:kern w:val="28"/>
                <w:lang w:val="en-GB"/>
              </w:rPr>
            </w:pPr>
            <w:r w:rsidRPr="00152559">
              <w:rPr>
                <w:rFonts w:ascii="Mark Pro" w:eastAsia="思源黑体" w:hAnsi="Mark Pro"/>
                <w:color w:val="595959" w:themeColor="text1" w:themeTint="A6"/>
                <w:kern w:val="28"/>
                <w:lang w:val="en-GB"/>
              </w:rPr>
              <w:t xml:space="preserve">How can the </w:t>
            </w:r>
            <w:r>
              <w:rPr>
                <w:rFonts w:ascii="Mark Pro" w:eastAsia="思源黑体" w:hAnsi="Mark Pro"/>
                <w:color w:val="595959" w:themeColor="text1" w:themeTint="A6"/>
                <w:kern w:val="28"/>
                <w:lang w:val="en-GB"/>
              </w:rPr>
              <w:t>robotic carrier</w:t>
            </w:r>
            <w:r w:rsidRPr="00152559">
              <w:rPr>
                <w:rFonts w:ascii="Mark Pro" w:eastAsia="思源黑体" w:hAnsi="Mark Pro"/>
                <w:color w:val="595959" w:themeColor="text1" w:themeTint="A6"/>
                <w:kern w:val="28"/>
                <w:lang w:val="en-GB"/>
              </w:rPr>
              <w:t xml:space="preserve"> </w:t>
            </w:r>
            <w:r>
              <w:rPr>
                <w:rFonts w:ascii="Mark Pro" w:eastAsia="思源黑体" w:hAnsi="Mark Pro"/>
                <w:color w:val="595959" w:themeColor="text1" w:themeTint="A6"/>
                <w:kern w:val="28"/>
                <w:lang w:val="en-GB"/>
              </w:rPr>
              <w:t>inform its position to the robotic arm or vice versa?</w:t>
            </w:r>
          </w:p>
          <w:p w14:paraId="49274847" w14:textId="77777777" w:rsidR="003C49D9" w:rsidRDefault="003C49D9" w:rsidP="00047578">
            <w:pPr>
              <w:pStyle w:val="ListParagraph"/>
              <w:numPr>
                <w:ilvl w:val="0"/>
                <w:numId w:val="21"/>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How can the robotic carrier be “called” to go to a location where it is needed?</w:t>
            </w:r>
          </w:p>
          <w:p w14:paraId="030CB033" w14:textId="77777777" w:rsidR="003C49D9" w:rsidRPr="00CD6D73" w:rsidRDefault="003C49D9" w:rsidP="00047578">
            <w:pPr>
              <w:pStyle w:val="ListParagraph"/>
              <w:numPr>
                <w:ilvl w:val="0"/>
                <w:numId w:val="21"/>
              </w:numPr>
              <w:spacing w:line="360" w:lineRule="auto"/>
              <w:rPr>
                <w:rFonts w:ascii="Mark Pro" w:eastAsia="思源黑体" w:hAnsi="Mark Pro"/>
                <w:color w:val="595959" w:themeColor="text1" w:themeTint="A6"/>
                <w:kern w:val="28"/>
                <w:lang w:val="en-GB"/>
              </w:rPr>
            </w:pPr>
            <w:r w:rsidRPr="00CD6D73">
              <w:rPr>
                <w:rFonts w:ascii="Mark Pro" w:hAnsi="Mark Pro"/>
                <w:color w:val="595959" w:themeColor="text1" w:themeTint="A6"/>
                <w:lang w:val="en-GB"/>
              </w:rPr>
              <w:t>Are there any other modification</w:t>
            </w:r>
            <w:r>
              <w:rPr>
                <w:rFonts w:ascii="Mark Pro" w:hAnsi="Mark Pro"/>
                <w:color w:val="595959" w:themeColor="text1" w:themeTint="A6"/>
                <w:lang w:val="en-GB"/>
              </w:rPr>
              <w:t>/improvement</w:t>
            </w:r>
            <w:r w:rsidRPr="00CD6D73">
              <w:rPr>
                <w:rFonts w:ascii="Mark Pro" w:hAnsi="Mark Pro"/>
                <w:color w:val="595959" w:themeColor="text1" w:themeTint="A6"/>
                <w:lang w:val="en-GB"/>
              </w:rPr>
              <w:t xml:space="preserve"> you could develop – maybe using 3D-printing or Laser cutting?</w:t>
            </w:r>
          </w:p>
        </w:tc>
      </w:tr>
    </w:tbl>
    <w:p w14:paraId="0BB185A9" w14:textId="77777777" w:rsidR="003C49D9" w:rsidRPr="0018668E" w:rsidRDefault="003C49D9" w:rsidP="003C49D9">
      <w:pPr>
        <w:rPr>
          <w:rFonts w:ascii="Mark Pro" w:eastAsia="思源黑体" w:hAnsi="Mark Pro"/>
          <w:kern w:val="28"/>
          <w:szCs w:val="4"/>
        </w:rPr>
      </w:pPr>
    </w:p>
    <w:p w14:paraId="14005DDD" w14:textId="059C1730" w:rsidR="003C49D9" w:rsidRDefault="003C49D9" w:rsidP="00ED0FAE">
      <w:pPr>
        <w:spacing w:after="0" w:line="360" w:lineRule="auto"/>
        <w:rPr>
          <w:rFonts w:ascii="Mark Pro" w:eastAsia="思源黑体" w:hAnsi="Mark Pro"/>
          <w:color w:val="FFFFFF" w:themeColor="background1"/>
          <w:kern w:val="28"/>
        </w:rPr>
      </w:pPr>
    </w:p>
    <w:p w14:paraId="50324575" w14:textId="339F7C1C" w:rsidR="003C49D9" w:rsidRDefault="003C49D9" w:rsidP="00ED0FAE">
      <w:pPr>
        <w:spacing w:after="0" w:line="360" w:lineRule="auto"/>
        <w:rPr>
          <w:rFonts w:ascii="Mark Pro" w:eastAsia="思源黑体" w:hAnsi="Mark Pro"/>
          <w:color w:val="FFFFFF" w:themeColor="background1"/>
          <w:kern w:val="28"/>
        </w:rPr>
      </w:pPr>
    </w:p>
    <w:p w14:paraId="08691983" w14:textId="43047A2D" w:rsidR="003C49D9" w:rsidRDefault="003C49D9" w:rsidP="00ED0FAE">
      <w:pPr>
        <w:spacing w:after="0" w:line="360" w:lineRule="auto"/>
        <w:rPr>
          <w:rFonts w:ascii="Mark Pro" w:eastAsia="思源黑体" w:hAnsi="Mark Pro"/>
          <w:color w:val="FFFFFF" w:themeColor="background1"/>
          <w:kern w:val="28"/>
        </w:rPr>
      </w:pPr>
    </w:p>
    <w:p w14:paraId="1DCFE40C" w14:textId="4B6C4FB7" w:rsidR="003C49D9" w:rsidRDefault="003C49D9" w:rsidP="00ED0FAE">
      <w:pPr>
        <w:spacing w:after="0" w:line="360" w:lineRule="auto"/>
        <w:rPr>
          <w:rFonts w:ascii="Mark Pro" w:eastAsia="思源黑体" w:hAnsi="Mark Pro"/>
          <w:color w:val="FFFFFF" w:themeColor="background1"/>
          <w:kern w:val="28"/>
        </w:rPr>
      </w:pPr>
    </w:p>
    <w:p w14:paraId="153AF188" w14:textId="11509DEA" w:rsidR="003C49D9" w:rsidRDefault="003C49D9" w:rsidP="00ED0FAE">
      <w:pPr>
        <w:spacing w:after="0" w:line="360" w:lineRule="auto"/>
        <w:rPr>
          <w:rFonts w:ascii="Mark Pro" w:eastAsia="思源黑体" w:hAnsi="Mark Pro"/>
          <w:color w:val="FFFFFF" w:themeColor="background1"/>
          <w:kern w:val="28"/>
        </w:rPr>
      </w:pPr>
    </w:p>
    <w:p w14:paraId="5CC6D3A0" w14:textId="52B1951D" w:rsidR="003C49D9" w:rsidRDefault="003C49D9" w:rsidP="00ED0FAE">
      <w:pPr>
        <w:spacing w:after="0" w:line="360" w:lineRule="auto"/>
        <w:rPr>
          <w:rFonts w:ascii="Mark Pro" w:eastAsia="思源黑体" w:hAnsi="Mark Pro"/>
          <w:color w:val="FFFFFF" w:themeColor="background1"/>
          <w:kern w:val="28"/>
        </w:rPr>
      </w:pPr>
    </w:p>
    <w:p w14:paraId="01B25A46" w14:textId="323DCFA6" w:rsidR="003C49D9" w:rsidRDefault="003C49D9" w:rsidP="00ED0FAE">
      <w:pPr>
        <w:spacing w:after="0" w:line="360" w:lineRule="auto"/>
        <w:rPr>
          <w:rFonts w:ascii="Mark Pro" w:eastAsia="思源黑体" w:hAnsi="Mark Pro"/>
          <w:color w:val="FFFFFF" w:themeColor="background1"/>
          <w:kern w:val="28"/>
        </w:rPr>
      </w:pPr>
    </w:p>
    <w:p w14:paraId="0853F132" w14:textId="1758C623" w:rsidR="003C49D9" w:rsidRDefault="003C49D9" w:rsidP="00ED0FAE">
      <w:pPr>
        <w:spacing w:after="0" w:line="360" w:lineRule="auto"/>
        <w:rPr>
          <w:rFonts w:ascii="Mark Pro" w:eastAsia="思源黑体" w:hAnsi="Mark Pro"/>
          <w:color w:val="FFFFFF" w:themeColor="background1"/>
          <w:kern w:val="28"/>
        </w:rPr>
      </w:pPr>
    </w:p>
    <w:p w14:paraId="43B5DE51" w14:textId="331EACB5" w:rsidR="003C49D9" w:rsidRDefault="003C49D9" w:rsidP="00ED0FAE">
      <w:pPr>
        <w:spacing w:after="0" w:line="360" w:lineRule="auto"/>
        <w:rPr>
          <w:rFonts w:ascii="Mark Pro" w:eastAsia="思源黑体" w:hAnsi="Mark Pro"/>
          <w:color w:val="FFFFFF" w:themeColor="background1"/>
          <w:kern w:val="28"/>
        </w:rPr>
      </w:pPr>
    </w:p>
    <w:p w14:paraId="3AD46915" w14:textId="01D00F7E" w:rsidR="003C49D9" w:rsidRDefault="003C49D9" w:rsidP="00ED0FAE">
      <w:pPr>
        <w:spacing w:after="0" w:line="360" w:lineRule="auto"/>
        <w:rPr>
          <w:rFonts w:ascii="Mark Pro" w:eastAsia="思源黑体" w:hAnsi="Mark Pro"/>
          <w:color w:val="FFFFFF" w:themeColor="background1"/>
          <w:kern w:val="28"/>
        </w:rPr>
      </w:pPr>
    </w:p>
    <w:p w14:paraId="25EF057B" w14:textId="5DB1F5B5" w:rsidR="003C49D9" w:rsidRDefault="003C49D9" w:rsidP="00ED0FAE">
      <w:pPr>
        <w:spacing w:after="0" w:line="360" w:lineRule="auto"/>
        <w:rPr>
          <w:rFonts w:ascii="Mark Pro" w:eastAsia="思源黑体" w:hAnsi="Mark Pro"/>
          <w:color w:val="FFFFFF" w:themeColor="background1"/>
          <w:kern w:val="28"/>
        </w:rPr>
      </w:pPr>
    </w:p>
    <w:p w14:paraId="0F2C102D" w14:textId="287545A6" w:rsidR="003C49D9" w:rsidRDefault="003C49D9" w:rsidP="00ED0FAE">
      <w:pPr>
        <w:spacing w:after="0" w:line="360" w:lineRule="auto"/>
        <w:rPr>
          <w:rFonts w:ascii="Mark Pro" w:eastAsia="思源黑体" w:hAnsi="Mark Pro"/>
          <w:color w:val="FFFFFF" w:themeColor="background1"/>
          <w:kern w:val="28"/>
        </w:rPr>
      </w:pPr>
    </w:p>
    <w:p w14:paraId="35FDA6BB" w14:textId="5EF21AF7" w:rsidR="003C49D9" w:rsidRDefault="003C49D9" w:rsidP="00ED0FAE">
      <w:pPr>
        <w:spacing w:after="0" w:line="360" w:lineRule="auto"/>
        <w:rPr>
          <w:rFonts w:ascii="Mark Pro" w:eastAsia="思源黑体" w:hAnsi="Mark Pro"/>
          <w:color w:val="FFFFFF" w:themeColor="background1"/>
          <w:kern w:val="28"/>
        </w:rPr>
      </w:pPr>
    </w:p>
    <w:p w14:paraId="09015711" w14:textId="1375D8C8" w:rsidR="003C49D9" w:rsidRDefault="003C49D9" w:rsidP="00ED0FAE">
      <w:pPr>
        <w:spacing w:after="0" w:line="360" w:lineRule="auto"/>
        <w:rPr>
          <w:rFonts w:ascii="Mark Pro" w:eastAsia="思源黑体" w:hAnsi="Mark Pro"/>
          <w:color w:val="FFFFFF" w:themeColor="background1"/>
          <w:kern w:val="28"/>
        </w:rPr>
      </w:pPr>
    </w:p>
    <w:p w14:paraId="2B0A2D93" w14:textId="40832DBB" w:rsidR="003C49D9" w:rsidRDefault="003C49D9" w:rsidP="00ED0FAE">
      <w:pPr>
        <w:spacing w:after="0" w:line="360" w:lineRule="auto"/>
        <w:rPr>
          <w:rFonts w:ascii="Mark Pro" w:eastAsia="思源黑体" w:hAnsi="Mark Pro"/>
          <w:color w:val="FFFFFF" w:themeColor="background1"/>
          <w:kern w:val="28"/>
        </w:rPr>
      </w:pPr>
    </w:p>
    <w:p w14:paraId="037E23CC" w14:textId="192FF9D1" w:rsidR="003C49D9" w:rsidRDefault="003C49D9" w:rsidP="00ED0FAE">
      <w:pPr>
        <w:spacing w:after="0" w:line="360" w:lineRule="auto"/>
        <w:rPr>
          <w:rFonts w:ascii="Mark Pro" w:eastAsia="思源黑体" w:hAnsi="Mark Pro"/>
          <w:color w:val="FFFFFF" w:themeColor="background1"/>
          <w:kern w:val="28"/>
        </w:rPr>
      </w:pPr>
    </w:p>
    <w:p w14:paraId="608F7CF3" w14:textId="7BB94EB0" w:rsidR="003C49D9" w:rsidRDefault="003C49D9" w:rsidP="00ED0FAE">
      <w:pPr>
        <w:spacing w:after="0" w:line="360" w:lineRule="auto"/>
        <w:rPr>
          <w:rFonts w:ascii="Mark Pro" w:eastAsia="思源黑体" w:hAnsi="Mark Pro"/>
          <w:color w:val="FFFFFF" w:themeColor="background1"/>
          <w:kern w:val="28"/>
        </w:rPr>
      </w:pPr>
    </w:p>
    <w:p w14:paraId="0F0CC308" w14:textId="77A2BE94" w:rsidR="003C49D9" w:rsidRDefault="003C49D9" w:rsidP="00ED0FAE">
      <w:pPr>
        <w:spacing w:after="0" w:line="360" w:lineRule="auto"/>
        <w:rPr>
          <w:rFonts w:ascii="Mark Pro" w:eastAsia="思源黑体" w:hAnsi="Mark Pro"/>
          <w:color w:val="FFFFFF" w:themeColor="background1"/>
          <w:kern w:val="28"/>
        </w:rPr>
      </w:pPr>
    </w:p>
    <w:p w14:paraId="39762834" w14:textId="04F13739" w:rsidR="003C49D9" w:rsidRDefault="003C49D9" w:rsidP="00ED0FAE">
      <w:pPr>
        <w:spacing w:after="0" w:line="360" w:lineRule="auto"/>
        <w:rPr>
          <w:rFonts w:ascii="Mark Pro" w:eastAsia="思源黑体" w:hAnsi="Mark Pro"/>
          <w:color w:val="FFFFFF" w:themeColor="background1"/>
          <w:kern w:val="28"/>
        </w:rPr>
      </w:pPr>
    </w:p>
    <w:p w14:paraId="34E04180" w14:textId="1A3DA365" w:rsidR="003C49D9" w:rsidRDefault="003C49D9" w:rsidP="00ED0FAE">
      <w:pPr>
        <w:spacing w:after="0" w:line="360" w:lineRule="auto"/>
        <w:rPr>
          <w:rFonts w:ascii="Mark Pro" w:eastAsia="思源黑体" w:hAnsi="Mark Pro"/>
          <w:color w:val="FFFFFF" w:themeColor="background1"/>
          <w:kern w:val="28"/>
        </w:rPr>
      </w:pPr>
    </w:p>
    <w:p w14:paraId="49B20FA4" w14:textId="4F0ED806" w:rsidR="003C49D9" w:rsidRDefault="003C49D9" w:rsidP="00ED0FAE">
      <w:pPr>
        <w:spacing w:after="0" w:line="360" w:lineRule="auto"/>
        <w:rPr>
          <w:rFonts w:ascii="Mark Pro" w:eastAsia="思源黑体" w:hAnsi="Mark Pro"/>
          <w:color w:val="FFFFFF" w:themeColor="background1"/>
          <w:kern w:val="28"/>
        </w:rPr>
      </w:pPr>
    </w:p>
    <w:p w14:paraId="07824908" w14:textId="2C386C22" w:rsidR="003C49D9" w:rsidRDefault="003C49D9" w:rsidP="00ED0FAE">
      <w:pPr>
        <w:spacing w:after="0" w:line="360" w:lineRule="auto"/>
        <w:rPr>
          <w:rFonts w:ascii="Mark Pro" w:eastAsia="思源黑体" w:hAnsi="Mark Pro"/>
          <w:color w:val="FFFFFF" w:themeColor="background1"/>
          <w:kern w:val="28"/>
        </w:rPr>
      </w:pPr>
    </w:p>
    <w:p w14:paraId="0B991EFC" w14:textId="0C4659BB" w:rsidR="003C49D9" w:rsidRDefault="003C49D9" w:rsidP="00ED0FAE">
      <w:pPr>
        <w:spacing w:after="0" w:line="360" w:lineRule="auto"/>
        <w:rPr>
          <w:rFonts w:ascii="Mark Pro" w:eastAsia="思源黑体" w:hAnsi="Mark Pro"/>
          <w:color w:val="FFFFFF" w:themeColor="background1"/>
          <w:kern w:val="28"/>
        </w:rPr>
      </w:pPr>
    </w:p>
    <w:p w14:paraId="5C7C6BAE" w14:textId="77777777" w:rsidR="005B7B6B" w:rsidRPr="000A58DB" w:rsidRDefault="005B7B6B" w:rsidP="005B7B6B">
      <w:pPr>
        <w:spacing w:line="276" w:lineRule="auto"/>
        <w:jc w:val="center"/>
        <w:rPr>
          <w:rFonts w:ascii="Mark Pro" w:eastAsia="思源黑体" w:hAnsi="Mark Pro"/>
          <w:color w:val="FFFFFF" w:themeColor="background1"/>
          <w:kern w:val="28"/>
          <w:lang w:val="en-GB"/>
        </w:rPr>
      </w:pPr>
      <w:r w:rsidRPr="000A58DB">
        <w:rPr>
          <w:rFonts w:ascii="Mark Pro" w:eastAsia="思源黑体" w:hAnsi="Mark Pro"/>
          <w:noProof/>
          <w:color w:val="FFFFFF" w:themeColor="background1"/>
          <w:kern w:val="28"/>
          <w:lang w:val="en-GB"/>
        </w:rPr>
        <w:drawing>
          <wp:anchor distT="0" distB="0" distL="114300" distR="114300" simplePos="0" relativeHeight="251665408" behindDoc="1" locked="0" layoutInCell="1" allowOverlap="1" wp14:anchorId="0823E917" wp14:editId="64B1CE80">
            <wp:simplePos x="0" y="0"/>
            <wp:positionH relativeFrom="margin">
              <wp:posOffset>1847850</wp:posOffset>
            </wp:positionH>
            <wp:positionV relativeFrom="paragraph">
              <wp:posOffset>-19050</wp:posOffset>
            </wp:positionV>
            <wp:extent cx="2948940" cy="1111250"/>
            <wp:effectExtent l="0" t="0" r="381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5">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58DB">
        <w:rPr>
          <w:rFonts w:ascii="Mark Pro" w:eastAsia="思源黑体" w:hAnsi="Mark Pro"/>
          <w:noProof/>
          <w:color w:val="FFFFFF" w:themeColor="background1"/>
          <w:kern w:val="28"/>
          <w:lang w:val="en-GB"/>
        </w:rPr>
        <mc:AlternateContent>
          <mc:Choice Requires="wps">
            <w:drawing>
              <wp:inline distT="0" distB="0" distL="0" distR="0" wp14:anchorId="144BF8B7" wp14:editId="419153C1">
                <wp:extent cx="2933700" cy="1009650"/>
                <wp:effectExtent l="0" t="0" r="0" b="0"/>
                <wp:docPr id="29" name="Rounded Rectangle 1"/>
                <wp:cNvGraphicFramePr/>
                <a:graphic xmlns:a="http://schemas.openxmlformats.org/drawingml/2006/main">
                  <a:graphicData uri="http://schemas.microsoft.com/office/word/2010/wordprocessingShape">
                    <wps:wsp>
                      <wps:cNvSpPr/>
                      <wps:spPr>
                        <a:xfrm>
                          <a:off x="0" y="0"/>
                          <a:ext cx="2933700" cy="10096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85D7E2" w14:textId="77777777" w:rsidR="005B7B6B" w:rsidRPr="00BF20E0" w:rsidRDefault="005B7B6B" w:rsidP="005B7B6B">
                            <w:pPr>
                              <w:spacing w:after="0" w:line="240" w:lineRule="auto"/>
                              <w:jc w:val="center"/>
                              <w:rPr>
                                <w:rFonts w:ascii="Mark Pro Medium" w:hAnsi="Mark Pro Medium" w:cs="Arial"/>
                                <w:b/>
                                <w:bCs/>
                                <w:iCs/>
                                <w:color w:val="FFFFFF" w:themeColor="background1"/>
                                <w:sz w:val="32"/>
                                <w:szCs w:val="32"/>
                              </w:rPr>
                            </w:pPr>
                            <w:r w:rsidRPr="00BF20E0">
                              <w:rPr>
                                <w:rFonts w:ascii="Mark Pro Medium" w:hAnsi="Mark Pro Medium" w:cs="Arial"/>
                                <w:b/>
                                <w:bCs/>
                                <w:iCs/>
                                <w:color w:val="FFFFFF" w:themeColor="background1"/>
                                <w:sz w:val="32"/>
                                <w:szCs w:val="32"/>
                              </w:rPr>
                              <w:t>Challenge:</w:t>
                            </w:r>
                          </w:p>
                          <w:p w14:paraId="0CB7DD82" w14:textId="77777777" w:rsidR="005B7B6B" w:rsidRPr="00BF20E0" w:rsidRDefault="005B7B6B" w:rsidP="005B7B6B">
                            <w:pPr>
                              <w:spacing w:after="0" w:line="240" w:lineRule="auto"/>
                              <w:jc w:val="center"/>
                              <w:rPr>
                                <w:rFonts w:ascii="Mark Pro Medium" w:hAnsi="Mark Pro Medium" w:cs="Arial"/>
                                <w:b/>
                                <w:bCs/>
                                <w:iCs/>
                                <w:color w:val="FFFFFF" w:themeColor="background1"/>
                                <w:sz w:val="32"/>
                                <w:szCs w:val="32"/>
                              </w:rPr>
                            </w:pPr>
                            <w:r>
                              <w:rPr>
                                <w:rFonts w:ascii="Mark Pro Medium" w:hAnsi="Mark Pro Medium" w:cs="Arial"/>
                                <w:b/>
                                <w:bCs/>
                                <w:iCs/>
                                <w:color w:val="FFFFFF" w:themeColor="background1"/>
                                <w:sz w:val="32"/>
                                <w:szCs w:val="32"/>
                              </w:rPr>
                              <w:t>Processing waste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44BF8B7" id="_x0000_s1030" style="width:231pt;height:7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" filled="f" stroked="f" strokeweight="1pt">
                <v:stroke joinstyle="miter"/>
                <v:textbox>
                  <w:txbxContent>
                    <w:p w14:paraId="3F85D7E2" w14:textId="77777777" w:rsidR="005B7B6B" w:rsidRPr="00BF20E0" w:rsidRDefault="005B7B6B" w:rsidP="005B7B6B">
                      <w:pPr>
                        <w:spacing w:after="0" w:line="240" w:lineRule="auto"/>
                        <w:jc w:val="center"/>
                        <w:rPr>
                          <w:rFonts w:ascii="Mark Pro Medium" w:hAnsi="Mark Pro Medium" w:cs="Arial"/>
                          <w:b/>
                          <w:bCs/>
                          <w:iCs/>
                          <w:color w:val="FFFFFF" w:themeColor="background1"/>
                          <w:sz w:val="32"/>
                          <w:szCs w:val="32"/>
                        </w:rPr>
                      </w:pPr>
                      <w:r w:rsidRPr="00BF20E0">
                        <w:rPr>
                          <w:rFonts w:ascii="Mark Pro Medium" w:hAnsi="Mark Pro Medium" w:cs="Arial"/>
                          <w:b/>
                          <w:bCs/>
                          <w:iCs/>
                          <w:color w:val="FFFFFF" w:themeColor="background1"/>
                          <w:sz w:val="32"/>
                          <w:szCs w:val="32"/>
                        </w:rPr>
                        <w:t>Challenge:</w:t>
                      </w:r>
                    </w:p>
                    <w:p w14:paraId="0CB7DD82" w14:textId="77777777" w:rsidR="005B7B6B" w:rsidRPr="00BF20E0" w:rsidRDefault="005B7B6B" w:rsidP="005B7B6B">
                      <w:pPr>
                        <w:spacing w:after="0" w:line="240" w:lineRule="auto"/>
                        <w:jc w:val="center"/>
                        <w:rPr>
                          <w:rFonts w:ascii="Mark Pro Medium" w:hAnsi="Mark Pro Medium" w:cs="Arial"/>
                          <w:b/>
                          <w:bCs/>
                          <w:iCs/>
                          <w:color w:val="FFFFFF" w:themeColor="background1"/>
                          <w:sz w:val="32"/>
                          <w:szCs w:val="32"/>
                        </w:rPr>
                      </w:pPr>
                      <w:r>
                        <w:rPr>
                          <w:rFonts w:ascii="Mark Pro Medium" w:hAnsi="Mark Pro Medium" w:cs="Arial"/>
                          <w:b/>
                          <w:bCs/>
                          <w:iCs/>
                          <w:color w:val="FFFFFF" w:themeColor="background1"/>
                          <w:sz w:val="32"/>
                          <w:szCs w:val="32"/>
                        </w:rPr>
                        <w:t>Processing waste</w:t>
                      </w:r>
                    </w:p>
                  </w:txbxContent>
                </v:textbox>
                <w10:anchorlock/>
              </v:roundrect>
            </w:pict>
          </mc:Fallback>
        </mc:AlternateContent>
      </w:r>
    </w:p>
    <w:p w14:paraId="2C3BCEE6" w14:textId="77777777" w:rsidR="005B7B6B" w:rsidRPr="000A58DB" w:rsidRDefault="005B7B6B" w:rsidP="005B7B6B">
      <w:pPr>
        <w:spacing w:after="240"/>
        <w:jc w:val="center"/>
        <w:rPr>
          <w:rFonts w:ascii="Mark Pro" w:eastAsia="思源黑体" w:hAnsi="Mark Pro"/>
          <w:color w:val="FFFFFF" w:themeColor="background1"/>
          <w:kern w:val="28"/>
          <w:lang w:val="en-GB"/>
        </w:rPr>
      </w:pPr>
    </w:p>
    <w:p w14:paraId="0D7D1B7C" w14:textId="77777777" w:rsidR="005B7B6B" w:rsidRPr="000A58DB" w:rsidRDefault="005B7B6B" w:rsidP="005B7B6B">
      <w:pPr>
        <w:spacing w:after="0" w:line="360" w:lineRule="auto"/>
        <w:jc w:val="center"/>
        <w:rPr>
          <w:rFonts w:ascii="Mark Pro Medium" w:eastAsia="思源黑体" w:hAnsi="Mark Pro Medium" w:cs="Arial"/>
          <w:b/>
          <w:bCs/>
          <w:color w:val="595959" w:themeColor="text1" w:themeTint="A6"/>
          <w:w w:val="105"/>
          <w:kern w:val="28"/>
          <w:lang w:val="en-GB"/>
        </w:rPr>
      </w:pPr>
      <w:r w:rsidRPr="000A58DB">
        <w:rPr>
          <w:rFonts w:ascii="Mark Pro Medium" w:eastAsia="思源黑体" w:hAnsi="Mark Pro Medium" w:cs="Arial"/>
          <w:b/>
          <w:bCs/>
          <w:color w:val="595959" w:themeColor="text1" w:themeTint="A6"/>
          <w:w w:val="105"/>
          <w:kern w:val="28"/>
          <w:lang w:val="en-GB"/>
        </w:rPr>
        <w:t>Theme:</w:t>
      </w:r>
      <w:r w:rsidRPr="000A58DB">
        <w:rPr>
          <w:rFonts w:ascii="Mark Pro" w:eastAsia="思源黑体" w:hAnsi="Mark Pro" w:cs="Arial"/>
          <w:color w:val="595959" w:themeColor="text1" w:themeTint="A6"/>
          <w:w w:val="105"/>
          <w:kern w:val="28"/>
          <w:lang w:val="en-GB"/>
        </w:rPr>
        <w:t xml:space="preserve"> </w:t>
      </w:r>
      <w:r>
        <w:rPr>
          <w:rFonts w:ascii="Mark Pro" w:eastAsia="思源黑体" w:hAnsi="Mark Pro" w:cs="Arial"/>
          <w:color w:val="595959" w:themeColor="text1" w:themeTint="A6"/>
          <w:w w:val="105"/>
          <w:kern w:val="28"/>
          <w:lang w:val="en-GB"/>
        </w:rPr>
        <w:t>Sustainability in the City</w:t>
      </w:r>
      <w:r>
        <w:rPr>
          <w:rFonts w:ascii="Mark Pro" w:eastAsia="思源黑体" w:hAnsi="Mark Pro" w:cs="Arial"/>
          <w:color w:val="595959" w:themeColor="text1" w:themeTint="A6"/>
          <w:w w:val="105"/>
          <w:kern w:val="28"/>
          <w:lang w:val="en-GB"/>
        </w:rPr>
        <w:t xml:space="preserve">  </w:t>
      </w:r>
      <w:r w:rsidRPr="000A58DB">
        <w:rPr>
          <w:rFonts w:ascii="Mark Pro" w:eastAsia="思源黑体" w:hAnsi="Mark Pro" w:cs="Arial"/>
          <w:color w:val="595959" w:themeColor="text1" w:themeTint="A6"/>
          <w:w w:val="105"/>
          <w:kern w:val="28"/>
          <w:lang w:val="en-GB"/>
        </w:rPr>
        <w:t xml:space="preserve">       </w:t>
      </w:r>
      <w:r w:rsidRPr="000A58DB">
        <w:rPr>
          <w:rFonts w:ascii="Mark Pro Medium" w:eastAsia="思源黑体" w:hAnsi="Mark Pro Medium" w:cs="Arial"/>
          <w:b/>
          <w:bCs/>
          <w:color w:val="595959" w:themeColor="text1" w:themeTint="A6"/>
          <w:w w:val="105"/>
          <w:kern w:val="28"/>
          <w:lang w:val="en-GB"/>
        </w:rPr>
        <w:tab/>
        <w:t xml:space="preserve">                    </w:t>
      </w:r>
      <w:r>
        <w:rPr>
          <w:rFonts w:ascii="Mark Pro Medium" w:eastAsia="思源黑体" w:hAnsi="Mark Pro Medium" w:cs="Arial"/>
          <w:b/>
          <w:bCs/>
          <w:color w:val="595959" w:themeColor="text1" w:themeTint="A6"/>
          <w:w w:val="105"/>
          <w:kern w:val="28"/>
          <w:lang w:val="en-GB"/>
        </w:rPr>
        <w:t>G</w:t>
      </w:r>
      <w:r w:rsidRPr="000A58DB">
        <w:rPr>
          <w:rFonts w:ascii="Mark Pro Medium" w:eastAsia="思源黑体" w:hAnsi="Mark Pro Medium" w:cs="Arial"/>
          <w:b/>
          <w:bCs/>
          <w:color w:val="595959" w:themeColor="text1" w:themeTint="A6"/>
          <w:w w:val="105"/>
          <w:kern w:val="28"/>
          <w:lang w:val="en-GB"/>
        </w:rPr>
        <w:t>rade(s):</w:t>
      </w:r>
      <w:r w:rsidRPr="000A58DB">
        <w:rPr>
          <w:rFonts w:ascii="Mark Pro" w:eastAsia="思源黑体" w:hAnsi="Mark Pro" w:cs="Arial"/>
          <w:color w:val="595959" w:themeColor="text1" w:themeTint="A6"/>
          <w:w w:val="105"/>
          <w:kern w:val="28"/>
          <w:lang w:val="en-GB"/>
        </w:rPr>
        <w:t xml:space="preserve"> 7</w:t>
      </w:r>
      <w:r w:rsidRPr="000A58DB">
        <w:rPr>
          <w:rFonts w:ascii="Mark Pro" w:eastAsia="思源黑体" w:hAnsi="Mark Pro" w:cs="Arial"/>
          <w:color w:val="595959" w:themeColor="text1" w:themeTint="A6"/>
          <w:w w:val="105"/>
          <w:kern w:val="28"/>
          <w:vertAlign w:val="superscript"/>
          <w:lang w:val="en-GB"/>
        </w:rPr>
        <w:t>th</w:t>
      </w:r>
      <w:r w:rsidRPr="000A58DB">
        <w:rPr>
          <w:rFonts w:ascii="Mark Pro" w:eastAsia="思源黑体" w:hAnsi="Mark Pro" w:cs="Arial"/>
          <w:color w:val="595959" w:themeColor="text1" w:themeTint="A6"/>
          <w:w w:val="105"/>
          <w:kern w:val="28"/>
          <w:lang w:val="en-GB"/>
        </w:rPr>
        <w:t xml:space="preserve"> and up</w:t>
      </w:r>
      <w:r w:rsidRPr="000A58DB">
        <w:rPr>
          <w:lang w:val="en-GB"/>
        </w:rPr>
        <w:br/>
      </w:r>
      <w:r w:rsidRPr="000A58DB">
        <w:rPr>
          <w:rFonts w:ascii="Mark Pro Medium" w:eastAsia="思源黑体" w:hAnsi="Mark Pro Medium" w:cs="Arial"/>
          <w:b/>
          <w:bCs/>
          <w:color w:val="595959" w:themeColor="text1" w:themeTint="A6"/>
          <w:w w:val="105"/>
          <w:kern w:val="28"/>
          <w:lang w:val="en-GB"/>
        </w:rPr>
        <w:t xml:space="preserve">Duration: </w:t>
      </w:r>
      <w:r w:rsidRPr="000A58DB">
        <w:rPr>
          <w:rFonts w:ascii="Mark Pro" w:eastAsia="思源黑体" w:hAnsi="Mark Pro" w:cs="Arial"/>
          <w:color w:val="595959" w:themeColor="text1" w:themeTint="A6"/>
          <w:w w:val="105"/>
          <w:kern w:val="28"/>
          <w:lang w:val="en-GB"/>
        </w:rPr>
        <w:t>90 minutes (2x45 min sessions)</w:t>
      </w:r>
      <w:r w:rsidRPr="000A58DB">
        <w:rPr>
          <w:rFonts w:ascii="Mark Pro" w:eastAsia="思源黑体" w:hAnsi="Mark Pro" w:cs="Arial"/>
          <w:color w:val="595959" w:themeColor="text1" w:themeTint="A6"/>
          <w:w w:val="105"/>
          <w:kern w:val="28"/>
          <w:lang w:val="en-GB"/>
        </w:rPr>
        <w:tab/>
      </w:r>
      <w:r w:rsidRPr="000A58DB">
        <w:rPr>
          <w:rFonts w:ascii="Mark Pro" w:eastAsia="思源黑体" w:hAnsi="Mark Pro" w:cs="Arial"/>
          <w:color w:val="595959" w:themeColor="text1" w:themeTint="A6"/>
          <w:w w:val="105"/>
          <w:kern w:val="28"/>
          <w:lang w:val="en-GB"/>
        </w:rPr>
        <w:tab/>
      </w:r>
      <w:r w:rsidRPr="000A58DB">
        <w:rPr>
          <w:rFonts w:ascii="Mark Pro Medium" w:eastAsia="思源黑体" w:hAnsi="Mark Pro Medium" w:cs="Arial"/>
          <w:b/>
          <w:bCs/>
          <w:color w:val="595959" w:themeColor="text1" w:themeTint="A6"/>
          <w:w w:val="105"/>
          <w:kern w:val="28"/>
          <w:lang w:val="en-GB"/>
        </w:rPr>
        <w:t xml:space="preserve">Difficulty: </w:t>
      </w:r>
      <w:r w:rsidRPr="000A58DB">
        <w:rPr>
          <w:rFonts w:ascii="Mark Pro Medium" w:eastAsia="思源黑体" w:hAnsi="Mark Pro Medium" w:cs="Arial"/>
          <w:color w:val="595959" w:themeColor="text1" w:themeTint="A6"/>
          <w:w w:val="105"/>
          <w:kern w:val="28"/>
          <w:lang w:val="en-GB"/>
        </w:rPr>
        <w:t>medium</w:t>
      </w:r>
    </w:p>
    <w:p w14:paraId="139413EE" w14:textId="77777777" w:rsidR="005B7B6B" w:rsidRPr="000A58DB" w:rsidRDefault="005B7B6B" w:rsidP="005B7B6B">
      <w:pPr>
        <w:spacing w:after="0" w:line="360" w:lineRule="auto"/>
        <w:jc w:val="center"/>
        <w:rPr>
          <w:rFonts w:ascii="Mark Pro" w:eastAsia="思源黑体" w:hAnsi="Mark Pro" w:cs="Arial"/>
          <w:color w:val="595959" w:themeColor="text1" w:themeTint="A6"/>
          <w:w w:val="105"/>
          <w:kern w:val="28"/>
          <w:lang w:val="en-GB"/>
        </w:rPr>
      </w:pPr>
    </w:p>
    <w:p w14:paraId="32CD478F" w14:textId="77777777" w:rsidR="005B7B6B" w:rsidRPr="000A58DB" w:rsidRDefault="005B7B6B" w:rsidP="005B7B6B">
      <w:pPr>
        <w:spacing w:line="360" w:lineRule="auto"/>
        <w:rPr>
          <w:rFonts w:ascii="Mark Pro" w:eastAsia="思源黑体" w:hAnsi="Mark Pro"/>
          <w:b/>
          <w:kern w:val="28"/>
          <w:sz w:val="28"/>
          <w:szCs w:val="28"/>
          <w:lang w:val="en-GB"/>
        </w:rPr>
      </w:pPr>
      <w:r w:rsidRPr="000A58DB">
        <w:rPr>
          <w:rFonts w:ascii="Mark Pro" w:eastAsia="思源黑体" w:hAnsi="Mark Pro"/>
          <w:b/>
          <w:noProof/>
          <w:color w:val="FCC800"/>
          <w:kern w:val="28"/>
          <w:sz w:val="28"/>
          <w:szCs w:val="28"/>
          <w:lang w:val="en-GB"/>
        </w:rPr>
        <w:drawing>
          <wp:inline distT="0" distB="0" distL="0" distR="0" wp14:anchorId="7F46F3B1" wp14:editId="5FFFD2AC">
            <wp:extent cx="180000" cy="169091"/>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Pr="000A58DB">
        <w:rPr>
          <w:rFonts w:ascii="Mark Pro" w:eastAsia="思源黑体" w:hAnsi="Mark Pro"/>
          <w:b/>
          <w:bCs/>
          <w:color w:val="FCC800"/>
          <w:kern w:val="28"/>
          <w:sz w:val="28"/>
          <w:szCs w:val="28"/>
          <w:lang w:val="en-GB"/>
        </w:rPr>
        <w:t xml:space="preserve"> Objectives</w:t>
      </w:r>
    </w:p>
    <w:p w14:paraId="083F1856" w14:textId="77777777" w:rsidR="005B7B6B" w:rsidRPr="000A58DB" w:rsidRDefault="005B7B6B" w:rsidP="005B7B6B">
      <w:pPr>
        <w:pStyle w:val="NormalWeb"/>
        <w:spacing w:before="0" w:beforeAutospacing="0" w:after="0" w:afterAutospacing="0" w:line="360" w:lineRule="auto"/>
        <w:rPr>
          <w:rFonts w:ascii="Mark Pro" w:eastAsia="思源黑体" w:hAnsi="Mark Pro"/>
          <w:i/>
          <w:iCs/>
          <w:color w:val="595959" w:themeColor="text1" w:themeTint="A6"/>
          <w:w w:val="105"/>
          <w:kern w:val="28"/>
          <w:sz w:val="22"/>
          <w:szCs w:val="22"/>
          <w:lang w:val="en-GB"/>
        </w:rPr>
      </w:pPr>
      <w:r w:rsidRPr="000A58DB">
        <w:rPr>
          <w:rFonts w:ascii="Mark Pro" w:eastAsia="思源黑体" w:hAnsi="Mark Pro" w:cs="Arial"/>
          <w:i/>
          <w:iCs/>
          <w:color w:val="595959" w:themeColor="text1" w:themeTint="A6"/>
          <w:w w:val="105"/>
          <w:kern w:val="28"/>
          <w:sz w:val="22"/>
          <w:szCs w:val="22"/>
          <w:lang w:val="en-GB"/>
        </w:rPr>
        <w:t>The purpose of this challenge is for students to:</w:t>
      </w:r>
    </w:p>
    <w:p w14:paraId="7795577B" w14:textId="77777777" w:rsidR="005B7B6B" w:rsidRPr="00E94AD7" w:rsidRDefault="005B7B6B" w:rsidP="005B7B6B">
      <w:pPr>
        <w:pStyle w:val="NormalWeb"/>
        <w:numPr>
          <w:ilvl w:val="0"/>
          <w:numId w:val="1"/>
        </w:numPr>
        <w:spacing w:before="0" w:beforeAutospacing="0" w:after="0" w:afterAutospacing="0" w:line="360" w:lineRule="auto"/>
        <w:ind w:left="714" w:hanging="357"/>
        <w:textAlignment w:val="baseline"/>
        <w:rPr>
          <w:rFonts w:ascii="Mark Pro" w:eastAsia="思源黑体" w:hAnsi="Mark Pro" w:cs="Arial"/>
          <w:color w:val="595959" w:themeColor="text1" w:themeTint="A6"/>
          <w:sz w:val="22"/>
          <w:szCs w:val="22"/>
          <w:lang w:val="en-GB"/>
        </w:rPr>
      </w:pPr>
      <w:r>
        <w:rPr>
          <w:rFonts w:ascii="Mark Pro" w:eastAsia="思源黑体" w:hAnsi="Mark Pro" w:cs="Arial"/>
          <w:color w:val="595959" w:themeColor="text1" w:themeTint="A6"/>
          <w:w w:val="105"/>
          <w:kern w:val="28"/>
          <w:sz w:val="22"/>
          <w:szCs w:val="22"/>
          <w:lang w:val="en-GB"/>
        </w:rPr>
        <w:t>Create a program that distinguishes different kinds of objects based on image recognition using the Teachable Machine extension in mBlock and a webcam.</w:t>
      </w:r>
    </w:p>
    <w:p w14:paraId="374A0B63" w14:textId="77777777" w:rsidR="005B7B6B" w:rsidRPr="000A58DB" w:rsidRDefault="005B7B6B" w:rsidP="005B7B6B">
      <w:pPr>
        <w:pStyle w:val="NormalWeb"/>
        <w:numPr>
          <w:ilvl w:val="0"/>
          <w:numId w:val="1"/>
        </w:numPr>
        <w:spacing w:before="0" w:beforeAutospacing="0" w:after="0" w:afterAutospacing="0" w:line="360" w:lineRule="auto"/>
        <w:ind w:left="714" w:hanging="357"/>
        <w:textAlignment w:val="baseline"/>
        <w:rPr>
          <w:rFonts w:ascii="Mark Pro" w:eastAsia="思源黑体" w:hAnsi="Mark Pro" w:cs="Arial"/>
          <w:color w:val="595959" w:themeColor="text1" w:themeTint="A6"/>
          <w:sz w:val="22"/>
          <w:szCs w:val="22"/>
          <w:lang w:val="en-GB"/>
        </w:rPr>
      </w:pPr>
      <w:r>
        <w:rPr>
          <w:rFonts w:ascii="Mark Pro" w:eastAsia="思源黑体" w:hAnsi="Mark Pro" w:cs="Arial"/>
          <w:color w:val="595959" w:themeColor="text1" w:themeTint="A6"/>
          <w:sz w:val="22"/>
          <w:szCs w:val="22"/>
          <w:lang w:val="en-GB"/>
        </w:rPr>
        <w:t>To program the Robotic Arm to manipulate and transport the identified objects to specific locations within a work area (a waste processing plant).</w:t>
      </w:r>
    </w:p>
    <w:p w14:paraId="2EA398A0" w14:textId="77777777" w:rsidR="005B7B6B" w:rsidRPr="000A58DB" w:rsidRDefault="005B7B6B" w:rsidP="005B7B6B">
      <w:pPr>
        <w:spacing w:line="360" w:lineRule="auto"/>
        <w:textAlignment w:val="baseline"/>
        <w:rPr>
          <w:rFonts w:ascii="Mark Pro" w:eastAsia="Mark Pro" w:hAnsi="Mark Pro" w:cs="Mark Pro"/>
          <w:color w:val="595959" w:themeColor="text1" w:themeTint="A6"/>
          <w:w w:val="105"/>
          <w:kern w:val="28"/>
          <w:sz w:val="28"/>
          <w:szCs w:val="28"/>
          <w:lang w:val="en-GB"/>
        </w:rPr>
      </w:pPr>
      <w:r w:rsidRPr="000A58DB">
        <w:rPr>
          <w:noProof/>
          <w:lang w:val="en-GB"/>
        </w:rPr>
        <w:drawing>
          <wp:inline distT="0" distB="0" distL="0" distR="0" wp14:anchorId="7441F69C" wp14:editId="219EAE9E">
            <wp:extent cx="171450" cy="171450"/>
            <wp:effectExtent l="0" t="0" r="0" b="0"/>
            <wp:docPr id="471267808" name="Picture 47126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0A58DB">
        <w:rPr>
          <w:rFonts w:ascii="Mark Pro" w:eastAsia="Mark Pro" w:hAnsi="Mark Pro" w:cs="Mark Pro"/>
          <w:b/>
          <w:bCs/>
          <w:color w:val="FCC800"/>
          <w:sz w:val="28"/>
          <w:szCs w:val="28"/>
          <w:lang w:val="en-GB"/>
        </w:rPr>
        <w:t xml:space="preserve"> Overview</w:t>
      </w:r>
    </w:p>
    <w:p w14:paraId="3CAE72FB" w14:textId="475FFD71" w:rsidR="005B7B6B" w:rsidRDefault="005B7B6B" w:rsidP="005F2C4A">
      <w:pPr>
        <w:pStyle w:val="NormalWeb"/>
        <w:spacing w:after="0" w:afterAutospacing="0" w:line="360" w:lineRule="auto"/>
        <w:textAlignment w:val="baseline"/>
        <w:rPr>
          <w:rFonts w:ascii="Mark Pro" w:eastAsia="思源黑体" w:hAnsi="Mark Pro" w:cs="Arial"/>
          <w:color w:val="595959" w:themeColor="text1" w:themeTint="A6"/>
          <w:w w:val="105"/>
          <w:kern w:val="28"/>
          <w:sz w:val="22"/>
          <w:szCs w:val="22"/>
          <w:lang w:val="en-GB"/>
        </w:rPr>
      </w:pPr>
      <w:r>
        <w:rPr>
          <w:rFonts w:ascii="Mark Pro" w:eastAsia="思源黑体" w:hAnsi="Mark Pro" w:cs="Arial"/>
          <w:color w:val="595959" w:themeColor="text1" w:themeTint="A6"/>
          <w:spacing w:val="-4"/>
          <w:w w:val="105"/>
          <w:kern w:val="28"/>
          <w:sz w:val="22"/>
          <w:szCs w:val="22"/>
          <w:lang w:val="en-GB"/>
        </w:rPr>
        <w:t xml:space="preserve">This exercise introduces students into the </w:t>
      </w:r>
      <w:r>
        <w:rPr>
          <w:rFonts w:ascii="Mark Pro" w:eastAsia="思源黑体" w:hAnsi="Mark Pro" w:cs="Arial"/>
          <w:color w:val="595959" w:themeColor="text1" w:themeTint="A6"/>
          <w:spacing w:val="-4"/>
          <w:w w:val="105"/>
          <w:kern w:val="28"/>
          <w:sz w:val="22"/>
          <w:szCs w:val="22"/>
          <w:lang w:val="en-GB"/>
        </w:rPr>
        <w:t>Sustainability in the City</w:t>
      </w:r>
      <w:r>
        <w:rPr>
          <w:rFonts w:ascii="Mark Pro" w:eastAsia="思源黑体" w:hAnsi="Mark Pro" w:cs="Arial"/>
          <w:color w:val="595959" w:themeColor="text1" w:themeTint="A6"/>
          <w:spacing w:val="-4"/>
          <w:w w:val="105"/>
          <w:kern w:val="28"/>
          <w:sz w:val="22"/>
          <w:szCs w:val="22"/>
          <w:lang w:val="en-GB"/>
        </w:rPr>
        <w:t xml:space="preserve"> theme, part of the Smart World concept, and presents a challenge for them to solve by using the mBot2 in the </w:t>
      </w:r>
      <w:r>
        <w:rPr>
          <w:rFonts w:ascii="Mark Pro" w:eastAsia="思源黑体" w:hAnsi="Mark Pro" w:cs="Arial"/>
          <w:color w:val="595959" w:themeColor="text1" w:themeTint="A6"/>
          <w:spacing w:val="-4"/>
          <w:w w:val="105"/>
          <w:kern w:val="28"/>
          <w:sz w:val="22"/>
          <w:szCs w:val="22"/>
          <w:lang w:val="en-GB"/>
        </w:rPr>
        <w:t>Robotic Arm</w:t>
      </w:r>
      <w:r>
        <w:rPr>
          <w:rFonts w:ascii="Mark Pro" w:eastAsia="思源黑体" w:hAnsi="Mark Pro" w:cs="Arial"/>
          <w:color w:val="595959" w:themeColor="text1" w:themeTint="A6"/>
          <w:spacing w:val="-4"/>
          <w:w w:val="105"/>
          <w:kern w:val="28"/>
          <w:sz w:val="22"/>
          <w:szCs w:val="22"/>
          <w:lang w:val="en-GB"/>
        </w:rPr>
        <w:t xml:space="preserve"> form. </w:t>
      </w:r>
      <w:r w:rsidRPr="42758331">
        <w:rPr>
          <w:rFonts w:ascii="Mark Pro" w:eastAsia="思源黑体" w:hAnsi="Mark Pro" w:cs="Arial"/>
          <w:color w:val="595959" w:themeColor="text1" w:themeTint="A6"/>
          <w:sz w:val="22"/>
          <w:szCs w:val="22"/>
          <w:lang w:val="en-GB"/>
        </w:rPr>
        <w:t>First, students should</w:t>
      </w:r>
      <w:r>
        <w:rPr>
          <w:rFonts w:ascii="Mark Pro" w:eastAsia="思源黑体" w:hAnsi="Mark Pro" w:cs="Arial"/>
          <w:color w:val="595959" w:themeColor="text1" w:themeTint="A6"/>
          <w:spacing w:val="-4"/>
          <w:w w:val="105"/>
          <w:kern w:val="28"/>
          <w:sz w:val="22"/>
          <w:szCs w:val="22"/>
          <w:lang w:val="en-GB"/>
        </w:rPr>
        <w:t xml:space="preserve"> create an image recognition program using the mBlock software, which they can train (simply by using webcam images) and which allows them to identify different types of objects (that the robot is capable of gripping and lifting). Then, the Robotic arm should be programmed to transport and deliver them to specific locations after they have been identified by the image recognition program. </w:t>
      </w:r>
      <w:r>
        <w:br/>
      </w:r>
      <w:r w:rsidRPr="42758331">
        <w:rPr>
          <w:rFonts w:ascii="Mark Pro" w:eastAsia="思源黑体" w:hAnsi="Mark Pro" w:cs="Arial"/>
          <w:color w:val="595959" w:themeColor="text1" w:themeTint="A6"/>
          <w:sz w:val="22"/>
          <w:szCs w:val="22"/>
          <w:lang w:val="en-GB"/>
        </w:rPr>
        <w:t>For an introduction to simple, block-based image processing with mBlock5 software, please refer to Lesson 9 of the getting started activities.</w:t>
      </w:r>
    </w:p>
    <w:p w14:paraId="0B7DD99C" w14:textId="021894BD" w:rsidR="005B7B6B" w:rsidRDefault="005B7B6B" w:rsidP="005B7B6B">
      <w:pPr>
        <w:pStyle w:val="NormalWeb"/>
        <w:spacing w:line="360" w:lineRule="auto"/>
        <w:textAlignment w:val="baseline"/>
        <w:rPr>
          <w:rFonts w:ascii="Mark Pro" w:eastAsia="思源黑体" w:hAnsi="Mark Pro" w:cs="Arial"/>
          <w:color w:val="595959" w:themeColor="text1" w:themeTint="A6"/>
          <w:w w:val="105"/>
          <w:kern w:val="28"/>
          <w:sz w:val="22"/>
          <w:szCs w:val="22"/>
          <w:lang w:val="en-GB"/>
        </w:rPr>
      </w:pPr>
      <w:r>
        <w:rPr>
          <w:rFonts w:ascii="Mark Pro" w:eastAsia="思源黑体" w:hAnsi="Mark Pro" w:cs="Arial"/>
          <w:color w:val="595959" w:themeColor="text1" w:themeTint="A6"/>
          <w:w w:val="105"/>
          <w:kern w:val="28"/>
          <w:sz w:val="22"/>
          <w:szCs w:val="22"/>
          <w:lang w:val="en-GB"/>
        </w:rPr>
        <w:t xml:space="preserve">We suggest the </w:t>
      </w:r>
      <w:r>
        <w:rPr>
          <w:rFonts w:ascii="Mark Pro" w:eastAsia="思源黑体" w:hAnsi="Mark Pro" w:cs="Arial"/>
          <w:color w:val="595959" w:themeColor="text1" w:themeTint="A6"/>
          <w:w w:val="105"/>
          <w:kern w:val="28"/>
          <w:sz w:val="22"/>
          <w:szCs w:val="22"/>
          <w:lang w:val="en-GB"/>
        </w:rPr>
        <w:t>Sustainability in the City</w:t>
      </w:r>
      <w:r>
        <w:rPr>
          <w:rFonts w:ascii="Mark Pro" w:eastAsia="思源黑体" w:hAnsi="Mark Pro" w:cs="Arial"/>
          <w:color w:val="595959" w:themeColor="text1" w:themeTint="A6"/>
          <w:w w:val="105"/>
          <w:kern w:val="28"/>
          <w:sz w:val="22"/>
          <w:szCs w:val="22"/>
          <w:lang w:val="en-GB"/>
        </w:rPr>
        <w:t xml:space="preserve"> theme, but s</w:t>
      </w:r>
      <w:r>
        <w:rPr>
          <w:rFonts w:ascii="Mark Pro" w:eastAsia="思源黑体" w:hAnsi="Mark Pro" w:cs="Arial"/>
          <w:color w:val="595959" w:themeColor="text1" w:themeTint="A6"/>
          <w:w w:val="105"/>
          <w:kern w:val="28"/>
          <w:sz w:val="22"/>
          <w:szCs w:val="22"/>
          <w:lang w:val="en-GB"/>
        </w:rPr>
        <w:t xml:space="preserve">ince this challenge can be used in </w:t>
      </w:r>
      <w:r>
        <w:rPr>
          <w:rFonts w:ascii="Mark Pro" w:eastAsia="思源黑体" w:hAnsi="Mark Pro" w:cs="Arial"/>
          <w:color w:val="595959" w:themeColor="text1" w:themeTint="A6"/>
          <w:w w:val="105"/>
          <w:kern w:val="28"/>
          <w:sz w:val="22"/>
          <w:szCs w:val="22"/>
          <w:lang w:val="en-GB"/>
        </w:rPr>
        <w:t xml:space="preserve">a </w:t>
      </w:r>
      <w:r>
        <w:rPr>
          <w:rFonts w:ascii="Mark Pro" w:eastAsia="思源黑体" w:hAnsi="Mark Pro" w:cs="Arial"/>
          <w:color w:val="595959" w:themeColor="text1" w:themeTint="A6"/>
          <w:w w:val="105"/>
          <w:kern w:val="28"/>
          <w:sz w:val="22"/>
          <w:szCs w:val="22"/>
          <w:lang w:val="en-GB"/>
        </w:rPr>
        <w:t xml:space="preserve">different thematic framing, it should be up to the teacher to select </w:t>
      </w:r>
      <w:r>
        <w:rPr>
          <w:rFonts w:ascii="Mark Pro" w:eastAsia="思源黑体" w:hAnsi="Mark Pro" w:cs="Arial"/>
          <w:color w:val="595959" w:themeColor="text1" w:themeTint="A6"/>
          <w:w w:val="105"/>
          <w:kern w:val="28"/>
          <w:sz w:val="22"/>
          <w:szCs w:val="22"/>
          <w:lang w:val="en-GB"/>
        </w:rPr>
        <w:t xml:space="preserve">the adequate </w:t>
      </w:r>
      <w:r>
        <w:rPr>
          <w:rFonts w:ascii="Mark Pro" w:eastAsia="思源黑体" w:hAnsi="Mark Pro" w:cs="Arial"/>
          <w:color w:val="595959" w:themeColor="text1" w:themeTint="A6"/>
          <w:w w:val="105"/>
          <w:kern w:val="28"/>
          <w:sz w:val="22"/>
          <w:szCs w:val="22"/>
          <w:lang w:val="en-GB"/>
        </w:rPr>
        <w:t>one depending on local curriculum requirements and topics already discussed. Students should be encouraged to discuss their results and extend their ideas and developments further, ideally networking the different robots to cooperatively work together.</w:t>
      </w:r>
    </w:p>
    <w:p w14:paraId="7611E1A7" w14:textId="77777777" w:rsidR="005B7B6B" w:rsidRDefault="005B7B6B" w:rsidP="005B7B6B">
      <w:pPr>
        <w:pStyle w:val="NormalWeb"/>
        <w:spacing w:line="360" w:lineRule="auto"/>
        <w:textAlignment w:val="baseline"/>
        <w:rPr>
          <w:rFonts w:ascii="Mark Pro" w:eastAsia="思源黑体" w:hAnsi="Mark Pro" w:cs="Arial"/>
          <w:color w:val="595959" w:themeColor="text1" w:themeTint="A6"/>
          <w:w w:val="105"/>
          <w:kern w:val="28"/>
          <w:sz w:val="22"/>
          <w:szCs w:val="22"/>
          <w:lang w:val="en-GB"/>
        </w:rPr>
      </w:pPr>
    </w:p>
    <w:p w14:paraId="270AB569" w14:textId="77777777" w:rsidR="005B7B6B" w:rsidRPr="000A58DB" w:rsidRDefault="005B7B6B" w:rsidP="005B7B6B">
      <w:pPr>
        <w:pStyle w:val="NormalWeb"/>
        <w:spacing w:before="0" w:beforeAutospacing="0" w:after="160" w:afterAutospacing="0" w:line="360" w:lineRule="auto"/>
        <w:textAlignment w:val="baseline"/>
        <w:rPr>
          <w:rFonts w:ascii="Mark Pro" w:eastAsia="思源黑体" w:hAnsi="Mark Pro" w:cs="Arial"/>
          <w:b/>
          <w:bCs/>
          <w:color w:val="FCC800"/>
          <w:sz w:val="28"/>
          <w:szCs w:val="28"/>
          <w:lang w:val="en-GB"/>
        </w:rPr>
      </w:pPr>
      <w:r w:rsidRPr="000A58DB">
        <w:rPr>
          <w:noProof/>
          <w:lang w:val="en-GB"/>
        </w:rPr>
        <w:drawing>
          <wp:inline distT="0" distB="0" distL="0" distR="0" wp14:anchorId="5F9DA542" wp14:editId="3DD9C837">
            <wp:extent cx="174625" cy="205740"/>
            <wp:effectExtent l="0" t="0" r="0" b="3810"/>
            <wp:docPr id="471267809" name="Picture 471267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rsidRPr="000A58DB">
        <w:rPr>
          <w:lang w:val="en-GB"/>
        </w:rPr>
        <w:t xml:space="preserve"> </w:t>
      </w:r>
      <w:r w:rsidRPr="000A58DB">
        <w:rPr>
          <w:rFonts w:ascii="Mark Pro" w:eastAsia="思源黑体" w:hAnsi="Mark Pro" w:cs="Arial"/>
          <w:b/>
          <w:bCs/>
          <w:color w:val="FCC800"/>
          <w:kern w:val="28"/>
          <w:sz w:val="28"/>
          <w:szCs w:val="28"/>
          <w:lang w:val="en-GB"/>
        </w:rPr>
        <w:t>Recommended tools</w:t>
      </w:r>
    </w:p>
    <w:p w14:paraId="60DE4CCB" w14:textId="77777777" w:rsidR="005B7B6B" w:rsidRPr="000A58DB" w:rsidRDefault="005B7B6B" w:rsidP="005B7B6B">
      <w:pPr>
        <w:pStyle w:val="NormalWeb"/>
        <w:spacing w:before="0" w:beforeAutospacing="0" w:after="160" w:afterAutospacing="0" w:line="276" w:lineRule="auto"/>
        <w:textAlignment w:val="baseline"/>
        <w:rPr>
          <w:rFonts w:ascii="Mark Pro" w:eastAsia="思源黑体" w:hAnsi="Mark Pro" w:cs="Arial"/>
          <w:b/>
          <w:color w:val="767171" w:themeColor="background2" w:themeShade="80"/>
          <w:kern w:val="28"/>
          <w:sz w:val="22"/>
          <w:szCs w:val="22"/>
          <w:lang w:val="en-GB"/>
        </w:rPr>
      </w:pPr>
      <w:r w:rsidRPr="000A58DB">
        <w:rPr>
          <w:rFonts w:ascii="Mark Pro" w:eastAsia="思源黑体" w:hAnsi="Mark Pro" w:cs="Arial"/>
          <w:b/>
          <w:color w:val="767171" w:themeColor="background2" w:themeShade="80"/>
          <w:kern w:val="28"/>
          <w:sz w:val="22"/>
          <w:szCs w:val="22"/>
          <w:lang w:val="en-GB"/>
        </w:rPr>
        <w:t>For the teacher:</w:t>
      </w:r>
    </w:p>
    <w:p w14:paraId="4B34E4CF" w14:textId="77777777" w:rsidR="005B7B6B" w:rsidRPr="000A58DB" w:rsidRDefault="005B7B6B" w:rsidP="005B7B6B">
      <w:pPr>
        <w:pStyle w:val="ListParagraph"/>
        <w:numPr>
          <w:ilvl w:val="0"/>
          <w:numId w:val="2"/>
        </w:numPr>
        <w:spacing w:line="360" w:lineRule="auto"/>
        <w:textAlignment w:val="baseline"/>
        <w:rPr>
          <w:rFonts w:ascii="Mark Pro" w:eastAsia="思源黑体" w:hAnsi="Mark Pro" w:cs="Arial"/>
          <w:b/>
          <w:bCs/>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Laptop with mBlock 5 installed or browser version [</w:t>
      </w:r>
      <w:r>
        <w:rPr>
          <w:rFonts w:ascii="Mark Pro" w:eastAsia="思源黑体" w:hAnsi="Mark Pro" w:cs="Arial"/>
          <w:color w:val="595959" w:themeColor="text1" w:themeTint="A6"/>
          <w:w w:val="105"/>
          <w:kern w:val="28"/>
          <w:lang w:val="en-GB"/>
        </w:rPr>
        <w:t>incognito-ide.mblock.cc</w:t>
      </w:r>
      <w:r w:rsidRPr="000A58DB">
        <w:rPr>
          <w:rFonts w:ascii="Mark Pro" w:eastAsia="思源黑体" w:hAnsi="Mark Pro" w:cs="Arial"/>
          <w:color w:val="595959" w:themeColor="text1" w:themeTint="A6"/>
          <w:w w:val="105"/>
          <w:kern w:val="28"/>
          <w:lang w:val="en-GB"/>
        </w:rPr>
        <w:t>]</w:t>
      </w:r>
    </w:p>
    <w:p w14:paraId="473AA39A" w14:textId="77777777" w:rsidR="005B7B6B" w:rsidRPr="000A58DB" w:rsidRDefault="005B7B6B" w:rsidP="005B7B6B">
      <w:p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b/>
          <w:color w:val="767171" w:themeColor="background2" w:themeShade="80"/>
          <w:kern w:val="28"/>
          <w:lang w:val="en-GB"/>
        </w:rPr>
        <w:t>For the students:</w:t>
      </w:r>
    </w:p>
    <w:p w14:paraId="2FA332F2" w14:textId="77777777" w:rsidR="005B7B6B" w:rsidRPr="000A58DB" w:rsidRDefault="005B7B6B" w:rsidP="005B7B6B">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Laptop with mBlock 5 installed or browser version [</w:t>
      </w:r>
      <w:r>
        <w:rPr>
          <w:rFonts w:ascii="Mark Pro" w:eastAsia="思源黑体" w:hAnsi="Mark Pro" w:cs="Arial"/>
          <w:color w:val="595959" w:themeColor="text1" w:themeTint="A6"/>
          <w:w w:val="105"/>
          <w:kern w:val="28"/>
          <w:lang w:val="en-GB"/>
        </w:rPr>
        <w:t>incognito-ide.mblock.cc</w:t>
      </w:r>
      <w:r w:rsidRPr="000A58DB">
        <w:rPr>
          <w:rFonts w:ascii="Mark Pro" w:eastAsia="思源黑体" w:hAnsi="Mark Pro" w:cs="Arial"/>
          <w:color w:val="595959" w:themeColor="text1" w:themeTint="A6"/>
          <w:w w:val="105"/>
          <w:kern w:val="28"/>
          <w:lang w:val="en-GB"/>
        </w:rPr>
        <w:t>]</w:t>
      </w:r>
    </w:p>
    <w:p w14:paraId="22E64C40" w14:textId="77777777" w:rsidR="005B7B6B" w:rsidRPr="000A58DB" w:rsidRDefault="005B7B6B" w:rsidP="005B7B6B">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sidRPr="000A58DB">
        <w:rPr>
          <w:rFonts w:ascii="Mark Pro" w:eastAsia="思源黑体" w:hAnsi="Mark Pro" w:cs="Arial"/>
          <w:color w:val="595959" w:themeColor="text1" w:themeTint="A6"/>
          <w:w w:val="105"/>
          <w:kern w:val="28"/>
          <w:lang w:val="en-GB"/>
        </w:rPr>
        <w:t>mBot2 kit.</w:t>
      </w:r>
    </w:p>
    <w:p w14:paraId="78080106" w14:textId="77777777" w:rsidR="005B7B6B" w:rsidRDefault="005B7B6B" w:rsidP="005B7B6B">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sidRPr="000A58DB">
        <w:rPr>
          <w:rFonts w:ascii="Mark Pro" w:eastAsia="思源黑体" w:hAnsi="Mark Pro" w:cs="Arial"/>
          <w:color w:val="595959" w:themeColor="text1" w:themeTint="A6"/>
          <w:w w:val="105"/>
          <w:kern w:val="28"/>
          <w:lang w:val="en-GB"/>
        </w:rPr>
        <w:t xml:space="preserve">Smart World add-on for mBot2, with the </w:t>
      </w:r>
      <w:r>
        <w:rPr>
          <w:rFonts w:ascii="Mark Pro" w:eastAsia="思源黑体" w:hAnsi="Mark Pro" w:cs="Arial"/>
          <w:color w:val="595959" w:themeColor="text1" w:themeTint="A6"/>
          <w:w w:val="105"/>
          <w:kern w:val="28"/>
          <w:lang w:val="en-GB"/>
        </w:rPr>
        <w:t>Robotic Arm</w:t>
      </w:r>
      <w:r w:rsidRPr="000A58DB">
        <w:rPr>
          <w:rFonts w:ascii="Mark Pro" w:eastAsia="思源黑体" w:hAnsi="Mark Pro" w:cs="Arial"/>
          <w:color w:val="595959" w:themeColor="text1" w:themeTint="A6"/>
          <w:w w:val="105"/>
          <w:kern w:val="28"/>
          <w:lang w:val="en-GB"/>
        </w:rPr>
        <w:t xml:space="preserve"> form assembled and installed on mBot2.</w:t>
      </w:r>
    </w:p>
    <w:p w14:paraId="661C31D9" w14:textId="77777777" w:rsidR="005B7B6B" w:rsidRDefault="005B7B6B" w:rsidP="005B7B6B">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Pr>
          <w:rFonts w:ascii="Mark Pro" w:eastAsia="思源黑体" w:hAnsi="Mark Pro" w:cs="Arial"/>
          <w:color w:val="595959" w:themeColor="text1" w:themeTint="A6"/>
          <w:w w:val="105"/>
          <w:kern w:val="28"/>
          <w:lang w:val="en-GB"/>
        </w:rPr>
        <w:t>Materials to create a line-following map (for exa</w:t>
      </w:r>
      <w:r w:rsidRPr="00EC49CE">
        <w:rPr>
          <w:rFonts w:ascii="Mark Pro" w:eastAsia="思源黑体" w:hAnsi="Mark Pro" w:cs="Arial"/>
          <w:color w:val="595959" w:themeColor="text1" w:themeTint="A6"/>
          <w:w w:val="105"/>
          <w:kern w:val="28"/>
          <w:lang w:val="en-GB"/>
        </w:rPr>
        <w:t xml:space="preserve">mple, black insulation tape, A0 paper sheets, </w:t>
      </w:r>
      <w:r w:rsidRPr="00EC49CE">
        <w:rPr>
          <w:rFonts w:ascii="Mark Pro" w:eastAsia="思源黑体" w:hAnsi="Mark Pro" w:cs="Arial"/>
          <w:color w:val="595959" w:themeColor="text1" w:themeTint="A6"/>
          <w:w w:val="105"/>
          <w:kern w:val="28"/>
        </w:rPr>
        <w:t>color</w:t>
      </w:r>
      <w:r w:rsidRPr="00EC49CE">
        <w:rPr>
          <w:rFonts w:ascii="Mark Pro" w:eastAsia="思源黑体" w:hAnsi="Mark Pro" w:cs="Arial"/>
          <w:color w:val="595959" w:themeColor="text1" w:themeTint="A6"/>
          <w:w w:val="105"/>
          <w:kern w:val="28"/>
          <w:lang w:val="en-GB"/>
        </w:rPr>
        <w:t xml:space="preserve"> tape or stickers, </w:t>
      </w:r>
      <w:r>
        <w:rPr>
          <w:rFonts w:ascii="Mark Pro" w:eastAsia="思源黑体" w:hAnsi="Mark Pro" w:cs="Arial"/>
          <w:color w:val="595959" w:themeColor="text1" w:themeTint="A6"/>
          <w:w w:val="105"/>
          <w:kern w:val="28"/>
          <w:lang w:val="en-GB"/>
        </w:rPr>
        <w:t>etc</w:t>
      </w:r>
      <w:r w:rsidRPr="00EC49CE">
        <w:rPr>
          <w:rFonts w:ascii="Mark Pro" w:eastAsia="思源黑体" w:hAnsi="Mark Pro" w:cs="Arial"/>
          <w:color w:val="595959" w:themeColor="text1" w:themeTint="A6"/>
          <w:w w:val="105"/>
          <w:kern w:val="28"/>
          <w:lang w:val="en-GB"/>
        </w:rPr>
        <w:t>)</w:t>
      </w:r>
    </w:p>
    <w:p w14:paraId="62B1369C" w14:textId="77777777" w:rsidR="005B7B6B" w:rsidRPr="000A58DB" w:rsidRDefault="005B7B6B" w:rsidP="005B7B6B">
      <w:pPr>
        <w:pStyle w:val="ListParagraph"/>
        <w:numPr>
          <w:ilvl w:val="0"/>
          <w:numId w:val="2"/>
        </w:numPr>
        <w:spacing w:line="360" w:lineRule="auto"/>
        <w:textAlignment w:val="baseline"/>
        <w:rPr>
          <w:rFonts w:ascii="Mark Pro" w:eastAsia="思源黑体" w:hAnsi="Mark Pro" w:cs="Arial"/>
          <w:b/>
          <w:color w:val="767171" w:themeColor="background2" w:themeShade="80"/>
          <w:kern w:val="28"/>
          <w:lang w:val="en-GB"/>
        </w:rPr>
      </w:pPr>
      <w:r w:rsidRPr="000A58DB">
        <w:rPr>
          <w:rFonts w:ascii="Mark Pro" w:eastAsia="思源黑体" w:hAnsi="Mark Pro" w:cs="Arial"/>
          <w:color w:val="595959" w:themeColor="text1" w:themeTint="A6"/>
          <w:w w:val="105"/>
          <w:kern w:val="28"/>
          <w:lang w:val="en-GB"/>
        </w:rPr>
        <w:t>The red and green balls included in the Smart World add-on.</w:t>
      </w:r>
    </w:p>
    <w:p w14:paraId="4388E446" w14:textId="77777777" w:rsidR="005B7B6B" w:rsidRDefault="005B7B6B" w:rsidP="005B7B6B">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sidRPr="00EC49CE">
        <w:rPr>
          <w:rFonts w:ascii="Mark Pro" w:eastAsia="思源黑体" w:hAnsi="Mark Pro" w:cs="Arial"/>
          <w:color w:val="595959" w:themeColor="text1" w:themeTint="A6"/>
          <w:w w:val="105"/>
          <w:kern w:val="28"/>
          <w:lang w:val="en-GB"/>
        </w:rPr>
        <w:t xml:space="preserve">Other simple materials to recreate a </w:t>
      </w:r>
      <w:r>
        <w:rPr>
          <w:rFonts w:ascii="Mark Pro" w:eastAsia="思源黑体" w:hAnsi="Mark Pro" w:cs="Arial"/>
          <w:color w:val="595959" w:themeColor="text1" w:themeTint="A6"/>
          <w:w w:val="105"/>
          <w:kern w:val="28"/>
          <w:lang w:val="en-GB"/>
        </w:rPr>
        <w:t>waste processing plant</w:t>
      </w:r>
      <w:r w:rsidRPr="00EC49CE">
        <w:rPr>
          <w:rFonts w:ascii="Mark Pro" w:eastAsia="思源黑体" w:hAnsi="Mark Pro" w:cs="Arial"/>
          <w:color w:val="595959" w:themeColor="text1" w:themeTint="A6"/>
          <w:w w:val="105"/>
          <w:kern w:val="28"/>
          <w:lang w:val="en-GB"/>
        </w:rPr>
        <w:t xml:space="preserve"> setting (cardboard, </w:t>
      </w:r>
      <w:r>
        <w:rPr>
          <w:rFonts w:ascii="Mark Pro" w:eastAsia="思源黑体" w:hAnsi="Mark Pro" w:cs="Arial"/>
          <w:color w:val="595959" w:themeColor="text1" w:themeTint="A6"/>
          <w:w w:val="105"/>
          <w:kern w:val="28"/>
          <w:lang w:val="en-GB"/>
        </w:rPr>
        <w:t xml:space="preserve">images, </w:t>
      </w:r>
      <w:r w:rsidRPr="00EC49CE">
        <w:rPr>
          <w:rFonts w:ascii="Mark Pro" w:eastAsia="思源黑体" w:hAnsi="Mark Pro" w:cs="Arial"/>
          <w:color w:val="595959" w:themeColor="text1" w:themeTint="A6"/>
          <w:w w:val="105"/>
          <w:kern w:val="28"/>
        </w:rPr>
        <w:t>colors</w:t>
      </w:r>
      <w:r w:rsidRPr="00EC49CE">
        <w:rPr>
          <w:rFonts w:ascii="Mark Pro" w:eastAsia="思源黑体" w:hAnsi="Mark Pro" w:cs="Arial"/>
          <w:color w:val="595959" w:themeColor="text1" w:themeTint="A6"/>
          <w:w w:val="105"/>
          <w:kern w:val="28"/>
          <w:lang w:val="en-GB"/>
        </w:rPr>
        <w:t>, sticks, scissors, glue, etc)</w:t>
      </w:r>
    </w:p>
    <w:p w14:paraId="75AA36F4" w14:textId="77777777" w:rsidR="005B7B6B" w:rsidRPr="00EC49CE" w:rsidRDefault="005B7B6B" w:rsidP="005B7B6B">
      <w:pPr>
        <w:pStyle w:val="ListParagraph"/>
        <w:numPr>
          <w:ilvl w:val="0"/>
          <w:numId w:val="2"/>
        </w:numPr>
        <w:spacing w:after="240" w:line="360" w:lineRule="auto"/>
        <w:ind w:left="714" w:hanging="357"/>
        <w:textAlignment w:val="baseline"/>
        <w:rPr>
          <w:rFonts w:ascii="Mark Pro" w:eastAsia="思源黑体" w:hAnsi="Mark Pro" w:cs="Arial"/>
          <w:color w:val="595959" w:themeColor="text1" w:themeTint="A6"/>
          <w:w w:val="105"/>
          <w:kern w:val="28"/>
          <w:lang w:val="en-GB"/>
        </w:rPr>
      </w:pPr>
      <w:r>
        <w:rPr>
          <w:rFonts w:ascii="Mark Pro" w:eastAsia="思源黑体" w:hAnsi="Mark Pro" w:cs="Arial"/>
          <w:color w:val="595959" w:themeColor="text1" w:themeTint="A6"/>
          <w:w w:val="105"/>
          <w:kern w:val="28"/>
          <w:lang w:val="en-GB"/>
        </w:rPr>
        <w:t>Webcam with USB-connection</w:t>
      </w:r>
    </w:p>
    <w:p w14:paraId="1E0B3391" w14:textId="77777777" w:rsidR="005B7B6B" w:rsidRPr="000A58DB" w:rsidRDefault="005B7B6B" w:rsidP="005B7B6B">
      <w:pPr>
        <w:spacing w:after="240" w:line="360" w:lineRule="auto"/>
        <w:jc w:val="center"/>
        <w:rPr>
          <w:rFonts w:ascii="Mark Pro" w:eastAsia="思源黑体" w:hAnsi="Mark Pro" w:cs="Arial"/>
          <w:color w:val="595959" w:themeColor="text1" w:themeTint="A6"/>
          <w:w w:val="105"/>
          <w:kern w:val="28"/>
          <w:lang w:val="en-GB"/>
        </w:rPr>
      </w:pPr>
    </w:p>
    <w:p w14:paraId="2EC5FE25" w14:textId="77777777" w:rsidR="005B7B6B" w:rsidRPr="000A58DB" w:rsidRDefault="005B7B6B" w:rsidP="005B7B6B">
      <w:pPr>
        <w:rPr>
          <w:rFonts w:ascii="Mark Pro Medium" w:eastAsia="思源黑体" w:hAnsi="Mark Pro Medium"/>
          <w:b/>
          <w:kern w:val="28"/>
          <w:sz w:val="28"/>
          <w:szCs w:val="28"/>
          <w:lang w:val="en-GB"/>
        </w:rPr>
      </w:pPr>
      <w:r w:rsidRPr="000A58DB">
        <w:rPr>
          <w:rFonts w:ascii="Mark Pro" w:eastAsia="思源黑体" w:hAnsi="Mark Pro"/>
          <w:b/>
          <w:noProof/>
          <w:kern w:val="28"/>
          <w:sz w:val="28"/>
          <w:szCs w:val="28"/>
          <w:lang w:val="en-GB"/>
        </w:rPr>
        <w:drawing>
          <wp:inline distT="0" distB="0" distL="0" distR="0" wp14:anchorId="66E2CDC1" wp14:editId="25FC54E9">
            <wp:extent cx="203200" cy="142875"/>
            <wp:effectExtent l="0" t="0" r="6350" b="9525"/>
            <wp:docPr id="471267810" name="Picture 47126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000A58DB">
        <w:rPr>
          <w:rFonts w:ascii="Mark Pro" w:eastAsia="思源黑体" w:hAnsi="Mark Pro"/>
          <w:b/>
          <w:bCs/>
          <w:color w:val="EC6D56"/>
          <w:kern w:val="28"/>
          <w:sz w:val="28"/>
          <w:szCs w:val="28"/>
          <w:lang w:val="en-GB"/>
        </w:rPr>
        <w:t xml:space="preserve"> </w:t>
      </w:r>
      <w:r w:rsidRPr="000A58DB">
        <w:rPr>
          <w:rFonts w:ascii="Mark Pro Medium" w:eastAsia="思源黑体" w:hAnsi="Mark Pro Medium"/>
          <w:b/>
          <w:bCs/>
          <w:color w:val="EC6D56"/>
          <w:kern w:val="28"/>
          <w:sz w:val="28"/>
          <w:szCs w:val="28"/>
          <w:lang w:val="en-GB"/>
        </w:rPr>
        <w:t>Activities</w:t>
      </w:r>
    </w:p>
    <w:tbl>
      <w:tblPr>
        <w:tblStyle w:val="TableGrid"/>
        <w:tblW w:w="10206"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15" w:type="dxa"/>
          <w:bottom w:w="115" w:type="dxa"/>
          <w:right w:w="115" w:type="dxa"/>
        </w:tblCellMar>
        <w:tblLook w:val="04A0" w:firstRow="1" w:lastRow="0" w:firstColumn="1" w:lastColumn="0" w:noHBand="0" w:noVBand="1"/>
      </w:tblPr>
      <w:tblGrid>
        <w:gridCol w:w="10206"/>
      </w:tblGrid>
      <w:tr w:rsidR="005B7B6B" w:rsidRPr="000A58DB" w14:paraId="115A7661" w14:textId="77777777" w:rsidTr="005B7B6B">
        <w:trPr>
          <w:trHeight w:val="850"/>
        </w:trPr>
        <w:tc>
          <w:tcPr>
            <w:tcW w:w="10206" w:type="dxa"/>
            <w:shd w:val="clear" w:color="auto" w:fill="00B0F0"/>
            <w:vAlign w:val="center"/>
          </w:tcPr>
          <w:p w14:paraId="7CB39B51" w14:textId="77777777" w:rsidR="005B7B6B" w:rsidRPr="000A58DB" w:rsidRDefault="005B7B6B" w:rsidP="00047578">
            <w:pPr>
              <w:spacing w:line="276" w:lineRule="auto"/>
              <w:jc w:val="center"/>
              <w:rPr>
                <w:rFonts w:ascii="Mark Pro Medium" w:eastAsia="思源黑体" w:hAnsi="Mark Pro Medium"/>
                <w:b/>
                <w:bCs/>
                <w:color w:val="1EB9EE"/>
                <w:kern w:val="28"/>
                <w:sz w:val="28"/>
                <w:szCs w:val="28"/>
                <w:lang w:val="en-GB"/>
              </w:rPr>
            </w:pPr>
            <w:r w:rsidRPr="000A58DB">
              <w:rPr>
                <w:rFonts w:ascii="Mark Pro Medium" w:eastAsia="思源黑体" w:hAnsi="Mark Pro Medium"/>
                <w:b/>
                <w:bCs/>
                <w:color w:val="FFFFFF" w:themeColor="background1"/>
                <w:kern w:val="28"/>
                <w:sz w:val="28"/>
                <w:szCs w:val="28"/>
                <w:lang w:val="en-GB"/>
              </w:rPr>
              <w:t>Introduction [Engage and Explore]</w:t>
            </w:r>
          </w:p>
        </w:tc>
      </w:tr>
      <w:tr w:rsidR="005B7B6B" w:rsidRPr="000A58DB" w14:paraId="163E8CD7" w14:textId="77777777" w:rsidTr="005B7B6B">
        <w:trPr>
          <w:trHeight w:val="850"/>
        </w:trPr>
        <w:tc>
          <w:tcPr>
            <w:tcW w:w="10206" w:type="dxa"/>
            <w:shd w:val="clear" w:color="auto" w:fill="auto"/>
            <w:vAlign w:val="center"/>
          </w:tcPr>
          <w:p w14:paraId="567C15C5" w14:textId="77777777" w:rsidR="005B7B6B" w:rsidRPr="000A58DB" w:rsidRDefault="005B7B6B"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A Smart World</w:t>
            </w:r>
          </w:p>
          <w:p w14:paraId="715BF8AF" w14:textId="77777777" w:rsidR="005B7B6B" w:rsidRDefault="005B7B6B"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In a smart world, many areas of production, logistics and care are networked and automated to enable high quality living and working standards while taking sustainability at every level into account.</w:t>
            </w:r>
          </w:p>
          <w:p w14:paraId="706054C5" w14:textId="77777777" w:rsidR="005B7B6B" w:rsidRPr="000A58DB" w:rsidRDefault="005B7B6B" w:rsidP="00047578">
            <w:pPr>
              <w:spacing w:line="360" w:lineRule="auto"/>
              <w:rPr>
                <w:rFonts w:ascii="Mark Pro" w:eastAsia="思源黑体" w:hAnsi="Mark Pro"/>
                <w:color w:val="595959" w:themeColor="text1" w:themeTint="A6"/>
                <w:kern w:val="28"/>
                <w:lang w:val="en-GB"/>
              </w:rPr>
            </w:pPr>
          </w:p>
          <w:p w14:paraId="3AA10BDE" w14:textId="77777777" w:rsidR="005B7B6B" w:rsidRPr="000A58DB" w:rsidRDefault="005B7B6B" w:rsidP="00047578">
            <w:pPr>
              <w:spacing w:line="360" w:lineRule="auto"/>
              <w:rPr>
                <w:rFonts w:ascii="Mark Pro Medium" w:eastAsia="思源黑体" w:hAnsi="Mark Pro Medium"/>
                <w:b/>
                <w:bCs/>
                <w:color w:val="595959" w:themeColor="text1" w:themeTint="A6"/>
                <w:kern w:val="28"/>
                <w:lang w:val="en-GB"/>
              </w:rPr>
            </w:pPr>
            <w:r>
              <w:rPr>
                <w:rFonts w:ascii="Mark Pro Medium" w:eastAsia="思源黑体" w:hAnsi="Mark Pro Medium"/>
                <w:b/>
                <w:bCs/>
                <w:color w:val="595959" w:themeColor="text1" w:themeTint="A6"/>
                <w:kern w:val="28"/>
                <w:lang w:val="en-GB"/>
              </w:rPr>
              <w:t>Sustainability in the City</w:t>
            </w:r>
          </w:p>
          <w:p w14:paraId="4F5118B1" w14:textId="77777777" w:rsidR="005B7B6B" w:rsidRDefault="005B7B6B"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One of the outcomes of human activities is the generation of waste. Cities in particular see a high concentration of waste coming from households and from the tertiary sector or service sector. Because of this, cities now and in the future need to figure out effective ways to dispose of, and even take advantage from, these materials. The students should research and discuss the following questions:</w:t>
            </w:r>
          </w:p>
          <w:p w14:paraId="752D1E5B" w14:textId="77777777" w:rsidR="005B7B6B" w:rsidRDefault="005B7B6B" w:rsidP="00047578">
            <w:pPr>
              <w:spacing w:line="360" w:lineRule="auto"/>
              <w:rPr>
                <w:rFonts w:ascii="Mark Pro" w:eastAsia="思源黑体" w:hAnsi="Mark Pro"/>
                <w:color w:val="595959" w:themeColor="text1" w:themeTint="A6"/>
                <w:kern w:val="28"/>
                <w:lang w:val="en-GB"/>
              </w:rPr>
            </w:pPr>
          </w:p>
          <w:p w14:paraId="5EF28404" w14:textId="77777777" w:rsidR="005B7B6B" w:rsidRDefault="005B7B6B" w:rsidP="00047578">
            <w:pPr>
              <w:pStyle w:val="ListParagraph"/>
              <w:numPr>
                <w:ilvl w:val="0"/>
                <w:numId w:val="20"/>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How is waste processed in your area</w:t>
            </w:r>
            <w:r w:rsidRPr="00B45521">
              <w:rPr>
                <w:rFonts w:ascii="Mark Pro" w:eastAsia="思源黑体" w:hAnsi="Mark Pro"/>
                <w:color w:val="595959" w:themeColor="text1" w:themeTint="A6"/>
                <w:kern w:val="28"/>
                <w:lang w:val="en-GB"/>
              </w:rPr>
              <w:t xml:space="preserve">? </w:t>
            </w:r>
          </w:p>
          <w:p w14:paraId="18BF6A24" w14:textId="77777777" w:rsidR="005B7B6B" w:rsidRPr="00B45521" w:rsidRDefault="005B7B6B" w:rsidP="00047578">
            <w:pPr>
              <w:pStyle w:val="ListParagraph"/>
              <w:numPr>
                <w:ilvl w:val="0"/>
                <w:numId w:val="20"/>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What are the most common materials that constitute waste in your area?</w:t>
            </w:r>
          </w:p>
          <w:p w14:paraId="0257B502" w14:textId="77777777" w:rsidR="005B7B6B" w:rsidRPr="00B45521" w:rsidRDefault="005B7B6B" w:rsidP="00047578">
            <w:pPr>
              <w:pStyle w:val="ListParagraph"/>
              <w:numPr>
                <w:ilvl w:val="0"/>
                <w:numId w:val="20"/>
              </w:numPr>
              <w:spacing w:line="360" w:lineRule="auto"/>
              <w:rPr>
                <w:rFonts w:ascii="Mark Pro" w:eastAsia="思源黑体" w:hAnsi="Mark Pro"/>
                <w:color w:val="595959" w:themeColor="text1" w:themeTint="A6"/>
                <w:kern w:val="28"/>
                <w:lang w:val="en-GB"/>
              </w:rPr>
            </w:pPr>
            <w:r w:rsidRPr="00B45521">
              <w:rPr>
                <w:rFonts w:ascii="Mark Pro" w:eastAsia="思源黑体" w:hAnsi="Mark Pro"/>
                <w:color w:val="595959" w:themeColor="text1" w:themeTint="A6"/>
                <w:kern w:val="28"/>
                <w:lang w:val="en-GB"/>
              </w:rPr>
              <w:t xml:space="preserve">Can you think of ways to </w:t>
            </w:r>
            <w:r>
              <w:rPr>
                <w:rFonts w:ascii="Mark Pro" w:eastAsia="思源黑体" w:hAnsi="Mark Pro"/>
                <w:color w:val="595959" w:themeColor="text1" w:themeTint="A6"/>
                <w:kern w:val="28"/>
                <w:lang w:val="en-GB"/>
              </w:rPr>
              <w:t>improve the waste management process</w:t>
            </w:r>
            <w:r w:rsidRPr="00B45521">
              <w:rPr>
                <w:rFonts w:ascii="Mark Pro" w:eastAsia="思源黑体" w:hAnsi="Mark Pro"/>
                <w:color w:val="595959" w:themeColor="text1" w:themeTint="A6"/>
                <w:kern w:val="28"/>
                <w:lang w:val="en-GB"/>
              </w:rPr>
              <w:t>?</w:t>
            </w:r>
          </w:p>
          <w:p w14:paraId="79C7BD9A" w14:textId="444B4AF6" w:rsidR="005B7B6B" w:rsidRDefault="005B7B6B" w:rsidP="00047578">
            <w:pPr>
              <w:pStyle w:val="ListParagraph"/>
              <w:numPr>
                <w:ilvl w:val="0"/>
                <w:numId w:val="20"/>
              </w:numPr>
              <w:spacing w:line="360" w:lineRule="auto"/>
              <w:rPr>
                <w:rFonts w:ascii="Mark Pro" w:eastAsia="思源黑体" w:hAnsi="Mark Pro"/>
                <w:color w:val="595959" w:themeColor="text1" w:themeTint="A6"/>
                <w:kern w:val="28"/>
                <w:lang w:val="en-GB"/>
              </w:rPr>
            </w:pPr>
            <w:r w:rsidRPr="009957A7">
              <w:rPr>
                <w:rFonts w:ascii="Mark Pro" w:eastAsia="思源黑体" w:hAnsi="Mark Pro"/>
                <w:color w:val="595959" w:themeColor="text1" w:themeTint="A6"/>
                <w:kern w:val="28"/>
                <w:lang w:val="en-GB"/>
              </w:rPr>
              <w:t xml:space="preserve">Perform </w:t>
            </w:r>
            <w:proofErr w:type="gramStart"/>
            <w:r w:rsidRPr="009957A7">
              <w:rPr>
                <w:rFonts w:ascii="Mark Pro" w:eastAsia="思源黑体" w:hAnsi="Mark Pro"/>
                <w:color w:val="595959" w:themeColor="text1" w:themeTint="A6"/>
                <w:kern w:val="28"/>
                <w:lang w:val="en-GB"/>
              </w:rPr>
              <w:t>an</w:t>
            </w:r>
            <w:r w:rsidRPr="009957A7">
              <w:rPr>
                <w:rFonts w:ascii="Mark Pro" w:eastAsia="思源黑体" w:hAnsi="Mark Pro"/>
                <w:color w:val="595959" w:themeColor="text1" w:themeTint="A6"/>
                <w:kern w:val="28"/>
                <w:lang w:val="en-GB"/>
              </w:rPr>
              <w:t xml:space="preserve"> internet research</w:t>
            </w:r>
            <w:proofErr w:type="gramEnd"/>
            <w:r w:rsidRPr="009957A7">
              <w:rPr>
                <w:rFonts w:ascii="Mark Pro" w:eastAsia="思源黑体" w:hAnsi="Mark Pro"/>
                <w:color w:val="595959" w:themeColor="text1" w:themeTint="A6"/>
                <w:kern w:val="28"/>
                <w:lang w:val="en-GB"/>
              </w:rPr>
              <w:t xml:space="preserve"> on these questions and look for automated or robotic </w:t>
            </w:r>
            <w:r>
              <w:rPr>
                <w:rFonts w:ascii="Mark Pro" w:eastAsia="思源黑体" w:hAnsi="Mark Pro"/>
                <w:color w:val="595959" w:themeColor="text1" w:themeTint="A6"/>
                <w:kern w:val="28"/>
                <w:lang w:val="en-GB"/>
              </w:rPr>
              <w:t>waste management</w:t>
            </w:r>
            <w:r w:rsidRPr="009957A7">
              <w:rPr>
                <w:rFonts w:ascii="Mark Pro" w:eastAsia="思源黑体" w:hAnsi="Mark Pro"/>
                <w:color w:val="595959" w:themeColor="text1" w:themeTint="A6"/>
                <w:kern w:val="28"/>
                <w:lang w:val="en-GB"/>
              </w:rPr>
              <w:t xml:space="preserve"> as well!</w:t>
            </w:r>
          </w:p>
          <w:p w14:paraId="69E6DF07" w14:textId="480A1C0B" w:rsidR="005B7B6B" w:rsidRPr="009957A7" w:rsidRDefault="005B7B6B" w:rsidP="005F2C4A">
            <w:pPr>
              <w:pStyle w:val="ListParagraph"/>
              <w:numPr>
                <w:ilvl w:val="0"/>
                <w:numId w:val="20"/>
              </w:numPr>
              <w:spacing w:line="360" w:lineRule="auto"/>
              <w:rPr>
                <w:rFonts w:ascii="Mark Pro" w:eastAsia="思源黑体" w:hAnsi="Mark Pro"/>
                <w:color w:val="595959" w:themeColor="text1" w:themeTint="A6"/>
                <w:kern w:val="28"/>
                <w:lang w:val="en-GB"/>
              </w:rPr>
            </w:pPr>
            <w:r w:rsidRPr="009957A7">
              <w:rPr>
                <w:rFonts w:ascii="Mark Pro" w:eastAsia="思源黑体" w:hAnsi="Mark Pro"/>
                <w:color w:val="595959" w:themeColor="text1" w:themeTint="A6"/>
                <w:kern w:val="28"/>
                <w:lang w:val="en-GB"/>
              </w:rPr>
              <w:t xml:space="preserve">Share and discuss your ideas – which ideas could be simulated with the </w:t>
            </w:r>
            <w:r>
              <w:rPr>
                <w:rFonts w:ascii="Mark Pro" w:eastAsia="思源黑体" w:hAnsi="Mark Pro" w:cs="Arial"/>
                <w:color w:val="595959" w:themeColor="text1" w:themeTint="A6"/>
                <w:w w:val="105"/>
                <w:kern w:val="28"/>
                <w:lang w:val="en-GB"/>
              </w:rPr>
              <w:t>Robotic Arm</w:t>
            </w:r>
            <w:r w:rsidRPr="009957A7">
              <w:rPr>
                <w:rFonts w:ascii="Mark Pro" w:eastAsia="思源黑体" w:hAnsi="Mark Pro" w:cs="Arial"/>
                <w:color w:val="595959" w:themeColor="text1" w:themeTint="A6"/>
                <w:w w:val="105"/>
                <w:kern w:val="28"/>
                <w:lang w:val="en-GB"/>
              </w:rPr>
              <w:t>?</w:t>
            </w:r>
          </w:p>
          <w:p w14:paraId="5906F020" w14:textId="77777777" w:rsidR="005B7B6B" w:rsidRDefault="005B7B6B" w:rsidP="00047578">
            <w:pPr>
              <w:spacing w:line="360" w:lineRule="auto"/>
              <w:rPr>
                <w:rFonts w:ascii="Mark Pro" w:eastAsia="思源黑体" w:hAnsi="Mark Pro"/>
                <w:color w:val="595959" w:themeColor="text1" w:themeTint="A6"/>
                <w:kern w:val="28"/>
                <w:lang w:val="en-GB"/>
              </w:rPr>
            </w:pPr>
          </w:p>
          <w:p w14:paraId="7A36DAA1" w14:textId="77777777" w:rsidR="005B7B6B" w:rsidRDefault="005B7B6B"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Because of resource scarcity and simply dumping waste in landfills can result in environmental hazards, recycling some materials has become one of the best solutions. The purpose of this challenge is to use the provided instructions for building a </w:t>
            </w:r>
            <w:r>
              <w:rPr>
                <w:rFonts w:ascii="Mark Pro" w:eastAsia="思源黑体" w:hAnsi="Mark Pro" w:cs="Arial"/>
                <w:color w:val="595959" w:themeColor="text1" w:themeTint="A6"/>
                <w:w w:val="105"/>
                <w:kern w:val="28"/>
                <w:lang w:val="en-GB"/>
              </w:rPr>
              <w:t>Robotic Arm as a common basis for all student groups to create an algorithm to identify and collect residues in a simulated waste processing plant. By using the Teachable Machine extension in the mBlock coding software in combination with the webcam, students can create a visual recognition system to separate different types of waste. The robotic arm can be used to manipulate the materials and place them on specific locations or to collaborate with other robots for transportation. Lastly, the Quad RGB sensor can help the robot to identify the right locations where it needs to transport each type of waste for further processing, as well as to find a path to these locations.</w:t>
            </w:r>
          </w:p>
          <w:p w14:paraId="256E5EFB" w14:textId="77777777" w:rsidR="005B7B6B" w:rsidRPr="008465BC" w:rsidRDefault="005B7B6B" w:rsidP="00047578">
            <w:pPr>
              <w:spacing w:line="360" w:lineRule="auto"/>
              <w:rPr>
                <w:rFonts w:ascii="Mark Pro" w:eastAsia="思源黑体" w:hAnsi="Mark Pro" w:cs="Arial"/>
                <w:color w:val="595959" w:themeColor="text1" w:themeTint="A6"/>
                <w:w w:val="105"/>
                <w:kern w:val="28"/>
                <w:lang w:val="en-GB"/>
              </w:rPr>
            </w:pPr>
          </w:p>
        </w:tc>
      </w:tr>
      <w:tr w:rsidR="005B7B6B" w:rsidRPr="000A58DB" w14:paraId="40FBEC34" w14:textId="77777777" w:rsidTr="005B7B6B">
        <w:trPr>
          <w:trHeight w:val="850"/>
        </w:trPr>
        <w:tc>
          <w:tcPr>
            <w:tcW w:w="10206" w:type="dxa"/>
            <w:shd w:val="clear" w:color="auto" w:fill="00B0F0"/>
            <w:vAlign w:val="center"/>
          </w:tcPr>
          <w:p w14:paraId="78ADDCC8" w14:textId="77777777" w:rsidR="005B7B6B" w:rsidRPr="000A58DB" w:rsidRDefault="005B7B6B" w:rsidP="00047578">
            <w:pPr>
              <w:spacing w:line="360" w:lineRule="auto"/>
              <w:jc w:val="center"/>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FFFFFF" w:themeColor="background1"/>
                <w:kern w:val="28"/>
                <w:sz w:val="28"/>
                <w:szCs w:val="28"/>
                <w:lang w:val="en-GB"/>
              </w:rPr>
              <w:t>Instructions [Explain + Elaborate]</w:t>
            </w:r>
          </w:p>
        </w:tc>
      </w:tr>
      <w:tr w:rsidR="005B7B6B" w:rsidRPr="000A58DB" w14:paraId="522A190C" w14:textId="77777777" w:rsidTr="005B7B6B">
        <w:trPr>
          <w:trHeight w:val="850"/>
        </w:trPr>
        <w:tc>
          <w:tcPr>
            <w:tcW w:w="10206" w:type="dxa"/>
            <w:shd w:val="clear" w:color="auto" w:fill="auto"/>
            <w:vAlign w:val="center"/>
          </w:tcPr>
          <w:p w14:paraId="1BA150FF" w14:textId="77777777" w:rsidR="005B7B6B" w:rsidRPr="000A58DB" w:rsidRDefault="005B7B6B"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 xml:space="preserve">The challenge: </w:t>
            </w:r>
            <w:r>
              <w:rPr>
                <w:rFonts w:ascii="Mark Pro Medium" w:eastAsia="思源黑体" w:hAnsi="Mark Pro Medium"/>
                <w:b/>
                <w:bCs/>
                <w:color w:val="595959" w:themeColor="text1" w:themeTint="A6"/>
                <w:kern w:val="28"/>
                <w:lang w:val="en-GB"/>
              </w:rPr>
              <w:t>Processing waste</w:t>
            </w:r>
          </w:p>
          <w:p w14:paraId="16AD12C4" w14:textId="77777777" w:rsidR="005B7B6B" w:rsidRPr="000A58DB" w:rsidRDefault="005B7B6B" w:rsidP="00047578">
            <w:pPr>
              <w:spacing w:line="360" w:lineRule="auto"/>
              <w:rPr>
                <w:rFonts w:ascii="Mark Pro" w:eastAsia="思源黑体" w:hAnsi="Mark Pro"/>
                <w:color w:val="595959" w:themeColor="text1" w:themeTint="A6"/>
                <w:kern w:val="28"/>
                <w:lang w:val="en-GB"/>
              </w:rPr>
            </w:pPr>
            <w:r w:rsidRPr="000A58DB">
              <w:rPr>
                <w:rFonts w:ascii="Mark Pro" w:eastAsia="思源黑体" w:hAnsi="Mark Pro"/>
                <w:color w:val="595959" w:themeColor="text1" w:themeTint="A6"/>
                <w:kern w:val="28"/>
                <w:lang w:val="en-GB"/>
              </w:rPr>
              <w:t xml:space="preserve">In this challenge, students will work on a solution to complete two </w:t>
            </w:r>
            <w:r>
              <w:rPr>
                <w:rFonts w:ascii="Mark Pro" w:eastAsia="思源黑体" w:hAnsi="Mark Pro"/>
                <w:color w:val="595959" w:themeColor="text1" w:themeTint="A6"/>
                <w:kern w:val="28"/>
                <w:lang w:val="en-GB"/>
              </w:rPr>
              <w:t xml:space="preserve">mandatory </w:t>
            </w:r>
            <w:r w:rsidRPr="000A58DB">
              <w:rPr>
                <w:rFonts w:ascii="Mark Pro" w:eastAsia="思源黑体" w:hAnsi="Mark Pro"/>
                <w:color w:val="595959" w:themeColor="text1" w:themeTint="A6"/>
                <w:kern w:val="28"/>
                <w:lang w:val="en-GB"/>
              </w:rPr>
              <w:t>tasks:</w:t>
            </w:r>
          </w:p>
          <w:p w14:paraId="08B5B1AA" w14:textId="77777777" w:rsidR="005B7B6B" w:rsidRPr="000A58DB" w:rsidRDefault="005B7B6B" w:rsidP="00047578">
            <w:pPr>
              <w:pStyle w:val="ListParagraph"/>
              <w:numPr>
                <w:ilvl w:val="0"/>
                <w:numId w:val="16"/>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Identify different types of waste materials by using a webcam and an image recognition program created in the mBlock platform.</w:t>
            </w:r>
          </w:p>
          <w:p w14:paraId="3D6D6CAC" w14:textId="77777777" w:rsidR="005B7B6B" w:rsidRDefault="005B7B6B" w:rsidP="00047578">
            <w:pPr>
              <w:pStyle w:val="ListParagraph"/>
              <w:numPr>
                <w:ilvl w:val="0"/>
                <w:numId w:val="16"/>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Use the robot to bring the materials to the appropriate location for further processing</w:t>
            </w:r>
            <w:r w:rsidRPr="000A58DB">
              <w:rPr>
                <w:rFonts w:ascii="Mark Pro" w:eastAsia="思源黑体" w:hAnsi="Mark Pro"/>
                <w:color w:val="595959" w:themeColor="text1" w:themeTint="A6"/>
                <w:kern w:val="28"/>
                <w:lang w:val="en-GB"/>
              </w:rPr>
              <w:t>.</w:t>
            </w:r>
            <w:r>
              <w:rPr>
                <w:rFonts w:ascii="Mark Pro" w:eastAsia="思源黑体" w:hAnsi="Mark Pro"/>
                <w:color w:val="595959" w:themeColor="text1" w:themeTint="A6"/>
                <w:kern w:val="28"/>
                <w:lang w:val="en-GB"/>
              </w:rPr>
              <w:t xml:space="preserve"> In this task, the computer should communicate the information about the waste with the mBot2 for the correct disposal. </w:t>
            </w:r>
          </w:p>
          <w:p w14:paraId="29EED8E1" w14:textId="77777777" w:rsidR="005B7B6B" w:rsidRPr="0016703F" w:rsidRDefault="005B7B6B" w:rsidP="00047578">
            <w:pPr>
              <w:spacing w:line="360" w:lineRule="auto"/>
              <w:rPr>
                <w:rFonts w:ascii="Mark Pro" w:eastAsia="思源黑体" w:hAnsi="Mark Pro"/>
                <w:color w:val="595959" w:themeColor="text1" w:themeTint="A6"/>
                <w:kern w:val="28"/>
                <w:lang w:val="en-GB"/>
              </w:rPr>
            </w:pPr>
          </w:p>
          <w:p w14:paraId="4B02F3C6" w14:textId="77777777" w:rsidR="005B7B6B" w:rsidRPr="000A58DB" w:rsidRDefault="005B7B6B"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The setup</w:t>
            </w:r>
          </w:p>
          <w:p w14:paraId="4B4ECA12" w14:textId="77777777" w:rsidR="005B7B6B" w:rsidRPr="000A58DB" w:rsidRDefault="005B7B6B" w:rsidP="00047578">
            <w:pPr>
              <w:spacing w:line="360" w:lineRule="auto"/>
              <w:rPr>
                <w:rFonts w:ascii="Mark Pro" w:eastAsia="思源黑体" w:hAnsi="Mark Pro"/>
                <w:color w:val="595959" w:themeColor="text1" w:themeTint="A6"/>
                <w:kern w:val="28"/>
                <w:lang w:val="en-GB"/>
              </w:rPr>
            </w:pPr>
            <w:r w:rsidRPr="000A58DB">
              <w:rPr>
                <w:rFonts w:ascii="Mark Pro" w:eastAsia="思源黑体" w:hAnsi="Mark Pro"/>
                <w:color w:val="595959" w:themeColor="text1" w:themeTint="A6"/>
                <w:kern w:val="28"/>
                <w:lang w:val="en-GB"/>
              </w:rPr>
              <w:t xml:space="preserve">Before students can work on solving the challenge, they need to setup the model of </w:t>
            </w:r>
            <w:r>
              <w:rPr>
                <w:rFonts w:ascii="Mark Pro" w:eastAsia="思源黑体" w:hAnsi="Mark Pro"/>
                <w:color w:val="595959" w:themeColor="text1" w:themeTint="A6"/>
                <w:kern w:val="28"/>
                <w:lang w:val="en-GB"/>
              </w:rPr>
              <w:t>a waste processing plant</w:t>
            </w:r>
            <w:r w:rsidRPr="000A58DB">
              <w:rPr>
                <w:rFonts w:ascii="Mark Pro" w:eastAsia="思源黑体" w:hAnsi="Mark Pro"/>
                <w:color w:val="595959" w:themeColor="text1" w:themeTint="A6"/>
                <w:kern w:val="28"/>
                <w:lang w:val="en-GB"/>
              </w:rPr>
              <w:t>:</w:t>
            </w:r>
          </w:p>
          <w:p w14:paraId="28AAF7E5" w14:textId="77777777" w:rsidR="005B7B6B" w:rsidRDefault="005B7B6B" w:rsidP="005B7B6B">
            <w:pPr>
              <w:pStyle w:val="ListParagraph"/>
              <w:numPr>
                <w:ilvl w:val="0"/>
                <w:numId w:val="27"/>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The Teachable Machine extension in mBlock will be used to identify the waste, and it requires a webcam or camera to be connected to the computer while the extension is being used. For this reason, students need to set a “waste separation station”, where the webcam is aiming at a fixed background and where the disposed materials will be placed for analysis. This same setting will be used to train the image recognition model. More details on this in the following sub-section.</w:t>
            </w:r>
          </w:p>
          <w:p w14:paraId="41F4E07C" w14:textId="77777777" w:rsidR="005B7B6B" w:rsidRDefault="005B7B6B" w:rsidP="005B7B6B">
            <w:pPr>
              <w:pStyle w:val="ListParagraph"/>
              <w:numPr>
                <w:ilvl w:val="0"/>
                <w:numId w:val="27"/>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A layout of the plant is needed to bring the materials from the waste separation station to new locations where each particular material will be processed. A simple way to do this is with a straight line which has the waste separation station in one end and 3 or 4 colour marks towards the opposite end, which serve to indicate the stops where the robot should drive to with the waste after separation. </w:t>
            </w:r>
          </w:p>
          <w:p w14:paraId="6A54DC25" w14:textId="77777777" w:rsidR="005B7B6B" w:rsidRPr="005566C5" w:rsidRDefault="005B7B6B" w:rsidP="00047578">
            <w:pPr>
              <w:spacing w:line="360" w:lineRule="auto"/>
              <w:rPr>
                <w:rFonts w:ascii="Mark Pro" w:eastAsia="思源黑体" w:hAnsi="Mark Pro"/>
                <w:color w:val="595959" w:themeColor="text1" w:themeTint="A6"/>
                <w:kern w:val="28"/>
                <w:lang w:val="en-GB"/>
              </w:rPr>
            </w:pPr>
          </w:p>
          <w:p w14:paraId="548E753F" w14:textId="77777777" w:rsidR="005B7B6B" w:rsidRPr="000A58DB" w:rsidRDefault="005B7B6B"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Support indications</w:t>
            </w:r>
          </w:p>
          <w:p w14:paraId="7834CAC0" w14:textId="77777777" w:rsidR="005B7B6B" w:rsidRDefault="005B7B6B"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To develop a solution for the tasks given, students should follow the Engineering Design Process:</w:t>
            </w:r>
          </w:p>
          <w:p w14:paraId="1C5311ED" w14:textId="77777777" w:rsidR="005B7B6B" w:rsidRDefault="005B7B6B"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 Ask – Imagine – Plan – Create – Experiment – Improve…</w:t>
            </w:r>
          </w:p>
          <w:p w14:paraId="39E37369" w14:textId="77777777" w:rsidR="005B7B6B" w:rsidRDefault="00000000" w:rsidP="00047578">
            <w:pPr>
              <w:spacing w:line="360" w:lineRule="auto"/>
              <w:rPr>
                <w:rFonts w:ascii="Mark Pro" w:eastAsia="思源黑体" w:hAnsi="Mark Pro"/>
                <w:color w:val="595959" w:themeColor="text1" w:themeTint="A6"/>
                <w:kern w:val="28"/>
                <w:lang w:val="en-GB"/>
              </w:rPr>
            </w:pPr>
            <w:hyperlink r:id="rId29" w:history="1">
              <w:r w:rsidR="005B7B6B" w:rsidRPr="008963A8">
                <w:rPr>
                  <w:rStyle w:val="Hyperlink"/>
                  <w:rFonts w:ascii="Mark Pro" w:eastAsia="思源黑体" w:hAnsi="Mark Pro"/>
                  <w:kern w:val="28"/>
                  <w:lang w:val="en-GB"/>
                </w:rPr>
                <w:t>https://www.nasa.gov/audience/foreducators/best/edp.html</w:t>
              </w:r>
            </w:hyperlink>
            <w:r w:rsidR="005B7B6B">
              <w:rPr>
                <w:rFonts w:ascii="Mark Pro" w:eastAsia="思源黑体" w:hAnsi="Mark Pro"/>
                <w:color w:val="595959" w:themeColor="text1" w:themeTint="A6"/>
                <w:kern w:val="28"/>
                <w:lang w:val="en-GB"/>
              </w:rPr>
              <w:t xml:space="preserve"> (follow the suggestions on the website and watch the movie about this design process, then elaborate this for the tasks given).</w:t>
            </w:r>
          </w:p>
          <w:p w14:paraId="65CF5377" w14:textId="77777777" w:rsidR="005B7B6B" w:rsidRDefault="005B7B6B" w:rsidP="00047578">
            <w:pPr>
              <w:spacing w:line="360" w:lineRule="auto"/>
              <w:rPr>
                <w:rFonts w:ascii="Mark Pro" w:eastAsia="思源黑体" w:hAnsi="Mark Pro"/>
                <w:color w:val="595959" w:themeColor="text1" w:themeTint="A6"/>
                <w:kern w:val="28"/>
                <w:lang w:val="en-GB"/>
              </w:rPr>
            </w:pPr>
          </w:p>
          <w:p w14:paraId="5DC1F1A4" w14:textId="77777777" w:rsidR="005B7B6B" w:rsidRDefault="005B7B6B"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Suggestions for the students to consider:</w:t>
            </w:r>
          </w:p>
          <w:p w14:paraId="7460129E" w14:textId="77777777" w:rsidR="005B7B6B" w:rsidRDefault="005B7B6B" w:rsidP="005B7B6B">
            <w:pPr>
              <w:pStyle w:val="ListParagraph"/>
              <w:numPr>
                <w:ilvl w:val="0"/>
                <w:numId w:val="26"/>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Students can consult the mBot2 Getting Started Activities to understand the principles of the Teachable Machine extension, line following, and </w:t>
            </w:r>
            <w:r w:rsidRPr="007144EE">
              <w:rPr>
                <w:rFonts w:ascii="Mark Pro" w:eastAsia="思源黑体" w:hAnsi="Mark Pro"/>
                <w:color w:val="595959" w:themeColor="text1" w:themeTint="A6"/>
                <w:kern w:val="28"/>
              </w:rPr>
              <w:t>colo</w:t>
            </w:r>
            <w:r>
              <w:rPr>
                <w:rFonts w:ascii="Mark Pro" w:eastAsia="思源黑体" w:hAnsi="Mark Pro"/>
                <w:color w:val="595959" w:themeColor="text1" w:themeTint="A6"/>
                <w:kern w:val="28"/>
              </w:rPr>
              <w:t>r</w:t>
            </w:r>
            <w:r>
              <w:rPr>
                <w:rFonts w:ascii="Mark Pro" w:eastAsia="思源黑体" w:hAnsi="Mark Pro"/>
                <w:color w:val="595959" w:themeColor="text1" w:themeTint="A6"/>
                <w:kern w:val="28"/>
                <w:lang w:val="en-GB"/>
              </w:rPr>
              <w:t xml:space="preserve"> identification with mBot2. </w:t>
            </w:r>
          </w:p>
          <w:p w14:paraId="24B722C6" w14:textId="77777777" w:rsidR="005B7B6B" w:rsidRDefault="005B7B6B" w:rsidP="005B7B6B">
            <w:pPr>
              <w:pStyle w:val="ListParagraph"/>
              <w:numPr>
                <w:ilvl w:val="0"/>
                <w:numId w:val="26"/>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Professional image recognition systems require a great amount of data (images) and processing power to deliver very advanced and accurate results. Since this challenge involves a </w:t>
            </w:r>
            <w:r w:rsidRPr="42758331">
              <w:rPr>
                <w:rFonts w:ascii="Mark Pro" w:eastAsia="思源黑体" w:hAnsi="Mark Pro"/>
                <w:b/>
                <w:bCs/>
                <w:color w:val="595959" w:themeColor="text1" w:themeTint="A6"/>
                <w:kern w:val="28"/>
                <w:lang w:val="en-GB"/>
              </w:rPr>
              <w:t>simplified version of such system, the data base</w:t>
            </w:r>
            <w:r>
              <w:rPr>
                <w:rFonts w:ascii="Mark Pro" w:eastAsia="思源黑体" w:hAnsi="Mark Pro"/>
                <w:color w:val="595959" w:themeColor="text1" w:themeTint="A6"/>
                <w:kern w:val="28"/>
                <w:lang w:val="en-GB"/>
              </w:rPr>
              <w:t xml:space="preserve"> (images used to train the model) </w:t>
            </w:r>
            <w:r w:rsidRPr="42758331">
              <w:rPr>
                <w:rFonts w:ascii="Mark Pro" w:eastAsia="思源黑体" w:hAnsi="Mark Pro"/>
                <w:b/>
                <w:bCs/>
                <w:color w:val="595959" w:themeColor="text1" w:themeTint="A6"/>
                <w:kern w:val="28"/>
                <w:lang w:val="en-GB"/>
              </w:rPr>
              <w:t>and the materials to be recognized must be simple. Create only 3 or 4 different categories of waste materials and make sure that they are easy to differentiate from one another</w:t>
            </w:r>
            <w:r>
              <w:rPr>
                <w:rFonts w:ascii="Mark Pro" w:eastAsia="思源黑体" w:hAnsi="Mark Pro"/>
                <w:color w:val="595959" w:themeColor="text1" w:themeTint="A6"/>
                <w:kern w:val="28"/>
                <w:lang w:val="en-GB"/>
              </w:rPr>
              <w:t>.</w:t>
            </w:r>
            <w:r>
              <w:br/>
            </w:r>
            <w:r w:rsidRPr="42758331">
              <w:rPr>
                <w:rFonts w:ascii="Mark Pro" w:eastAsia="思源黑体" w:hAnsi="Mark Pro"/>
                <w:color w:val="595959" w:themeColor="text1" w:themeTint="A6"/>
                <w:lang w:val="en-GB"/>
              </w:rPr>
              <w:t>Each category should contain 15-35 webcam images from different perspectives, until the material is reliably recognized.</w:t>
            </w:r>
          </w:p>
          <w:p w14:paraId="20BDC4A6" w14:textId="77777777" w:rsidR="005B7B6B" w:rsidRDefault="005B7B6B" w:rsidP="005B7B6B">
            <w:pPr>
              <w:pStyle w:val="ListParagraph"/>
              <w:numPr>
                <w:ilvl w:val="0"/>
                <w:numId w:val="26"/>
              </w:num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 xml:space="preserve">For the design of the waste processing plant, students can make use of the Map Design Guidelines (see appendix). </w:t>
            </w:r>
          </w:p>
          <w:p w14:paraId="2B2DC90E" w14:textId="77777777" w:rsidR="005B7B6B" w:rsidRPr="009746B5" w:rsidRDefault="005B7B6B" w:rsidP="005B7B6B">
            <w:pPr>
              <w:pStyle w:val="ListParagraph"/>
              <w:numPr>
                <w:ilvl w:val="0"/>
                <w:numId w:val="26"/>
              </w:numPr>
              <w:spacing w:line="360" w:lineRule="auto"/>
              <w:rPr>
                <w:color w:val="595959" w:themeColor="text1" w:themeTint="A6"/>
                <w:kern w:val="28"/>
                <w:lang w:val="en-GB"/>
              </w:rPr>
            </w:pPr>
            <w:r w:rsidRPr="42758331">
              <w:rPr>
                <w:rFonts w:ascii="Mark Pro" w:eastAsia="思源黑体" w:hAnsi="Mark Pro"/>
                <w:b/>
                <w:bCs/>
                <w:color w:val="595959" w:themeColor="text1" w:themeTint="A6"/>
                <w:kern w:val="28"/>
                <w:lang w:val="en-GB"/>
              </w:rPr>
              <w:t>Before getting into complex designs of layouts for the waste processing plant, it is recommended to start simple</w:t>
            </w:r>
            <w:r>
              <w:rPr>
                <w:rFonts w:ascii="Mark Pro" w:eastAsia="思源黑体" w:hAnsi="Mark Pro"/>
                <w:color w:val="595959" w:themeColor="text1" w:themeTint="A6"/>
                <w:kern w:val="28"/>
                <w:lang w:val="en-GB"/>
              </w:rPr>
              <w:t xml:space="preserve">. </w:t>
            </w:r>
            <w:r w:rsidRPr="42758331">
              <w:rPr>
                <w:rFonts w:ascii="Mark Pro" w:eastAsia="思源黑体" w:hAnsi="Mark Pro"/>
                <w:color w:val="595959" w:themeColor="text1" w:themeTint="A6"/>
                <w:lang w:val="en-GB"/>
              </w:rPr>
              <w:t>For example, students can start with a straight line that the mBot2 can follow</w:t>
            </w:r>
            <w:r>
              <w:rPr>
                <w:rFonts w:ascii="Mark Pro" w:eastAsia="思源黑体" w:hAnsi="Mark Pro"/>
                <w:color w:val="595959" w:themeColor="text1" w:themeTint="A6"/>
                <w:kern w:val="28"/>
                <w:lang w:val="en-GB"/>
              </w:rPr>
              <w:t>, with a start position and 3 or 4 colour marks at certain distances representing some locations in the plant, where the identified waste categories will be processed.</w:t>
            </w:r>
          </w:p>
          <w:p w14:paraId="1686F322" w14:textId="77777777" w:rsidR="005B7B6B" w:rsidRPr="000A58DB" w:rsidRDefault="005B7B6B" w:rsidP="00047578">
            <w:pPr>
              <w:spacing w:line="360" w:lineRule="auto"/>
              <w:rPr>
                <w:rFonts w:ascii="Mark Pro" w:eastAsia="思源黑体" w:hAnsi="Mark Pro"/>
                <w:color w:val="595959" w:themeColor="text1" w:themeTint="A6"/>
                <w:kern w:val="28"/>
                <w:lang w:val="en-GB"/>
              </w:rPr>
            </w:pPr>
          </w:p>
        </w:tc>
      </w:tr>
      <w:tr w:rsidR="005B7B6B" w:rsidRPr="000A58DB" w14:paraId="59C42E40" w14:textId="77777777" w:rsidTr="005B7B6B">
        <w:trPr>
          <w:trHeight w:val="850"/>
        </w:trPr>
        <w:tc>
          <w:tcPr>
            <w:tcW w:w="10206" w:type="dxa"/>
            <w:shd w:val="clear" w:color="auto" w:fill="00B0F0"/>
            <w:vAlign w:val="center"/>
          </w:tcPr>
          <w:p w14:paraId="340FB5F4" w14:textId="77777777" w:rsidR="005B7B6B" w:rsidRPr="000A58DB" w:rsidRDefault="005B7B6B" w:rsidP="00047578">
            <w:pPr>
              <w:spacing w:line="360" w:lineRule="auto"/>
              <w:jc w:val="center"/>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FFFFFF" w:themeColor="background1"/>
                <w:kern w:val="28"/>
                <w:sz w:val="28"/>
                <w:szCs w:val="28"/>
                <w:lang w:val="en-GB"/>
              </w:rPr>
              <w:t>Evaluate [+ Exchange]</w:t>
            </w:r>
          </w:p>
        </w:tc>
      </w:tr>
      <w:tr w:rsidR="005B7B6B" w:rsidRPr="000A58DB" w14:paraId="375517BE" w14:textId="77777777" w:rsidTr="005B7B6B">
        <w:trPr>
          <w:trHeight w:val="850"/>
        </w:trPr>
        <w:tc>
          <w:tcPr>
            <w:tcW w:w="10206" w:type="dxa"/>
            <w:shd w:val="clear" w:color="auto" w:fill="auto"/>
            <w:vAlign w:val="center"/>
          </w:tcPr>
          <w:p w14:paraId="6CE6CD66" w14:textId="77777777" w:rsidR="005B7B6B" w:rsidRPr="000A58DB" w:rsidRDefault="005B7B6B" w:rsidP="00047578">
            <w:p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It is now time for a brief reflection. </w:t>
            </w:r>
            <w:r>
              <w:rPr>
                <w:rFonts w:ascii="Mark Pro" w:eastAsia="思源黑体" w:hAnsi="Mark Pro" w:cs="Arial"/>
                <w:color w:val="595959" w:themeColor="text1" w:themeTint="A6"/>
                <w:lang w:val="en-GB"/>
              </w:rPr>
              <w:t>The students should t</w:t>
            </w:r>
            <w:r w:rsidRPr="000A58DB">
              <w:rPr>
                <w:rFonts w:ascii="Mark Pro" w:eastAsia="思源黑体" w:hAnsi="Mark Pro" w:cs="Arial"/>
                <w:color w:val="595959" w:themeColor="text1" w:themeTint="A6"/>
                <w:lang w:val="en-GB"/>
              </w:rPr>
              <w:t xml:space="preserve">hink on </w:t>
            </w:r>
            <w:r>
              <w:rPr>
                <w:rFonts w:ascii="Mark Pro" w:eastAsia="思源黑体" w:hAnsi="Mark Pro" w:cs="Arial"/>
                <w:color w:val="595959" w:themeColor="text1" w:themeTint="A6"/>
                <w:lang w:val="en-GB"/>
              </w:rPr>
              <w:t xml:space="preserve">their </w:t>
            </w:r>
            <w:r w:rsidRPr="000A58DB">
              <w:rPr>
                <w:rFonts w:ascii="Mark Pro" w:eastAsia="思源黑体" w:hAnsi="Mark Pro" w:cs="Arial"/>
                <w:color w:val="595959" w:themeColor="text1" w:themeTint="A6"/>
                <w:lang w:val="en-GB"/>
              </w:rPr>
              <w:t>own and discuss with the group</w:t>
            </w:r>
            <w:r>
              <w:rPr>
                <w:rFonts w:ascii="Mark Pro" w:eastAsia="思源黑体" w:hAnsi="Mark Pro" w:cs="Arial"/>
                <w:color w:val="595959" w:themeColor="text1" w:themeTint="A6"/>
                <w:lang w:val="en-GB"/>
              </w:rPr>
              <w:t xml:space="preserve"> the following questions</w:t>
            </w:r>
            <w:r w:rsidRPr="000A58DB">
              <w:rPr>
                <w:rFonts w:ascii="Mark Pro" w:eastAsia="思源黑体" w:hAnsi="Mark Pro" w:cs="Arial"/>
                <w:color w:val="595959" w:themeColor="text1" w:themeTint="A6"/>
                <w:lang w:val="en-GB"/>
              </w:rPr>
              <w:t xml:space="preserve">: </w:t>
            </w:r>
          </w:p>
          <w:p w14:paraId="6D62C481" w14:textId="77777777" w:rsidR="005B7B6B" w:rsidRPr="000A58DB" w:rsidRDefault="005B7B6B"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What do you think turned out well? </w:t>
            </w:r>
          </w:p>
          <w:p w14:paraId="01196BD9" w14:textId="77777777" w:rsidR="005B7B6B" w:rsidRPr="000A58DB" w:rsidRDefault="005B7B6B"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What could be better? </w:t>
            </w:r>
          </w:p>
          <w:p w14:paraId="474B155C" w14:textId="77777777" w:rsidR="005B7B6B" w:rsidRPr="000A58DB" w:rsidRDefault="005B7B6B"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Which parts of the </w:t>
            </w:r>
            <w:r>
              <w:rPr>
                <w:rFonts w:ascii="Mark Pro" w:eastAsia="思源黑体" w:hAnsi="Mark Pro" w:cs="Arial"/>
                <w:color w:val="595959" w:themeColor="text1" w:themeTint="A6"/>
                <w:lang w:val="en-GB"/>
              </w:rPr>
              <w:t xml:space="preserve">challenge </w:t>
            </w:r>
            <w:r w:rsidRPr="000A58DB">
              <w:rPr>
                <w:rFonts w:ascii="Mark Pro" w:eastAsia="思源黑体" w:hAnsi="Mark Pro" w:cs="Arial"/>
                <w:color w:val="595959" w:themeColor="text1" w:themeTint="A6"/>
                <w:lang w:val="en-GB"/>
              </w:rPr>
              <w:t xml:space="preserve">did you find easy, and which did you find more difficult? </w:t>
            </w:r>
          </w:p>
          <w:p w14:paraId="267F46BD" w14:textId="77777777" w:rsidR="005B7B6B" w:rsidRPr="000A58DB" w:rsidRDefault="005B7B6B"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What would you like more explanation about? </w:t>
            </w:r>
          </w:p>
          <w:p w14:paraId="7BC97734" w14:textId="77777777" w:rsidR="005B7B6B" w:rsidRDefault="005B7B6B"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sidRPr="000A58DB">
              <w:rPr>
                <w:rFonts w:ascii="Mark Pro" w:eastAsia="思源黑体" w:hAnsi="Mark Pro" w:cs="Arial"/>
                <w:color w:val="595959" w:themeColor="text1" w:themeTint="A6"/>
                <w:lang w:val="en-GB"/>
              </w:rPr>
              <w:t xml:space="preserve">Who could help you with that? </w:t>
            </w:r>
          </w:p>
          <w:p w14:paraId="7AEF0F15" w14:textId="77777777" w:rsidR="005B7B6B" w:rsidRDefault="005B7B6B" w:rsidP="00047578">
            <w:pPr>
              <w:numPr>
                <w:ilvl w:val="0"/>
                <w:numId w:val="14"/>
              </w:numPr>
              <w:spacing w:line="300" w:lineRule="auto"/>
              <w:jc w:val="both"/>
              <w:textAlignment w:val="baseline"/>
              <w:rPr>
                <w:rFonts w:ascii="Mark Pro" w:eastAsia="思源黑体" w:hAnsi="Mark Pro" w:cs="Arial"/>
                <w:color w:val="595959" w:themeColor="text1" w:themeTint="A6"/>
                <w:lang w:val="en-GB"/>
              </w:rPr>
            </w:pPr>
            <w:r>
              <w:rPr>
                <w:rFonts w:ascii="Mark Pro" w:eastAsia="思源黑体" w:hAnsi="Mark Pro" w:cs="Arial"/>
                <w:color w:val="595959" w:themeColor="text1" w:themeTint="A6"/>
                <w:lang w:val="en-GB"/>
              </w:rPr>
              <w:t>Could you think of improvements regarding the program code or the hardware?</w:t>
            </w:r>
          </w:p>
          <w:p w14:paraId="402288F2" w14:textId="77777777" w:rsidR="005B7B6B" w:rsidRDefault="005B7B6B" w:rsidP="00047578">
            <w:pPr>
              <w:spacing w:line="300" w:lineRule="auto"/>
              <w:jc w:val="both"/>
              <w:textAlignment w:val="baseline"/>
              <w:rPr>
                <w:rFonts w:ascii="Mark Pro" w:eastAsia="思源黑体" w:hAnsi="Mark Pro" w:cs="Arial"/>
                <w:color w:val="595959" w:themeColor="text1" w:themeTint="A6"/>
                <w:lang w:val="en-GB"/>
              </w:rPr>
            </w:pPr>
          </w:p>
          <w:p w14:paraId="07EC908C" w14:textId="77777777" w:rsidR="005B7B6B" w:rsidRPr="000A58DB" w:rsidRDefault="005B7B6B" w:rsidP="00047578">
            <w:pPr>
              <w:spacing w:line="360" w:lineRule="auto"/>
              <w:rPr>
                <w:rFonts w:ascii="Mark Pro Medium" w:eastAsia="思源黑体" w:hAnsi="Mark Pro Medium"/>
                <w:b/>
                <w:bCs/>
                <w:color w:val="595959" w:themeColor="text1" w:themeTint="A6"/>
                <w:kern w:val="28"/>
                <w:lang w:val="en-GB"/>
              </w:rPr>
            </w:pPr>
            <w:r w:rsidRPr="000A58DB">
              <w:rPr>
                <w:rFonts w:ascii="Mark Pro Medium" w:eastAsia="思源黑体" w:hAnsi="Mark Pro Medium"/>
                <w:b/>
                <w:bCs/>
                <w:color w:val="595959" w:themeColor="text1" w:themeTint="A6"/>
                <w:kern w:val="28"/>
                <w:lang w:val="en-GB"/>
              </w:rPr>
              <w:t>Extending the project</w:t>
            </w:r>
          </w:p>
          <w:p w14:paraId="1971FC2A" w14:textId="77777777" w:rsidR="005B7B6B" w:rsidRDefault="005B7B6B" w:rsidP="00047578">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In a smart world, it is important that the different systems are interconnected and interrelated… Processing waste is one aspect of a bigger scenario. The students should try to extend this challenge and involve the other robots that can be built from the Smart World add-on:</w:t>
            </w:r>
          </w:p>
          <w:p w14:paraId="44E39EAA" w14:textId="77777777" w:rsidR="005B7B6B" w:rsidRPr="00152559" w:rsidRDefault="005B7B6B" w:rsidP="00047578">
            <w:pPr>
              <w:pStyle w:val="ListParagraph"/>
              <w:numPr>
                <w:ilvl w:val="0"/>
                <w:numId w:val="21"/>
              </w:numPr>
              <w:spacing w:line="360" w:lineRule="auto"/>
              <w:rPr>
                <w:rFonts w:ascii="Mark Pro" w:eastAsia="思源黑体" w:hAnsi="Mark Pro"/>
                <w:color w:val="595959" w:themeColor="text1" w:themeTint="A6"/>
                <w:kern w:val="28"/>
                <w:lang w:val="en-GB"/>
              </w:rPr>
            </w:pPr>
            <w:r w:rsidRPr="00152559">
              <w:rPr>
                <w:rFonts w:ascii="Mark Pro" w:eastAsia="思源黑体" w:hAnsi="Mark Pro"/>
                <w:color w:val="595959" w:themeColor="text1" w:themeTint="A6"/>
                <w:kern w:val="28"/>
                <w:lang w:val="en-GB"/>
              </w:rPr>
              <w:t xml:space="preserve">How can you collaborate with the </w:t>
            </w:r>
            <w:r>
              <w:rPr>
                <w:rFonts w:ascii="Mark Pro" w:eastAsia="思源黑体" w:hAnsi="Mark Pro"/>
                <w:color w:val="595959" w:themeColor="text1" w:themeTint="A6"/>
                <w:kern w:val="28"/>
                <w:lang w:val="en-GB"/>
              </w:rPr>
              <w:t>Robotic Carrier to transport the waste</w:t>
            </w:r>
            <w:r w:rsidRPr="00152559">
              <w:rPr>
                <w:rFonts w:ascii="Mark Pro" w:eastAsia="思源黑体" w:hAnsi="Mark Pro"/>
                <w:color w:val="595959" w:themeColor="text1" w:themeTint="A6"/>
                <w:kern w:val="28"/>
                <w:lang w:val="en-GB"/>
              </w:rPr>
              <w:t>?</w:t>
            </w:r>
          </w:p>
          <w:p w14:paraId="09412749" w14:textId="01235FB4" w:rsidR="005B7B6B" w:rsidRPr="005F2C4A" w:rsidRDefault="005B7B6B" w:rsidP="005F2C4A">
            <w:pPr>
              <w:pStyle w:val="ListParagraph"/>
              <w:numPr>
                <w:ilvl w:val="0"/>
                <w:numId w:val="21"/>
              </w:numPr>
              <w:spacing w:line="360" w:lineRule="auto"/>
              <w:rPr>
                <w:rFonts w:ascii="Mark Pro" w:eastAsia="思源黑体" w:hAnsi="Mark Pro"/>
                <w:color w:val="595959" w:themeColor="text1" w:themeTint="A6"/>
                <w:kern w:val="28"/>
                <w:lang w:val="en-GB"/>
              </w:rPr>
            </w:pPr>
            <w:r w:rsidRPr="00152559">
              <w:rPr>
                <w:rFonts w:ascii="Mark Pro" w:eastAsia="思源黑体" w:hAnsi="Mark Pro"/>
                <w:color w:val="595959" w:themeColor="text1" w:themeTint="A6"/>
                <w:kern w:val="28"/>
                <w:lang w:val="en-GB"/>
              </w:rPr>
              <w:t xml:space="preserve">How can the </w:t>
            </w:r>
            <w:r>
              <w:rPr>
                <w:rFonts w:ascii="Mark Pro" w:eastAsia="思源黑体" w:hAnsi="Mark Pro"/>
                <w:color w:val="595959" w:themeColor="text1" w:themeTint="A6"/>
                <w:kern w:val="28"/>
                <w:lang w:val="en-GB"/>
              </w:rPr>
              <w:t>Robotic Carrier communicate with the Robotic Arm after it has successfully delivered a material to a destination</w:t>
            </w:r>
            <w:r w:rsidRPr="00152559">
              <w:rPr>
                <w:rFonts w:ascii="Mark Pro" w:eastAsia="思源黑体" w:hAnsi="Mark Pro"/>
                <w:color w:val="595959" w:themeColor="text1" w:themeTint="A6"/>
                <w:kern w:val="28"/>
                <w:lang w:val="en-GB"/>
              </w:rPr>
              <w:t>?</w:t>
            </w:r>
          </w:p>
          <w:p w14:paraId="114C4DE5" w14:textId="3D7E5B0A" w:rsidR="005B7B6B" w:rsidRPr="000A58DB" w:rsidRDefault="005B7B6B" w:rsidP="005F2C4A">
            <w:pPr>
              <w:pStyle w:val="ListParagraph"/>
              <w:numPr>
                <w:ilvl w:val="0"/>
                <w:numId w:val="21"/>
              </w:numPr>
              <w:rPr>
                <w:lang w:val="en-GB"/>
              </w:rPr>
            </w:pPr>
            <w:r w:rsidRPr="005F2C4A">
              <w:rPr>
                <w:rFonts w:ascii="Mark Pro" w:hAnsi="Mark Pro"/>
                <w:color w:val="595959" w:themeColor="text1" w:themeTint="A6"/>
                <w:lang w:val="en-GB"/>
              </w:rPr>
              <w:t>Are there any other modification</w:t>
            </w:r>
            <w:r>
              <w:rPr>
                <w:rFonts w:ascii="Mark Pro" w:hAnsi="Mark Pro"/>
                <w:color w:val="595959" w:themeColor="text1" w:themeTint="A6"/>
                <w:lang w:val="en-GB"/>
              </w:rPr>
              <w:t>s</w:t>
            </w:r>
            <w:r w:rsidRPr="005F2C4A">
              <w:rPr>
                <w:rFonts w:ascii="Mark Pro" w:hAnsi="Mark Pro"/>
                <w:color w:val="595959" w:themeColor="text1" w:themeTint="A6"/>
                <w:lang w:val="en-GB"/>
              </w:rPr>
              <w:t xml:space="preserve"> </w:t>
            </w:r>
            <w:r>
              <w:rPr>
                <w:rFonts w:ascii="Mark Pro" w:hAnsi="Mark Pro"/>
                <w:color w:val="595959" w:themeColor="text1" w:themeTint="A6"/>
                <w:lang w:val="en-GB"/>
              </w:rPr>
              <w:t>students</w:t>
            </w:r>
            <w:r w:rsidRPr="005F2C4A">
              <w:rPr>
                <w:rFonts w:ascii="Mark Pro" w:hAnsi="Mark Pro"/>
                <w:color w:val="595959" w:themeColor="text1" w:themeTint="A6"/>
                <w:lang w:val="en-GB"/>
              </w:rPr>
              <w:t xml:space="preserve"> could develop – maybe using 3D-printing or Laser cutting?</w:t>
            </w:r>
          </w:p>
        </w:tc>
      </w:tr>
    </w:tbl>
    <w:p w14:paraId="567CADC9" w14:textId="77777777" w:rsidR="005B7B6B" w:rsidRPr="000A58DB" w:rsidRDefault="005B7B6B" w:rsidP="005B7B6B">
      <w:pPr>
        <w:rPr>
          <w:rFonts w:ascii="Mark Pro" w:eastAsia="思源黑体" w:hAnsi="Mark Pro"/>
          <w:kern w:val="28"/>
          <w:szCs w:val="4"/>
          <w:lang w:val="en-GB"/>
        </w:rPr>
      </w:pPr>
    </w:p>
    <w:p w14:paraId="01ED068C" w14:textId="3C492FD1" w:rsidR="003C49D9" w:rsidRDefault="003C49D9" w:rsidP="00ED0FAE">
      <w:pPr>
        <w:spacing w:after="0" w:line="360" w:lineRule="auto"/>
        <w:rPr>
          <w:rFonts w:ascii="Mark Pro" w:eastAsia="思源黑体" w:hAnsi="Mark Pro"/>
          <w:color w:val="FFFFFF" w:themeColor="background1"/>
          <w:kern w:val="28"/>
        </w:rPr>
      </w:pPr>
    </w:p>
    <w:p w14:paraId="5EBC4A01" w14:textId="786FE379" w:rsidR="005B7B6B" w:rsidRDefault="005B7B6B" w:rsidP="00ED0FAE">
      <w:pPr>
        <w:spacing w:after="0" w:line="360" w:lineRule="auto"/>
        <w:rPr>
          <w:rFonts w:ascii="Mark Pro" w:eastAsia="思源黑体" w:hAnsi="Mark Pro"/>
          <w:color w:val="FFFFFF" w:themeColor="background1"/>
          <w:kern w:val="28"/>
        </w:rPr>
      </w:pPr>
    </w:p>
    <w:p w14:paraId="7776945C" w14:textId="1B2693EC" w:rsidR="005B7B6B" w:rsidRDefault="005B7B6B" w:rsidP="00ED0FAE">
      <w:pPr>
        <w:spacing w:after="0" w:line="360" w:lineRule="auto"/>
        <w:rPr>
          <w:rFonts w:ascii="Mark Pro" w:eastAsia="思源黑体" w:hAnsi="Mark Pro"/>
          <w:color w:val="FFFFFF" w:themeColor="background1"/>
          <w:kern w:val="28"/>
        </w:rPr>
      </w:pPr>
    </w:p>
    <w:p w14:paraId="32057A02" w14:textId="17267E30" w:rsidR="005B7B6B" w:rsidRDefault="005B7B6B" w:rsidP="00ED0FAE">
      <w:pPr>
        <w:spacing w:after="0" w:line="360" w:lineRule="auto"/>
        <w:rPr>
          <w:rFonts w:ascii="Mark Pro" w:eastAsia="思源黑体" w:hAnsi="Mark Pro"/>
          <w:color w:val="FFFFFF" w:themeColor="background1"/>
          <w:kern w:val="28"/>
        </w:rPr>
      </w:pPr>
    </w:p>
    <w:p w14:paraId="3AC3BAA6" w14:textId="01DC4986" w:rsidR="005B7B6B" w:rsidRDefault="005B7B6B" w:rsidP="00ED0FAE">
      <w:pPr>
        <w:spacing w:after="0" w:line="360" w:lineRule="auto"/>
        <w:rPr>
          <w:rFonts w:ascii="Mark Pro" w:eastAsia="思源黑体" w:hAnsi="Mark Pro"/>
          <w:color w:val="FFFFFF" w:themeColor="background1"/>
          <w:kern w:val="28"/>
        </w:rPr>
      </w:pPr>
    </w:p>
    <w:p w14:paraId="7AFD5DA3" w14:textId="64FE2CC0" w:rsidR="005B7B6B" w:rsidRDefault="005B7B6B" w:rsidP="00ED0FAE">
      <w:pPr>
        <w:spacing w:after="0" w:line="360" w:lineRule="auto"/>
        <w:rPr>
          <w:rFonts w:ascii="Mark Pro" w:eastAsia="思源黑体" w:hAnsi="Mark Pro"/>
          <w:color w:val="FFFFFF" w:themeColor="background1"/>
          <w:kern w:val="28"/>
        </w:rPr>
      </w:pPr>
    </w:p>
    <w:p w14:paraId="0607C04F" w14:textId="72694228" w:rsidR="005B7B6B" w:rsidRDefault="005B7B6B" w:rsidP="00ED0FAE">
      <w:pPr>
        <w:spacing w:after="0" w:line="360" w:lineRule="auto"/>
        <w:rPr>
          <w:rFonts w:ascii="Mark Pro" w:eastAsia="思源黑体" w:hAnsi="Mark Pro"/>
          <w:color w:val="FFFFFF" w:themeColor="background1"/>
          <w:kern w:val="28"/>
        </w:rPr>
      </w:pPr>
    </w:p>
    <w:p w14:paraId="4B1BDFDB" w14:textId="0767C0FC" w:rsidR="005B7B6B" w:rsidRDefault="005B7B6B" w:rsidP="00ED0FAE">
      <w:pPr>
        <w:spacing w:after="0" w:line="360" w:lineRule="auto"/>
        <w:rPr>
          <w:rFonts w:ascii="Mark Pro" w:eastAsia="思源黑体" w:hAnsi="Mark Pro"/>
          <w:color w:val="FFFFFF" w:themeColor="background1"/>
          <w:kern w:val="28"/>
        </w:rPr>
      </w:pPr>
    </w:p>
    <w:p w14:paraId="326330A8" w14:textId="224E5DD9" w:rsidR="005B7B6B" w:rsidRDefault="005B7B6B" w:rsidP="00ED0FAE">
      <w:pPr>
        <w:spacing w:after="0" w:line="360" w:lineRule="auto"/>
        <w:rPr>
          <w:rFonts w:ascii="Mark Pro" w:eastAsia="思源黑体" w:hAnsi="Mark Pro"/>
          <w:color w:val="FFFFFF" w:themeColor="background1"/>
          <w:kern w:val="28"/>
        </w:rPr>
      </w:pPr>
    </w:p>
    <w:p w14:paraId="337305E1" w14:textId="5EB55D7B" w:rsidR="005B7B6B" w:rsidRDefault="005B7B6B" w:rsidP="00ED0FAE">
      <w:pPr>
        <w:spacing w:after="0" w:line="360" w:lineRule="auto"/>
        <w:rPr>
          <w:rFonts w:ascii="Mark Pro" w:eastAsia="思源黑体" w:hAnsi="Mark Pro"/>
          <w:color w:val="FFFFFF" w:themeColor="background1"/>
          <w:kern w:val="28"/>
        </w:rPr>
      </w:pPr>
    </w:p>
    <w:p w14:paraId="6ED0223B" w14:textId="41BE1683" w:rsidR="005B7B6B" w:rsidRDefault="005B7B6B" w:rsidP="00ED0FAE">
      <w:pPr>
        <w:spacing w:after="0" w:line="360" w:lineRule="auto"/>
        <w:rPr>
          <w:rFonts w:ascii="Mark Pro" w:eastAsia="思源黑体" w:hAnsi="Mark Pro"/>
          <w:color w:val="FFFFFF" w:themeColor="background1"/>
          <w:kern w:val="28"/>
        </w:rPr>
      </w:pPr>
    </w:p>
    <w:p w14:paraId="34727AC7" w14:textId="26DD004F" w:rsidR="005B7B6B" w:rsidRDefault="005B7B6B" w:rsidP="00ED0FAE">
      <w:pPr>
        <w:spacing w:after="0" w:line="360" w:lineRule="auto"/>
        <w:rPr>
          <w:rFonts w:ascii="Mark Pro" w:eastAsia="思源黑体" w:hAnsi="Mark Pro"/>
          <w:color w:val="FFFFFF" w:themeColor="background1"/>
          <w:kern w:val="28"/>
        </w:rPr>
      </w:pPr>
    </w:p>
    <w:p w14:paraId="07618C47" w14:textId="444F2E66" w:rsidR="005B7B6B" w:rsidRDefault="005B7B6B" w:rsidP="00ED0FAE">
      <w:pPr>
        <w:spacing w:after="0" w:line="360" w:lineRule="auto"/>
        <w:rPr>
          <w:rFonts w:ascii="Mark Pro" w:eastAsia="思源黑体" w:hAnsi="Mark Pro"/>
          <w:color w:val="FFFFFF" w:themeColor="background1"/>
          <w:kern w:val="28"/>
        </w:rPr>
      </w:pPr>
    </w:p>
    <w:p w14:paraId="2CB3D825" w14:textId="0A77DC29" w:rsidR="005B7B6B" w:rsidRDefault="005B7B6B" w:rsidP="00ED0FAE">
      <w:pPr>
        <w:spacing w:after="0" w:line="360" w:lineRule="auto"/>
        <w:rPr>
          <w:rFonts w:ascii="Mark Pro" w:eastAsia="思源黑体" w:hAnsi="Mark Pro"/>
          <w:color w:val="FFFFFF" w:themeColor="background1"/>
          <w:kern w:val="28"/>
        </w:rPr>
      </w:pPr>
    </w:p>
    <w:p w14:paraId="3345C6C5" w14:textId="16E73E0C" w:rsidR="005B7B6B" w:rsidRDefault="005B7B6B" w:rsidP="00ED0FAE">
      <w:pPr>
        <w:spacing w:after="0" w:line="360" w:lineRule="auto"/>
        <w:rPr>
          <w:rFonts w:ascii="Mark Pro" w:eastAsia="思源黑体" w:hAnsi="Mark Pro"/>
          <w:color w:val="FFFFFF" w:themeColor="background1"/>
          <w:kern w:val="28"/>
        </w:rPr>
      </w:pPr>
    </w:p>
    <w:p w14:paraId="40441AF7" w14:textId="0FCB4FF3" w:rsidR="005B7B6B" w:rsidRDefault="005B7B6B" w:rsidP="00ED0FAE">
      <w:pPr>
        <w:spacing w:after="0" w:line="360" w:lineRule="auto"/>
        <w:rPr>
          <w:rFonts w:ascii="Mark Pro" w:eastAsia="思源黑体" w:hAnsi="Mark Pro"/>
          <w:color w:val="FFFFFF" w:themeColor="background1"/>
          <w:kern w:val="28"/>
        </w:rPr>
      </w:pPr>
    </w:p>
    <w:p w14:paraId="05C6C511" w14:textId="3582E1F6" w:rsidR="005B7B6B" w:rsidRDefault="005B7B6B" w:rsidP="00ED0FAE">
      <w:pPr>
        <w:spacing w:after="0" w:line="360" w:lineRule="auto"/>
        <w:rPr>
          <w:rFonts w:ascii="Mark Pro" w:eastAsia="思源黑体" w:hAnsi="Mark Pro"/>
          <w:color w:val="FFFFFF" w:themeColor="background1"/>
          <w:kern w:val="28"/>
        </w:rPr>
      </w:pPr>
    </w:p>
    <w:p w14:paraId="79236A76" w14:textId="5EB837BD" w:rsidR="005B7B6B" w:rsidRDefault="005B7B6B" w:rsidP="00ED0FAE">
      <w:pPr>
        <w:spacing w:after="0" w:line="360" w:lineRule="auto"/>
        <w:rPr>
          <w:rFonts w:ascii="Mark Pro" w:eastAsia="思源黑体" w:hAnsi="Mark Pro"/>
          <w:color w:val="FFFFFF" w:themeColor="background1"/>
          <w:kern w:val="28"/>
        </w:rPr>
      </w:pPr>
    </w:p>
    <w:p w14:paraId="5C3F25B3" w14:textId="7D962E46" w:rsidR="005B7B6B" w:rsidRDefault="005B7B6B" w:rsidP="00ED0FAE">
      <w:pPr>
        <w:spacing w:after="0" w:line="360" w:lineRule="auto"/>
        <w:rPr>
          <w:rFonts w:ascii="Mark Pro" w:eastAsia="思源黑体" w:hAnsi="Mark Pro"/>
          <w:color w:val="FFFFFF" w:themeColor="background1"/>
          <w:kern w:val="28"/>
        </w:rPr>
      </w:pPr>
    </w:p>
    <w:p w14:paraId="057A2300" w14:textId="399D7C4F" w:rsidR="005B7B6B" w:rsidRDefault="005B7B6B" w:rsidP="00ED0FAE">
      <w:pPr>
        <w:spacing w:after="0" w:line="360" w:lineRule="auto"/>
        <w:rPr>
          <w:rFonts w:ascii="Mark Pro" w:eastAsia="思源黑体" w:hAnsi="Mark Pro"/>
          <w:color w:val="FFFFFF" w:themeColor="background1"/>
          <w:kern w:val="28"/>
        </w:rPr>
      </w:pPr>
    </w:p>
    <w:p w14:paraId="69B6BD36" w14:textId="2285AAA5" w:rsidR="005B7B6B" w:rsidRDefault="005B7B6B" w:rsidP="00ED0FAE">
      <w:pPr>
        <w:spacing w:after="0" w:line="360" w:lineRule="auto"/>
        <w:rPr>
          <w:rFonts w:ascii="Mark Pro" w:eastAsia="思源黑体" w:hAnsi="Mark Pro"/>
          <w:color w:val="FFFFFF" w:themeColor="background1"/>
          <w:kern w:val="28"/>
        </w:rPr>
      </w:pPr>
    </w:p>
    <w:p w14:paraId="7CF0303D" w14:textId="25778C1F" w:rsidR="005B7B6B" w:rsidRDefault="005B7B6B" w:rsidP="00ED0FAE">
      <w:pPr>
        <w:spacing w:after="0" w:line="360" w:lineRule="auto"/>
        <w:rPr>
          <w:rFonts w:ascii="Mark Pro" w:eastAsia="思源黑体" w:hAnsi="Mark Pro"/>
          <w:color w:val="FFFFFF" w:themeColor="background1"/>
          <w:kern w:val="28"/>
        </w:rPr>
      </w:pPr>
    </w:p>
    <w:p w14:paraId="764753C1" w14:textId="296512CB" w:rsidR="005B7B6B" w:rsidRDefault="005B7B6B" w:rsidP="00ED0FAE">
      <w:pPr>
        <w:spacing w:after="0" w:line="360" w:lineRule="auto"/>
        <w:rPr>
          <w:rFonts w:ascii="Mark Pro" w:eastAsia="思源黑体" w:hAnsi="Mark Pro"/>
          <w:color w:val="FFFFFF" w:themeColor="background1"/>
          <w:kern w:val="28"/>
        </w:rPr>
      </w:pPr>
    </w:p>
    <w:p w14:paraId="258EBD01" w14:textId="6FF59F3C" w:rsidR="005B7B6B" w:rsidRDefault="005B7B6B" w:rsidP="00ED0FAE">
      <w:pPr>
        <w:spacing w:after="0" w:line="360" w:lineRule="auto"/>
        <w:rPr>
          <w:rFonts w:ascii="Mark Pro" w:eastAsia="思源黑体" w:hAnsi="Mark Pro"/>
          <w:color w:val="FFFFFF" w:themeColor="background1"/>
          <w:kern w:val="28"/>
        </w:rPr>
      </w:pPr>
    </w:p>
    <w:p w14:paraId="3CEAB2C3" w14:textId="12D8C752" w:rsidR="005B7B6B" w:rsidRDefault="005B7B6B" w:rsidP="00ED0FAE">
      <w:pPr>
        <w:spacing w:after="0" w:line="360" w:lineRule="auto"/>
        <w:rPr>
          <w:rFonts w:ascii="Mark Pro" w:eastAsia="思源黑体" w:hAnsi="Mark Pro"/>
          <w:color w:val="FFFFFF" w:themeColor="background1"/>
          <w:kern w:val="28"/>
        </w:rPr>
      </w:pPr>
    </w:p>
    <w:p w14:paraId="21635E85" w14:textId="7C2DE3F6" w:rsidR="005B7B6B" w:rsidRDefault="005B7B6B" w:rsidP="00ED0FAE">
      <w:pPr>
        <w:spacing w:after="0" w:line="360" w:lineRule="auto"/>
        <w:rPr>
          <w:rFonts w:ascii="Mark Pro" w:eastAsia="思源黑体" w:hAnsi="Mark Pro"/>
          <w:color w:val="FFFFFF" w:themeColor="background1"/>
          <w:kern w:val="28"/>
        </w:rPr>
      </w:pPr>
    </w:p>
    <w:p w14:paraId="078F57CC" w14:textId="2127D14D" w:rsidR="005B7B6B" w:rsidRDefault="005B7B6B" w:rsidP="00ED0FAE">
      <w:pPr>
        <w:spacing w:after="0" w:line="360" w:lineRule="auto"/>
        <w:rPr>
          <w:rFonts w:ascii="Mark Pro" w:eastAsia="思源黑体" w:hAnsi="Mark Pro"/>
          <w:color w:val="FFFFFF" w:themeColor="background1"/>
          <w:kern w:val="28"/>
        </w:rPr>
      </w:pPr>
    </w:p>
    <w:p w14:paraId="0F95468D" w14:textId="6CC03EF3" w:rsidR="005B7B6B" w:rsidRDefault="005B7B6B" w:rsidP="00ED0FAE">
      <w:pPr>
        <w:spacing w:after="0" w:line="360" w:lineRule="auto"/>
        <w:rPr>
          <w:rFonts w:ascii="Mark Pro" w:eastAsia="思源黑体" w:hAnsi="Mark Pro"/>
          <w:color w:val="FFFFFF" w:themeColor="background1"/>
          <w:kern w:val="28"/>
        </w:rPr>
      </w:pPr>
    </w:p>
    <w:p w14:paraId="263BE52B" w14:textId="62D363E2" w:rsidR="005B7B6B" w:rsidRDefault="005B7B6B" w:rsidP="00ED0FAE">
      <w:pPr>
        <w:spacing w:after="0" w:line="360" w:lineRule="auto"/>
        <w:rPr>
          <w:rFonts w:ascii="Mark Pro" w:eastAsia="思源黑体" w:hAnsi="Mark Pro"/>
          <w:color w:val="FFFFFF" w:themeColor="background1"/>
          <w:kern w:val="28"/>
        </w:rPr>
      </w:pPr>
    </w:p>
    <w:p w14:paraId="62ABB6F5" w14:textId="7096B762" w:rsidR="005B7B6B" w:rsidRDefault="005B7B6B" w:rsidP="00ED0FAE">
      <w:pPr>
        <w:spacing w:after="0" w:line="360" w:lineRule="auto"/>
        <w:rPr>
          <w:rFonts w:ascii="Mark Pro" w:eastAsia="思源黑体" w:hAnsi="Mark Pro"/>
          <w:color w:val="FFFFFF" w:themeColor="background1"/>
          <w:kern w:val="28"/>
        </w:rPr>
      </w:pPr>
    </w:p>
    <w:p w14:paraId="61061765" w14:textId="41BC7401" w:rsidR="005B7B6B" w:rsidRDefault="005B7B6B" w:rsidP="00ED0FAE">
      <w:pPr>
        <w:spacing w:after="0" w:line="360" w:lineRule="auto"/>
        <w:rPr>
          <w:rFonts w:ascii="Mark Pro" w:eastAsia="思源黑体" w:hAnsi="Mark Pro"/>
          <w:color w:val="FFFFFF" w:themeColor="background1"/>
          <w:kern w:val="28"/>
        </w:rPr>
      </w:pPr>
    </w:p>
    <w:p w14:paraId="75BB1CEE" w14:textId="2651DD1C" w:rsidR="005B7B6B" w:rsidRDefault="005B7B6B" w:rsidP="00ED0FAE">
      <w:pPr>
        <w:spacing w:after="0" w:line="360" w:lineRule="auto"/>
        <w:rPr>
          <w:rFonts w:ascii="Mark Pro" w:eastAsia="思源黑体" w:hAnsi="Mark Pro"/>
          <w:color w:val="FFFFFF" w:themeColor="background1"/>
          <w:kern w:val="28"/>
        </w:rPr>
      </w:pPr>
    </w:p>
    <w:p w14:paraId="2D9C3E62" w14:textId="5E120CD1" w:rsidR="005B7B6B" w:rsidRDefault="005B7B6B" w:rsidP="00ED0FAE">
      <w:pPr>
        <w:spacing w:after="0" w:line="360" w:lineRule="auto"/>
        <w:rPr>
          <w:rFonts w:ascii="Mark Pro" w:eastAsia="思源黑体" w:hAnsi="Mark Pro"/>
          <w:color w:val="FFFFFF" w:themeColor="background1"/>
          <w:kern w:val="28"/>
        </w:rPr>
      </w:pPr>
    </w:p>
    <w:p w14:paraId="7582983F" w14:textId="2E179F6D" w:rsidR="005B7B6B" w:rsidRDefault="005B7B6B" w:rsidP="00ED0FAE">
      <w:pPr>
        <w:spacing w:after="0" w:line="360" w:lineRule="auto"/>
        <w:rPr>
          <w:rFonts w:ascii="Mark Pro" w:eastAsia="思源黑体" w:hAnsi="Mark Pro"/>
          <w:color w:val="FFFFFF" w:themeColor="background1"/>
          <w:kern w:val="28"/>
        </w:rPr>
      </w:pPr>
    </w:p>
    <w:p w14:paraId="5B4BD9DC" w14:textId="07F1AEC8" w:rsidR="005B7B6B" w:rsidRDefault="005B7B6B" w:rsidP="00ED0FAE">
      <w:pPr>
        <w:spacing w:after="0" w:line="360" w:lineRule="auto"/>
        <w:rPr>
          <w:rFonts w:ascii="Mark Pro" w:eastAsia="思源黑体" w:hAnsi="Mark Pro"/>
          <w:color w:val="FFFFFF" w:themeColor="background1"/>
          <w:kern w:val="28"/>
        </w:rPr>
      </w:pPr>
    </w:p>
    <w:p w14:paraId="5DCAEAAC" w14:textId="4C99B548" w:rsidR="005B7B6B" w:rsidRDefault="005B7B6B" w:rsidP="00ED0FAE">
      <w:pPr>
        <w:spacing w:after="0" w:line="360" w:lineRule="auto"/>
        <w:rPr>
          <w:rFonts w:ascii="Mark Pro" w:eastAsia="思源黑体" w:hAnsi="Mark Pro"/>
          <w:color w:val="FFFFFF" w:themeColor="background1"/>
          <w:kern w:val="28"/>
        </w:rPr>
      </w:pPr>
    </w:p>
    <w:p w14:paraId="3FCC5B1B" w14:textId="1DCFED62" w:rsidR="005B7B6B" w:rsidRDefault="005B7B6B" w:rsidP="00ED0FAE">
      <w:pPr>
        <w:spacing w:after="0" w:line="360" w:lineRule="auto"/>
        <w:rPr>
          <w:rFonts w:ascii="Mark Pro" w:eastAsia="思源黑体" w:hAnsi="Mark Pro"/>
          <w:color w:val="FFFFFF" w:themeColor="background1"/>
          <w:kern w:val="28"/>
        </w:rPr>
      </w:pPr>
    </w:p>
    <w:p w14:paraId="4CD28285" w14:textId="42E611D1" w:rsidR="005B7B6B" w:rsidRDefault="005B7B6B" w:rsidP="00ED0FAE">
      <w:pPr>
        <w:spacing w:after="0" w:line="360" w:lineRule="auto"/>
        <w:rPr>
          <w:rFonts w:ascii="Mark Pro" w:eastAsia="思源黑体" w:hAnsi="Mark Pro"/>
          <w:color w:val="FFFFFF" w:themeColor="background1"/>
          <w:kern w:val="28"/>
        </w:rPr>
      </w:pPr>
    </w:p>
    <w:p w14:paraId="0F464F2D" w14:textId="1758396E" w:rsidR="005B7B6B" w:rsidRDefault="005B7B6B" w:rsidP="00ED0FAE">
      <w:pPr>
        <w:spacing w:after="0" w:line="360" w:lineRule="auto"/>
        <w:rPr>
          <w:rFonts w:ascii="Mark Pro" w:eastAsia="思源黑体" w:hAnsi="Mark Pro"/>
          <w:color w:val="FFFFFF" w:themeColor="background1"/>
          <w:kern w:val="28"/>
        </w:rPr>
      </w:pPr>
    </w:p>
    <w:p w14:paraId="2EA000C3" w14:textId="4B49FD79" w:rsidR="005B7B6B" w:rsidRDefault="005B7B6B" w:rsidP="00ED0FAE">
      <w:pPr>
        <w:spacing w:after="0" w:line="360" w:lineRule="auto"/>
        <w:rPr>
          <w:rFonts w:ascii="Mark Pro" w:eastAsia="思源黑体" w:hAnsi="Mark Pro"/>
          <w:color w:val="FFFFFF" w:themeColor="background1"/>
          <w:kern w:val="28"/>
        </w:rPr>
      </w:pPr>
    </w:p>
    <w:p w14:paraId="708DF37B" w14:textId="10C29E70" w:rsidR="005B7B6B" w:rsidRDefault="005B7B6B" w:rsidP="00ED0FAE">
      <w:pPr>
        <w:spacing w:after="0" w:line="360" w:lineRule="auto"/>
        <w:rPr>
          <w:rFonts w:ascii="Mark Pro" w:eastAsia="思源黑体" w:hAnsi="Mark Pro"/>
          <w:color w:val="FFFFFF" w:themeColor="background1"/>
          <w:kern w:val="28"/>
        </w:rPr>
      </w:pPr>
    </w:p>
    <w:p w14:paraId="4C893967" w14:textId="476C1363" w:rsidR="005B7B6B" w:rsidRDefault="005B7B6B" w:rsidP="00ED0FAE">
      <w:pPr>
        <w:spacing w:after="0" w:line="360" w:lineRule="auto"/>
        <w:rPr>
          <w:rFonts w:ascii="Mark Pro" w:eastAsia="思源黑体" w:hAnsi="Mark Pro"/>
          <w:color w:val="FFFFFF" w:themeColor="background1"/>
          <w:kern w:val="28"/>
        </w:rPr>
      </w:pPr>
    </w:p>
    <w:p w14:paraId="4459EC1B" w14:textId="77777777" w:rsidR="005B7B6B" w:rsidRPr="00D55B89" w:rsidRDefault="005B7B6B" w:rsidP="005B7B6B">
      <w:pPr>
        <w:spacing w:line="276" w:lineRule="auto"/>
        <w:jc w:val="right"/>
        <w:rPr>
          <w:rFonts w:ascii="Mark Pro" w:eastAsia="思源黑体" w:hAnsi="Mark Pro"/>
          <w:b/>
          <w:bCs/>
          <w:color w:val="595959" w:themeColor="text1" w:themeTint="A6"/>
          <w:kern w:val="28"/>
          <w:sz w:val="28"/>
          <w:szCs w:val="28"/>
          <w:lang w:val="en-GB"/>
        </w:rPr>
      </w:pPr>
      <w:r w:rsidRPr="00D55B89">
        <w:rPr>
          <w:rFonts w:ascii="Mark Pro" w:eastAsia="思源黑体" w:hAnsi="Mark Pro"/>
          <w:b/>
          <w:bCs/>
          <w:color w:val="595959" w:themeColor="text1" w:themeTint="A6"/>
          <w:kern w:val="28"/>
          <w:sz w:val="28"/>
          <w:szCs w:val="28"/>
          <w:lang w:val="en-GB"/>
        </w:rPr>
        <w:t>Appendix</w:t>
      </w:r>
    </w:p>
    <w:p w14:paraId="48C3AAB7" w14:textId="77777777" w:rsidR="005B7B6B" w:rsidRPr="000A58DB" w:rsidRDefault="005B7B6B" w:rsidP="005B7B6B">
      <w:pPr>
        <w:spacing w:line="276" w:lineRule="auto"/>
        <w:jc w:val="center"/>
        <w:rPr>
          <w:rFonts w:ascii="Mark Pro" w:eastAsia="思源黑体" w:hAnsi="Mark Pro"/>
          <w:color w:val="FFFFFF" w:themeColor="background1"/>
          <w:kern w:val="28"/>
          <w:lang w:val="en-GB"/>
        </w:rPr>
      </w:pPr>
      <w:r w:rsidRPr="00157F7F">
        <w:rPr>
          <w:rFonts w:ascii="Mark Pro" w:eastAsia="思源黑体" w:hAnsi="Mark Pro"/>
          <w:noProof/>
          <w:color w:val="FFFFFF" w:themeColor="background1"/>
          <w:kern w:val="28"/>
        </w:rPr>
        <mc:AlternateContent>
          <mc:Choice Requires="wps">
            <w:drawing>
              <wp:inline distT="0" distB="0" distL="0" distR="0" wp14:anchorId="2C3ED96E" wp14:editId="02280903">
                <wp:extent cx="4572000" cy="984250"/>
                <wp:effectExtent l="0" t="0" r="0" b="0"/>
                <wp:docPr id="471267811"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26EA5D" w14:textId="77777777" w:rsidR="005B7B6B" w:rsidRPr="0059006E" w:rsidRDefault="005B7B6B" w:rsidP="005B7B6B">
                            <w:pPr>
                              <w:spacing w:after="0" w:line="360" w:lineRule="auto"/>
                              <w:jc w:val="center"/>
                              <w:rPr>
                                <w:rFonts w:ascii="Mark Pro Medium" w:hAnsi="Mark Pro Medium" w:cs="Arial"/>
                                <w:b/>
                                <w:bCs/>
                                <w:iCs/>
                                <w:color w:val="33CCFF"/>
                                <w:sz w:val="48"/>
                                <w:szCs w:val="48"/>
                              </w:rPr>
                            </w:pPr>
                            <w:r>
                              <w:rPr>
                                <w:rFonts w:ascii="Mark Pro Medium" w:hAnsi="Mark Pro Medium" w:cs="Arial"/>
                                <w:b/>
                                <w:bCs/>
                                <w:iCs/>
                                <w:color w:val="33CCFF"/>
                                <w:sz w:val="48"/>
                                <w:szCs w:val="48"/>
                              </w:rPr>
                              <w:t>Map design guidelines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C3ED96E" id="_x0000_s1031" style="width:5in;height: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" filled="f" stroked="f" strokeweight="1pt">
                <v:stroke joinstyle="miter"/>
                <v:textbox>
                  <w:txbxContent>
                    <w:p w14:paraId="0526EA5D" w14:textId="77777777" w:rsidR="005B7B6B" w:rsidRPr="0059006E" w:rsidRDefault="005B7B6B" w:rsidP="005B7B6B">
                      <w:pPr>
                        <w:spacing w:after="0" w:line="360" w:lineRule="auto"/>
                        <w:jc w:val="center"/>
                        <w:rPr>
                          <w:rFonts w:ascii="Mark Pro Medium" w:hAnsi="Mark Pro Medium" w:cs="Arial"/>
                          <w:b/>
                          <w:bCs/>
                          <w:iCs/>
                          <w:color w:val="33CCFF"/>
                          <w:sz w:val="48"/>
                          <w:szCs w:val="48"/>
                        </w:rPr>
                      </w:pPr>
                      <w:r>
                        <w:rPr>
                          <w:rFonts w:ascii="Mark Pro Medium" w:hAnsi="Mark Pro Medium" w:cs="Arial"/>
                          <w:b/>
                          <w:bCs/>
                          <w:iCs/>
                          <w:color w:val="33CCFF"/>
                          <w:sz w:val="48"/>
                          <w:szCs w:val="48"/>
                        </w:rPr>
                        <w:t>Map design guidelines</w:t>
                      </w:r>
                    </w:p>
                  </w:txbxContent>
                </v:textbox>
                <w10:anchorlock/>
              </v:roundrect>
            </w:pict>
          </mc:Fallback>
        </mc:AlternateContent>
      </w:r>
    </w:p>
    <w:p w14:paraId="1578FF55" w14:textId="77777777" w:rsidR="005B7B6B" w:rsidRDefault="005B7B6B" w:rsidP="005B7B6B">
      <w:pPr>
        <w:spacing w:line="360" w:lineRule="auto"/>
        <w:jc w:val="center"/>
        <w:rPr>
          <w:rFonts w:ascii="Mark Pro" w:eastAsia="思源黑体" w:hAnsi="Mark Pro"/>
          <w:color w:val="595959" w:themeColor="text1" w:themeTint="A6"/>
          <w:kern w:val="28"/>
          <w:lang w:val="en-GB"/>
        </w:rPr>
      </w:pPr>
      <w:r>
        <w:rPr>
          <w:noProof/>
        </w:rPr>
        <w:drawing>
          <wp:inline distT="0" distB="0" distL="0" distR="0" wp14:anchorId="54EE6678" wp14:editId="58DDF425">
            <wp:extent cx="6628798" cy="4990838"/>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30" cstate="print">
                      <a:extLst>
                        <a:ext uri="{28A0092B-C50C-407E-A947-70E740481C1C}">
                          <a14:useLocalDpi xmlns:a14="http://schemas.microsoft.com/office/drawing/2010/main" val="0"/>
                        </a:ext>
                      </a:extLst>
                    </a:blip>
                    <a:srcRect l="8310" t="11415" r="24883" b="26892"/>
                    <a:stretch/>
                  </pic:blipFill>
                  <pic:spPr bwMode="auto">
                    <a:xfrm>
                      <a:off x="0" y="0"/>
                      <a:ext cx="6653696" cy="5009583"/>
                    </a:xfrm>
                    <a:prstGeom prst="rect">
                      <a:avLst/>
                    </a:prstGeom>
                    <a:ln>
                      <a:noFill/>
                    </a:ln>
                    <a:extLst>
                      <a:ext uri="{53640926-AAD7-44D8-BBD7-CCE9431645EC}">
                        <a14:shadowObscured xmlns:a14="http://schemas.microsoft.com/office/drawing/2010/main"/>
                      </a:ext>
                    </a:extLst>
                  </pic:spPr>
                </pic:pic>
              </a:graphicData>
            </a:graphic>
          </wp:inline>
        </w:drawing>
      </w:r>
    </w:p>
    <w:p w14:paraId="5DE812FA" w14:textId="77777777" w:rsidR="005B7B6B" w:rsidRDefault="005B7B6B" w:rsidP="005B7B6B">
      <w:pPr>
        <w:spacing w:line="360" w:lineRule="auto"/>
        <w:rPr>
          <w:rFonts w:ascii="Mark Pro" w:eastAsia="思源黑体" w:hAnsi="Mark Pro"/>
          <w:color w:val="595959" w:themeColor="text1" w:themeTint="A6"/>
          <w:kern w:val="28"/>
          <w:lang w:val="en-GB"/>
        </w:rPr>
      </w:pPr>
      <w:r w:rsidRPr="0008666E">
        <w:rPr>
          <w:rFonts w:ascii="Mark Pro" w:eastAsia="思源黑体" w:hAnsi="Mark Pro"/>
          <w:color w:val="595959" w:themeColor="text1" w:themeTint="A6"/>
          <w:kern w:val="28"/>
          <w:lang w:val="en-GB"/>
        </w:rPr>
        <w:t xml:space="preserve">Overview of </w:t>
      </w:r>
      <w:r>
        <w:rPr>
          <w:rFonts w:ascii="Mark Pro" w:eastAsia="思源黑体" w:hAnsi="Mark Pro"/>
          <w:color w:val="595959" w:themeColor="text1" w:themeTint="A6"/>
          <w:kern w:val="28"/>
          <w:lang w:val="en-GB"/>
        </w:rPr>
        <w:t xml:space="preserve">basic </w:t>
      </w:r>
      <w:r w:rsidRPr="0008666E">
        <w:rPr>
          <w:rFonts w:ascii="Mark Pro" w:eastAsia="思源黑体" w:hAnsi="Mark Pro"/>
          <w:color w:val="595959" w:themeColor="text1" w:themeTint="A6"/>
          <w:kern w:val="28"/>
          <w:lang w:val="en-GB"/>
        </w:rPr>
        <w:t>guidelines</w:t>
      </w:r>
      <w:r>
        <w:rPr>
          <w:rFonts w:ascii="Mark Pro" w:eastAsia="思源黑体" w:hAnsi="Mark Pro"/>
          <w:color w:val="595959" w:themeColor="text1" w:themeTint="A6"/>
          <w:kern w:val="28"/>
          <w:lang w:val="en-GB"/>
        </w:rPr>
        <w:t>.</w:t>
      </w:r>
    </w:p>
    <w:p w14:paraId="2B2CFC61" w14:textId="77777777" w:rsidR="005B7B6B" w:rsidRDefault="005B7B6B" w:rsidP="005B7B6B">
      <w:pPr>
        <w:spacing w:line="360" w:lineRule="auto"/>
        <w:rPr>
          <w:rFonts w:ascii="Mark Pro" w:eastAsia="思源黑体" w:hAnsi="Mark Pro"/>
          <w:color w:val="595959" w:themeColor="text1" w:themeTint="A6"/>
          <w:kern w:val="28"/>
          <w:lang w:val="en-GB"/>
        </w:rPr>
      </w:pPr>
    </w:p>
    <w:p w14:paraId="77DADCDE" w14:textId="77777777" w:rsidR="005B7B6B" w:rsidRPr="003F34C7" w:rsidRDefault="005B7B6B" w:rsidP="005B7B6B">
      <w:pPr>
        <w:spacing w:line="360" w:lineRule="auto"/>
        <w:rPr>
          <w:rFonts w:ascii="Mark Pro" w:eastAsia="思源黑体" w:hAnsi="Mark Pro"/>
          <w:b/>
          <w:kern w:val="28"/>
          <w:sz w:val="28"/>
          <w:szCs w:val="28"/>
          <w:lang w:val="en-GB"/>
        </w:rPr>
      </w:pPr>
      <w:r w:rsidRPr="000A58DB">
        <w:rPr>
          <w:rFonts w:ascii="Mark Pro" w:eastAsia="思源黑体" w:hAnsi="Mark Pro"/>
          <w:b/>
          <w:noProof/>
          <w:color w:val="FCC800"/>
          <w:kern w:val="28"/>
          <w:sz w:val="28"/>
          <w:szCs w:val="28"/>
          <w:lang w:val="en-GB"/>
        </w:rPr>
        <w:drawing>
          <wp:inline distT="0" distB="0" distL="0" distR="0" wp14:anchorId="55EC0529" wp14:editId="5A8EC7F1">
            <wp:extent cx="180000" cy="169091"/>
            <wp:effectExtent l="0" t="0" r="0" b="2540"/>
            <wp:docPr id="471267812" name="Picture 471267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Pr="000A58DB">
        <w:rPr>
          <w:rFonts w:ascii="Mark Pro" w:eastAsia="思源黑体" w:hAnsi="Mark Pro"/>
          <w:b/>
          <w:bCs/>
          <w:color w:val="FCC800"/>
          <w:kern w:val="28"/>
          <w:sz w:val="28"/>
          <w:szCs w:val="28"/>
          <w:lang w:val="en-GB"/>
        </w:rPr>
        <w:t xml:space="preserve"> </w:t>
      </w:r>
      <w:r>
        <w:rPr>
          <w:rFonts w:ascii="Mark Pro" w:eastAsia="思源黑体" w:hAnsi="Mark Pro"/>
          <w:b/>
          <w:bCs/>
          <w:color w:val="FCC800"/>
          <w:kern w:val="28"/>
          <w:sz w:val="28"/>
          <w:szCs w:val="28"/>
          <w:lang w:val="en-GB"/>
        </w:rPr>
        <w:t xml:space="preserve"> B</w:t>
      </w:r>
      <w:r w:rsidRPr="003F34C7">
        <w:rPr>
          <w:rFonts w:ascii="Mark Pro" w:eastAsia="思源黑体" w:hAnsi="Mark Pro"/>
          <w:b/>
          <w:bCs/>
          <w:color w:val="FCC800"/>
          <w:kern w:val="28"/>
          <w:sz w:val="28"/>
          <w:szCs w:val="28"/>
          <w:lang w:val="en-GB"/>
        </w:rPr>
        <w:t>lack/white track on white/black background</w:t>
      </w:r>
    </w:p>
    <w:p w14:paraId="2258235E" w14:textId="77777777" w:rsidR="005B7B6B" w:rsidRPr="0008666E" w:rsidRDefault="005B7B6B" w:rsidP="005B7B6B">
      <w:pPr>
        <w:pStyle w:val="ListParagraph"/>
        <w:numPr>
          <w:ilvl w:val="0"/>
          <w:numId w:val="28"/>
        </w:numPr>
        <w:spacing w:line="360" w:lineRule="auto"/>
        <w:rPr>
          <w:rFonts w:ascii="Mark Pro" w:eastAsia="思源黑体" w:hAnsi="Mark Pro" w:cs="Times New Roman"/>
          <w:color w:val="595959" w:themeColor="text1" w:themeTint="A6"/>
          <w:kern w:val="28"/>
          <w:lang w:val="en-GB"/>
        </w:rPr>
      </w:pPr>
      <w:r w:rsidRPr="0008666E">
        <w:rPr>
          <w:rFonts w:ascii="Mark Pro" w:eastAsia="思源黑体" w:hAnsi="Mark Pro" w:cs="Times New Roman"/>
          <w:b/>
          <w:bCs/>
          <w:color w:val="595959" w:themeColor="text1" w:themeTint="A6"/>
          <w:kern w:val="28"/>
          <w:lang w:val="en-GB"/>
        </w:rPr>
        <w:t>Track width</w:t>
      </w:r>
    </w:p>
    <w:p w14:paraId="2A518439" w14:textId="77777777" w:rsidR="005B7B6B" w:rsidRDefault="005B7B6B" w:rsidP="005B7B6B">
      <w:pPr>
        <w:spacing w:line="360" w:lineRule="auto"/>
        <w:rPr>
          <w:rFonts w:ascii="Mark Pro" w:eastAsia="思源黑体" w:hAnsi="Mark Pro" w:cs="Times New Roman"/>
          <w:color w:val="595959" w:themeColor="text1" w:themeTint="A6"/>
          <w:kern w:val="28"/>
          <w:lang w:val="en-GB"/>
        </w:rPr>
      </w:pPr>
      <w:r>
        <w:rPr>
          <w:rFonts w:ascii="Mark Pro" w:eastAsia="思源黑体" w:hAnsi="Mark Pro" w:cs="Times New Roman"/>
          <w:color w:val="595959" w:themeColor="text1" w:themeTint="A6"/>
          <w:kern w:val="28"/>
          <w:lang w:val="en-GB"/>
        </w:rPr>
        <w:t>T</w:t>
      </w:r>
      <w:r w:rsidRPr="0008666E">
        <w:rPr>
          <w:rFonts w:ascii="Mark Pro" w:eastAsia="思源黑体" w:hAnsi="Mark Pro" w:cs="Times New Roman"/>
          <w:color w:val="595959" w:themeColor="text1" w:themeTint="A6"/>
          <w:kern w:val="28"/>
          <w:lang w:val="en-GB"/>
        </w:rPr>
        <w:t xml:space="preserve">he line is recommended to be 25mm wide, so it can better cover the inner sensor probes L1 and R1 of the Quad RGB sensor. </w:t>
      </w:r>
    </w:p>
    <w:p w14:paraId="144A4598" w14:textId="77777777" w:rsidR="005B7B6B" w:rsidRPr="0008666E" w:rsidRDefault="005B7B6B" w:rsidP="005B7B6B">
      <w:pPr>
        <w:spacing w:line="360" w:lineRule="auto"/>
        <w:jc w:val="center"/>
        <w:rPr>
          <w:rFonts w:ascii="Mark Pro" w:eastAsia="思源黑体" w:hAnsi="Mark Pro" w:cs="Times New Roman"/>
          <w:color w:val="595959" w:themeColor="text1" w:themeTint="A6"/>
          <w:kern w:val="28"/>
          <w:lang w:val="en-GB"/>
        </w:rPr>
      </w:pPr>
      <w:r w:rsidRPr="007508CB">
        <w:rPr>
          <w:noProof/>
        </w:rPr>
        <w:drawing>
          <wp:inline distT="0" distB="0" distL="0" distR="0" wp14:anchorId="32993E6B" wp14:editId="3BFC6EDB">
            <wp:extent cx="2792095" cy="1073150"/>
            <wp:effectExtent l="0" t="0" r="8255" b="0"/>
            <wp:docPr id="471267814" name="Picture 47126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5485" b="15633"/>
                    <a:stretch/>
                  </pic:blipFill>
                  <pic:spPr bwMode="auto">
                    <a:xfrm>
                      <a:off x="0" y="0"/>
                      <a:ext cx="2793600" cy="1073728"/>
                    </a:xfrm>
                    <a:prstGeom prst="rect">
                      <a:avLst/>
                    </a:prstGeom>
                    <a:ln>
                      <a:noFill/>
                    </a:ln>
                    <a:extLst>
                      <a:ext uri="{53640926-AAD7-44D8-BBD7-CCE9431645EC}">
                        <a14:shadowObscured xmlns:a14="http://schemas.microsoft.com/office/drawing/2010/main"/>
                      </a:ext>
                    </a:extLst>
                  </pic:spPr>
                </pic:pic>
              </a:graphicData>
            </a:graphic>
          </wp:inline>
        </w:drawing>
      </w:r>
    </w:p>
    <w:p w14:paraId="005C8541" w14:textId="77777777" w:rsidR="005B7B6B" w:rsidRPr="0008666E" w:rsidRDefault="005B7B6B" w:rsidP="005B7B6B">
      <w:pPr>
        <w:pStyle w:val="ListParagraph"/>
        <w:numPr>
          <w:ilvl w:val="0"/>
          <w:numId w:val="28"/>
        </w:numPr>
        <w:spacing w:line="360" w:lineRule="auto"/>
        <w:rPr>
          <w:rFonts w:ascii="Mark Pro" w:eastAsia="思源黑体" w:hAnsi="Mark Pro"/>
          <w:b/>
          <w:bCs/>
          <w:color w:val="595959" w:themeColor="text1" w:themeTint="A6"/>
          <w:kern w:val="28"/>
          <w:lang w:val="en-GB"/>
        </w:rPr>
      </w:pPr>
      <w:r w:rsidRPr="0008666E">
        <w:rPr>
          <w:rFonts w:ascii="Mark Pro" w:eastAsia="思源黑体" w:hAnsi="Mark Pro"/>
          <w:b/>
          <w:bCs/>
          <w:color w:val="595959" w:themeColor="text1" w:themeTint="A6"/>
          <w:kern w:val="28"/>
          <w:lang w:val="en-GB"/>
        </w:rPr>
        <w:t>Decorative backgrounds</w:t>
      </w:r>
    </w:p>
    <w:p w14:paraId="7870C874" w14:textId="77777777" w:rsidR="005B7B6B" w:rsidRDefault="005B7B6B" w:rsidP="005B7B6B">
      <w:pPr>
        <w:spacing w:line="360" w:lineRule="auto"/>
        <w:rPr>
          <w:rFonts w:ascii="Mark Pro" w:eastAsia="思源黑体" w:hAnsi="Mark Pro"/>
          <w:color w:val="595959" w:themeColor="text1" w:themeTint="A6"/>
          <w:kern w:val="28"/>
          <w:lang w:val="en-GB"/>
        </w:rPr>
      </w:pPr>
      <w:r w:rsidRPr="0008666E">
        <w:rPr>
          <w:rFonts w:ascii="Mark Pro" w:eastAsia="思源黑体" w:hAnsi="Mark Pro"/>
          <w:color w:val="595959" w:themeColor="text1" w:themeTint="A6"/>
          <w:kern w:val="28"/>
          <w:lang w:val="en-GB"/>
        </w:rPr>
        <w:t>It is best to keep a solid colour background area of no less than 35mm on both sides of the line</w:t>
      </w:r>
      <w:r>
        <w:rPr>
          <w:rFonts w:ascii="Mark Pro" w:eastAsia="思源黑体" w:hAnsi="Mark Pro"/>
          <w:color w:val="595959" w:themeColor="text1" w:themeTint="A6"/>
          <w:kern w:val="28"/>
          <w:lang w:val="en-GB"/>
        </w:rPr>
        <w:t>, ideally more than 45 mm</w:t>
      </w:r>
      <w:r w:rsidRPr="0008666E">
        <w:rPr>
          <w:rFonts w:ascii="Mark Pro" w:eastAsia="思源黑体" w:hAnsi="Mark Pro"/>
          <w:color w:val="595959" w:themeColor="text1" w:themeTint="A6"/>
          <w:kern w:val="28"/>
          <w:lang w:val="en-GB"/>
        </w:rPr>
        <w:t>, to ensure that the Quad RGB sensor doesn’t recognize the decorative background of the map.</w:t>
      </w:r>
    </w:p>
    <w:p w14:paraId="19C7130A" w14:textId="77777777" w:rsidR="005B7B6B" w:rsidRDefault="005B7B6B" w:rsidP="005B7B6B">
      <w:pPr>
        <w:spacing w:line="360" w:lineRule="auto"/>
        <w:jc w:val="center"/>
        <w:rPr>
          <w:rFonts w:ascii="Mark Pro" w:eastAsia="思源黑体" w:hAnsi="Mark Pro"/>
          <w:color w:val="595959" w:themeColor="text1" w:themeTint="A6"/>
          <w:kern w:val="28"/>
          <w:lang w:val="en-GB"/>
        </w:rPr>
      </w:pPr>
      <w:r>
        <w:rPr>
          <w:noProof/>
        </w:rPr>
        <w:drawing>
          <wp:inline distT="0" distB="0" distL="0" distR="0" wp14:anchorId="5E35952F" wp14:editId="48A90CCE">
            <wp:extent cx="3373200" cy="1706400"/>
            <wp:effectExtent l="0" t="0" r="0" b="8255"/>
            <wp:docPr id="471267815" name="Picture 47126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2">
                      <a:extLst>
                        <a:ext uri="{28A0092B-C50C-407E-A947-70E740481C1C}">
                          <a14:useLocalDpi xmlns:a14="http://schemas.microsoft.com/office/drawing/2010/main" val="0"/>
                        </a:ext>
                      </a:extLst>
                    </a:blip>
                    <a:stretch>
                      <a:fillRect/>
                    </a:stretch>
                  </pic:blipFill>
                  <pic:spPr>
                    <a:xfrm>
                      <a:off x="0" y="0"/>
                      <a:ext cx="3373200" cy="1706400"/>
                    </a:xfrm>
                    <a:prstGeom prst="rect">
                      <a:avLst/>
                    </a:prstGeom>
                  </pic:spPr>
                </pic:pic>
              </a:graphicData>
            </a:graphic>
          </wp:inline>
        </w:drawing>
      </w:r>
    </w:p>
    <w:p w14:paraId="0532231B" w14:textId="77777777" w:rsidR="005B7B6B" w:rsidRPr="003F34C7" w:rsidRDefault="005B7B6B" w:rsidP="005B7B6B">
      <w:pPr>
        <w:pStyle w:val="ListParagraph"/>
        <w:numPr>
          <w:ilvl w:val="0"/>
          <w:numId w:val="28"/>
        </w:numPr>
        <w:spacing w:line="360" w:lineRule="auto"/>
        <w:rPr>
          <w:rFonts w:ascii="Mark Pro" w:eastAsia="思源黑体" w:hAnsi="Mark Pro"/>
          <w:b/>
          <w:bCs/>
          <w:color w:val="595959" w:themeColor="text1" w:themeTint="A6"/>
          <w:kern w:val="28"/>
          <w:lang w:val="en-GB"/>
        </w:rPr>
      </w:pPr>
      <w:r w:rsidRPr="003F34C7">
        <w:rPr>
          <w:rFonts w:ascii="Mark Pro" w:eastAsia="思源黑体" w:hAnsi="Mark Pro"/>
          <w:b/>
          <w:bCs/>
          <w:color w:val="595959" w:themeColor="text1" w:themeTint="A6"/>
          <w:kern w:val="28"/>
          <w:lang w:val="en-GB"/>
        </w:rPr>
        <w:t xml:space="preserve">Curve on the track </w:t>
      </w:r>
    </w:p>
    <w:p w14:paraId="6F796652" w14:textId="77777777" w:rsidR="005B7B6B" w:rsidRDefault="005B7B6B" w:rsidP="005B7B6B">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I</w:t>
      </w:r>
      <w:r w:rsidRPr="0008666E">
        <w:rPr>
          <w:rFonts w:ascii="Mark Pro" w:eastAsia="思源黑体" w:hAnsi="Mark Pro"/>
          <w:color w:val="595959" w:themeColor="text1" w:themeTint="A6"/>
          <w:kern w:val="28"/>
          <w:lang w:val="en-GB"/>
        </w:rPr>
        <w:t xml:space="preserve">f there is a curve on the line, the corner radius of the line is recommended to be no less than 70mm from the centre of the line, so the bend is not too sharp and the line patrolling operation is stable.  </w:t>
      </w:r>
    </w:p>
    <w:p w14:paraId="1F575BBD" w14:textId="77777777" w:rsidR="005B7B6B" w:rsidRDefault="005B7B6B" w:rsidP="005B7B6B">
      <w:pPr>
        <w:spacing w:line="360" w:lineRule="auto"/>
        <w:jc w:val="center"/>
        <w:rPr>
          <w:rFonts w:ascii="Mark Pro" w:eastAsia="思源黑体" w:hAnsi="Mark Pro"/>
          <w:color w:val="595959" w:themeColor="text1" w:themeTint="A6"/>
          <w:kern w:val="28"/>
          <w:lang w:val="en-GB"/>
        </w:rPr>
      </w:pPr>
      <w:r>
        <w:rPr>
          <w:noProof/>
        </w:rPr>
        <w:drawing>
          <wp:inline distT="0" distB="0" distL="0" distR="0" wp14:anchorId="185D27C9" wp14:editId="48CC018B">
            <wp:extent cx="3722400" cy="2804400"/>
            <wp:effectExtent l="0" t="0" r="0" b="0"/>
            <wp:docPr id="471267816" name="Picture 47126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3722400" cy="2804400"/>
                    </a:xfrm>
                    <a:prstGeom prst="rect">
                      <a:avLst/>
                    </a:prstGeom>
                  </pic:spPr>
                </pic:pic>
              </a:graphicData>
            </a:graphic>
          </wp:inline>
        </w:drawing>
      </w:r>
    </w:p>
    <w:p w14:paraId="7567368D" w14:textId="77777777" w:rsidR="005B7B6B" w:rsidRDefault="005B7B6B" w:rsidP="005B7B6B">
      <w:pPr>
        <w:spacing w:line="360" w:lineRule="auto"/>
        <w:jc w:val="center"/>
        <w:rPr>
          <w:rFonts w:ascii="Mark Pro" w:eastAsia="思源黑体" w:hAnsi="Mark Pro"/>
          <w:color w:val="595959" w:themeColor="text1" w:themeTint="A6"/>
          <w:kern w:val="28"/>
          <w:lang w:val="en-GB"/>
        </w:rPr>
      </w:pPr>
    </w:p>
    <w:p w14:paraId="13A4B7B6" w14:textId="77777777" w:rsidR="005B7B6B" w:rsidRPr="0008666E" w:rsidRDefault="005B7B6B" w:rsidP="005B7B6B">
      <w:pPr>
        <w:spacing w:line="360" w:lineRule="auto"/>
        <w:jc w:val="center"/>
        <w:rPr>
          <w:rFonts w:ascii="Mark Pro" w:eastAsia="思源黑体" w:hAnsi="Mark Pro"/>
          <w:color w:val="595959" w:themeColor="text1" w:themeTint="A6"/>
          <w:kern w:val="28"/>
          <w:lang w:val="en-GB"/>
        </w:rPr>
      </w:pPr>
    </w:p>
    <w:p w14:paraId="31287797" w14:textId="77777777" w:rsidR="005B7B6B" w:rsidRPr="003F34C7" w:rsidRDefault="005B7B6B" w:rsidP="005B7B6B">
      <w:pPr>
        <w:pStyle w:val="ListParagraph"/>
        <w:numPr>
          <w:ilvl w:val="0"/>
          <w:numId w:val="28"/>
        </w:numPr>
        <w:spacing w:line="360" w:lineRule="auto"/>
        <w:rPr>
          <w:rFonts w:ascii="Mark Pro" w:eastAsia="思源黑体" w:hAnsi="Mark Pro"/>
          <w:b/>
          <w:bCs/>
          <w:color w:val="595959" w:themeColor="text1" w:themeTint="A6"/>
          <w:kern w:val="28"/>
          <w:lang w:val="en-GB"/>
        </w:rPr>
      </w:pPr>
      <w:r w:rsidRPr="003F34C7">
        <w:rPr>
          <w:rFonts w:ascii="Mark Pro" w:eastAsia="思源黑体" w:hAnsi="Mark Pro"/>
          <w:b/>
          <w:bCs/>
          <w:color w:val="595959" w:themeColor="text1" w:themeTint="A6"/>
          <w:kern w:val="28"/>
          <w:lang w:val="en-GB"/>
        </w:rPr>
        <w:t xml:space="preserve">Crossing, T-intersections </w:t>
      </w:r>
    </w:p>
    <w:p w14:paraId="7880B7B7" w14:textId="77777777" w:rsidR="005B7B6B" w:rsidRDefault="005B7B6B" w:rsidP="005B7B6B">
      <w:pPr>
        <w:spacing w:line="360" w:lineRule="auto"/>
        <w:rPr>
          <w:rFonts w:ascii="Mark Pro" w:eastAsia="思源黑体" w:hAnsi="Mark Pro"/>
          <w:color w:val="595959" w:themeColor="text1" w:themeTint="A6"/>
          <w:kern w:val="28"/>
          <w:lang w:val="en-GB"/>
        </w:rPr>
      </w:pPr>
      <w:r w:rsidRPr="0008666E">
        <w:rPr>
          <w:rFonts w:ascii="Mark Pro" w:eastAsia="思源黑体" w:hAnsi="Mark Pro"/>
          <w:color w:val="595959" w:themeColor="text1" w:themeTint="A6"/>
          <w:kern w:val="28"/>
          <w:lang w:val="en-GB"/>
        </w:rPr>
        <w:t xml:space="preserve">If there is a crossing or T-intersection on the line, the width of the intersecting line should be no less than 96mm, to ensure that all 4 sensor probes can detect the intersection. </w:t>
      </w:r>
    </w:p>
    <w:p w14:paraId="7D14DBD7" w14:textId="77777777" w:rsidR="005B7B6B" w:rsidRPr="0008666E" w:rsidRDefault="005B7B6B" w:rsidP="005B7B6B">
      <w:pPr>
        <w:spacing w:line="360" w:lineRule="auto"/>
        <w:jc w:val="center"/>
        <w:rPr>
          <w:rFonts w:ascii="Mark Pro" w:eastAsia="思源黑体" w:hAnsi="Mark Pro"/>
          <w:color w:val="595959" w:themeColor="text1" w:themeTint="A6"/>
          <w:kern w:val="28"/>
          <w:lang w:val="en-GB"/>
        </w:rPr>
      </w:pPr>
      <w:r>
        <w:rPr>
          <w:noProof/>
        </w:rPr>
        <w:drawing>
          <wp:inline distT="0" distB="0" distL="0" distR="0" wp14:anchorId="5563FBD3" wp14:editId="77C0AEAE">
            <wp:extent cx="3200400" cy="1965600"/>
            <wp:effectExtent l="0" t="0" r="0" b="0"/>
            <wp:docPr id="471267817" name="Picture 471267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4">
                      <a:extLst>
                        <a:ext uri="{28A0092B-C50C-407E-A947-70E740481C1C}">
                          <a14:useLocalDpi xmlns:a14="http://schemas.microsoft.com/office/drawing/2010/main" val="0"/>
                        </a:ext>
                      </a:extLst>
                    </a:blip>
                    <a:stretch>
                      <a:fillRect/>
                    </a:stretch>
                  </pic:blipFill>
                  <pic:spPr>
                    <a:xfrm>
                      <a:off x="0" y="0"/>
                      <a:ext cx="3200400" cy="1965600"/>
                    </a:xfrm>
                    <a:prstGeom prst="rect">
                      <a:avLst/>
                    </a:prstGeom>
                  </pic:spPr>
                </pic:pic>
              </a:graphicData>
            </a:graphic>
          </wp:inline>
        </w:drawing>
      </w:r>
    </w:p>
    <w:p w14:paraId="2442CAC2" w14:textId="77777777" w:rsidR="005B7B6B" w:rsidRPr="003F34C7" w:rsidRDefault="005B7B6B" w:rsidP="005B7B6B">
      <w:pPr>
        <w:pStyle w:val="ListParagraph"/>
        <w:numPr>
          <w:ilvl w:val="0"/>
          <w:numId w:val="28"/>
        </w:numPr>
        <w:spacing w:line="360" w:lineRule="auto"/>
        <w:rPr>
          <w:rFonts w:ascii="Mark Pro" w:eastAsia="思源黑体" w:hAnsi="Mark Pro"/>
          <w:b/>
          <w:bCs/>
          <w:color w:val="595959" w:themeColor="text1" w:themeTint="A6"/>
          <w:kern w:val="28"/>
          <w:lang w:val="en-GB"/>
        </w:rPr>
      </w:pPr>
      <w:r w:rsidRPr="003F34C7">
        <w:rPr>
          <w:rFonts w:ascii="Mark Pro" w:eastAsia="思源黑体" w:hAnsi="Mark Pro"/>
          <w:b/>
          <w:bCs/>
          <w:color w:val="595959" w:themeColor="text1" w:themeTint="A6"/>
          <w:kern w:val="28"/>
          <w:lang w:val="en-GB"/>
        </w:rPr>
        <w:t xml:space="preserve">Distance after/before curves </w:t>
      </w:r>
    </w:p>
    <w:p w14:paraId="31692D80" w14:textId="77777777" w:rsidR="005B7B6B" w:rsidRPr="0008666E" w:rsidRDefault="005B7B6B" w:rsidP="005B7B6B">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B</w:t>
      </w:r>
      <w:r w:rsidRPr="0008666E">
        <w:rPr>
          <w:rFonts w:ascii="Mark Pro" w:eastAsia="思源黑体" w:hAnsi="Mark Pro"/>
          <w:color w:val="595959" w:themeColor="text1" w:themeTint="A6"/>
          <w:kern w:val="28"/>
          <w:lang w:val="en-GB"/>
        </w:rPr>
        <w:t>efore any intersection or crossing there must be at least 80mm of straight line (from all sides) to ensure the robot is aligned with the track.</w:t>
      </w:r>
    </w:p>
    <w:p w14:paraId="2B0343BE" w14:textId="77777777" w:rsidR="005B7B6B" w:rsidRPr="003F34C7" w:rsidRDefault="005B7B6B" w:rsidP="005B7B6B">
      <w:pPr>
        <w:spacing w:line="360" w:lineRule="auto"/>
        <w:rPr>
          <w:rFonts w:ascii="Mark Pro" w:eastAsia="思源黑体" w:hAnsi="Mark Pro"/>
          <w:b/>
          <w:kern w:val="28"/>
          <w:sz w:val="28"/>
          <w:szCs w:val="28"/>
          <w:lang w:val="en-GB"/>
        </w:rPr>
      </w:pPr>
      <w:r w:rsidRPr="000A58DB">
        <w:rPr>
          <w:rFonts w:ascii="Mark Pro" w:eastAsia="思源黑体" w:hAnsi="Mark Pro"/>
          <w:b/>
          <w:noProof/>
          <w:color w:val="FCC800"/>
          <w:kern w:val="28"/>
          <w:sz w:val="28"/>
          <w:szCs w:val="28"/>
          <w:lang w:val="en-GB"/>
        </w:rPr>
        <w:drawing>
          <wp:inline distT="0" distB="0" distL="0" distR="0" wp14:anchorId="35FA5208" wp14:editId="5F29CA75">
            <wp:extent cx="180000" cy="169091"/>
            <wp:effectExtent l="0" t="0" r="0" b="2540"/>
            <wp:docPr id="471267818" name="Picture 47126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Pr="000A58DB">
        <w:rPr>
          <w:rFonts w:ascii="Mark Pro" w:eastAsia="思源黑体" w:hAnsi="Mark Pro"/>
          <w:b/>
          <w:bCs/>
          <w:color w:val="FCC800"/>
          <w:kern w:val="28"/>
          <w:sz w:val="28"/>
          <w:szCs w:val="28"/>
          <w:lang w:val="en-GB"/>
        </w:rPr>
        <w:t xml:space="preserve"> </w:t>
      </w:r>
      <w:r>
        <w:rPr>
          <w:rFonts w:ascii="Mark Pro" w:eastAsia="思源黑体" w:hAnsi="Mark Pro"/>
          <w:b/>
          <w:bCs/>
          <w:color w:val="FCC800"/>
          <w:kern w:val="28"/>
          <w:sz w:val="28"/>
          <w:szCs w:val="28"/>
          <w:lang w:val="en-GB"/>
        </w:rPr>
        <w:t xml:space="preserve"> B</w:t>
      </w:r>
      <w:r w:rsidRPr="003F34C7">
        <w:rPr>
          <w:rFonts w:ascii="Mark Pro" w:eastAsia="思源黑体" w:hAnsi="Mark Pro"/>
          <w:b/>
          <w:bCs/>
          <w:color w:val="FCC800"/>
          <w:kern w:val="28"/>
          <w:sz w:val="28"/>
          <w:szCs w:val="28"/>
          <w:lang w:val="en-GB"/>
        </w:rPr>
        <w:t>lack/white with different colour segments on white/black background</w:t>
      </w:r>
    </w:p>
    <w:p w14:paraId="374AAB5D" w14:textId="77777777" w:rsidR="005B7B6B" w:rsidRPr="00417023" w:rsidRDefault="005B7B6B" w:rsidP="005B7B6B">
      <w:pPr>
        <w:pStyle w:val="ListParagraph"/>
        <w:numPr>
          <w:ilvl w:val="0"/>
          <w:numId w:val="28"/>
        </w:numPr>
        <w:spacing w:line="360" w:lineRule="auto"/>
        <w:rPr>
          <w:rFonts w:ascii="Mark Pro" w:eastAsia="思源黑体" w:hAnsi="Mark Pro"/>
          <w:b/>
          <w:bCs/>
          <w:color w:val="595959" w:themeColor="text1" w:themeTint="A6"/>
          <w:kern w:val="28"/>
          <w:lang w:val="en-GB"/>
        </w:rPr>
      </w:pPr>
      <w:r w:rsidRPr="00417023">
        <w:rPr>
          <w:rFonts w:ascii="Mark Pro" w:eastAsia="思源黑体" w:hAnsi="Mark Pro"/>
          <w:b/>
          <w:bCs/>
          <w:color w:val="595959" w:themeColor="text1" w:themeTint="A6"/>
          <w:kern w:val="28"/>
          <w:lang w:val="en-GB"/>
        </w:rPr>
        <w:t>Colour segment length</w:t>
      </w:r>
    </w:p>
    <w:p w14:paraId="469CD25F" w14:textId="77777777" w:rsidR="005B7B6B" w:rsidRDefault="005B7B6B" w:rsidP="005B7B6B">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I</w:t>
      </w:r>
      <w:r w:rsidRPr="0008666E">
        <w:rPr>
          <w:rFonts w:ascii="Mark Pro" w:eastAsia="思源黑体" w:hAnsi="Mark Pro"/>
          <w:color w:val="595959" w:themeColor="text1" w:themeTint="A6"/>
          <w:kern w:val="28"/>
          <w:lang w:val="en-GB"/>
        </w:rPr>
        <w:t>f the line incorporates colour segments, these should be no less than 70mm in length, to ensure that the sensor can detect the colour segment even when moving at high speed.</w:t>
      </w:r>
    </w:p>
    <w:p w14:paraId="093F5A36" w14:textId="77777777" w:rsidR="005B7B6B" w:rsidRPr="0008666E" w:rsidRDefault="005B7B6B" w:rsidP="005B7B6B">
      <w:pPr>
        <w:spacing w:line="360" w:lineRule="auto"/>
        <w:jc w:val="center"/>
        <w:rPr>
          <w:rFonts w:ascii="Mark Pro" w:eastAsia="思源黑体" w:hAnsi="Mark Pro"/>
          <w:color w:val="595959" w:themeColor="text1" w:themeTint="A6"/>
          <w:kern w:val="28"/>
          <w:lang w:val="en-GB"/>
        </w:rPr>
      </w:pPr>
      <w:r w:rsidRPr="00060FC0">
        <w:rPr>
          <w:noProof/>
        </w:rPr>
        <w:drawing>
          <wp:inline distT="0" distB="0" distL="0" distR="0" wp14:anchorId="6148C444" wp14:editId="3F9E55C5">
            <wp:extent cx="3235677" cy="1600200"/>
            <wp:effectExtent l="0" t="0" r="3175" b="0"/>
            <wp:docPr id="471267819" name="Picture 471267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1675" b="8347"/>
                    <a:stretch/>
                  </pic:blipFill>
                  <pic:spPr bwMode="auto">
                    <a:xfrm>
                      <a:off x="0" y="0"/>
                      <a:ext cx="3236400" cy="1600558"/>
                    </a:xfrm>
                    <a:prstGeom prst="rect">
                      <a:avLst/>
                    </a:prstGeom>
                    <a:ln>
                      <a:noFill/>
                    </a:ln>
                    <a:extLst>
                      <a:ext uri="{53640926-AAD7-44D8-BBD7-CCE9431645EC}">
                        <a14:shadowObscured xmlns:a14="http://schemas.microsoft.com/office/drawing/2010/main"/>
                      </a:ext>
                    </a:extLst>
                  </pic:spPr>
                </pic:pic>
              </a:graphicData>
            </a:graphic>
          </wp:inline>
        </w:drawing>
      </w:r>
    </w:p>
    <w:p w14:paraId="5E7478F8" w14:textId="77777777" w:rsidR="005B7B6B" w:rsidRPr="00417023" w:rsidRDefault="005B7B6B" w:rsidP="005B7B6B">
      <w:pPr>
        <w:pStyle w:val="ListParagraph"/>
        <w:numPr>
          <w:ilvl w:val="0"/>
          <w:numId w:val="28"/>
        </w:numPr>
        <w:spacing w:line="360" w:lineRule="auto"/>
        <w:rPr>
          <w:rFonts w:ascii="Mark Pro" w:eastAsia="思源黑体" w:hAnsi="Mark Pro"/>
          <w:b/>
          <w:bCs/>
          <w:color w:val="595959" w:themeColor="text1" w:themeTint="A6"/>
          <w:kern w:val="28"/>
          <w:lang w:val="en-GB"/>
        </w:rPr>
      </w:pPr>
      <w:r w:rsidRPr="00417023">
        <w:rPr>
          <w:rFonts w:ascii="Mark Pro" w:eastAsia="思源黑体" w:hAnsi="Mark Pro"/>
          <w:b/>
          <w:bCs/>
          <w:color w:val="595959" w:themeColor="text1" w:themeTint="A6"/>
          <w:kern w:val="28"/>
          <w:lang w:val="en-GB"/>
        </w:rPr>
        <w:t>Calibration area</w:t>
      </w:r>
    </w:p>
    <w:p w14:paraId="3551BA81" w14:textId="77777777" w:rsidR="005B7B6B" w:rsidRPr="0008666E" w:rsidRDefault="005B7B6B" w:rsidP="005B7B6B">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T</w:t>
      </w:r>
      <w:r w:rsidRPr="0008666E">
        <w:rPr>
          <w:rFonts w:ascii="Mark Pro" w:eastAsia="思源黑体" w:hAnsi="Mark Pro"/>
          <w:color w:val="595959" w:themeColor="text1" w:themeTint="A6"/>
          <w:kern w:val="28"/>
          <w:lang w:val="en-GB"/>
        </w:rPr>
        <w:t xml:space="preserve">he map should include a calibration segment for line detection. If the line includes colour segments, the one with the brightest colour should be included. Otherwise, the track colour (usually black) should be used. The solid colour background area (usually white) should be at least 96mm wide on both sides of the line. The length of the segment should be at least 35mm. These measurements will ensure that there is enough space for swiping the sensor over this area during the calibration.  </w:t>
      </w:r>
    </w:p>
    <w:p w14:paraId="1B6CBCBC" w14:textId="77777777" w:rsidR="005B7B6B" w:rsidRDefault="005B7B6B" w:rsidP="005B7B6B">
      <w:pPr>
        <w:spacing w:line="360" w:lineRule="auto"/>
        <w:jc w:val="center"/>
        <w:rPr>
          <w:rFonts w:ascii="Mark Pro" w:eastAsia="思源黑体" w:hAnsi="Mark Pro"/>
          <w:color w:val="595959" w:themeColor="text1" w:themeTint="A6"/>
          <w:kern w:val="28"/>
          <w:lang w:val="en-GB"/>
        </w:rPr>
      </w:pPr>
      <w:r>
        <w:rPr>
          <w:noProof/>
        </w:rPr>
        <w:drawing>
          <wp:inline distT="0" distB="0" distL="0" distR="0" wp14:anchorId="384D4414" wp14:editId="0739811F">
            <wp:extent cx="5731510" cy="1045845"/>
            <wp:effectExtent l="0" t="0" r="2540" b="1905"/>
            <wp:docPr id="471267820" name="Picture 47126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6">
                      <a:extLst>
                        <a:ext uri="{28A0092B-C50C-407E-A947-70E740481C1C}">
                          <a14:useLocalDpi xmlns:a14="http://schemas.microsoft.com/office/drawing/2010/main" val="0"/>
                        </a:ext>
                      </a:extLst>
                    </a:blip>
                    <a:stretch>
                      <a:fillRect/>
                    </a:stretch>
                  </pic:blipFill>
                  <pic:spPr>
                    <a:xfrm>
                      <a:off x="0" y="0"/>
                      <a:ext cx="5731510" cy="1045845"/>
                    </a:xfrm>
                    <a:prstGeom prst="rect">
                      <a:avLst/>
                    </a:prstGeom>
                  </pic:spPr>
                </pic:pic>
              </a:graphicData>
            </a:graphic>
          </wp:inline>
        </w:drawing>
      </w:r>
    </w:p>
    <w:p w14:paraId="359131EB" w14:textId="77777777" w:rsidR="005B7B6B" w:rsidRPr="00417023" w:rsidRDefault="005B7B6B" w:rsidP="005B7B6B">
      <w:pPr>
        <w:spacing w:line="360" w:lineRule="auto"/>
        <w:rPr>
          <w:rFonts w:ascii="Mark Pro" w:eastAsia="思源黑体" w:hAnsi="Mark Pro"/>
          <w:b/>
          <w:kern w:val="28"/>
          <w:sz w:val="28"/>
          <w:szCs w:val="28"/>
          <w:lang w:val="en-GB"/>
        </w:rPr>
      </w:pPr>
      <w:r w:rsidRPr="000A58DB">
        <w:rPr>
          <w:noProof/>
          <w:lang w:val="en-GB"/>
        </w:rPr>
        <w:drawing>
          <wp:inline distT="0" distB="0" distL="0" distR="0" wp14:anchorId="441B2B2C" wp14:editId="61541791">
            <wp:extent cx="180000" cy="169091"/>
            <wp:effectExtent l="0" t="0" r="0" b="2540"/>
            <wp:docPr id="471267821" name="Picture 47126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Pr="00417023">
        <w:rPr>
          <w:rFonts w:ascii="Mark Pro" w:eastAsia="思源黑体" w:hAnsi="Mark Pro"/>
          <w:b/>
          <w:bCs/>
          <w:color w:val="FCC800"/>
          <w:kern w:val="28"/>
          <w:sz w:val="28"/>
          <w:szCs w:val="28"/>
          <w:lang w:val="en-GB"/>
        </w:rPr>
        <w:t xml:space="preserve">  Black/white with different </w:t>
      </w:r>
      <w:r>
        <w:rPr>
          <w:rFonts w:ascii="Mark Pro" w:eastAsia="思源黑体" w:hAnsi="Mark Pro"/>
          <w:b/>
          <w:bCs/>
          <w:color w:val="FCC800"/>
          <w:kern w:val="28"/>
          <w:sz w:val="28"/>
          <w:szCs w:val="28"/>
          <w:lang w:val="en-GB"/>
        </w:rPr>
        <w:t>colour markers next to the track</w:t>
      </w:r>
    </w:p>
    <w:p w14:paraId="1E34D200" w14:textId="77777777" w:rsidR="005B7B6B" w:rsidRPr="00417023" w:rsidRDefault="005B7B6B" w:rsidP="005B7B6B">
      <w:pPr>
        <w:pStyle w:val="ListParagraph"/>
        <w:numPr>
          <w:ilvl w:val="0"/>
          <w:numId w:val="28"/>
        </w:numPr>
        <w:spacing w:line="360" w:lineRule="auto"/>
        <w:rPr>
          <w:rFonts w:ascii="Mark Pro" w:eastAsia="思源黑体" w:hAnsi="Mark Pro"/>
          <w:b/>
          <w:bCs/>
          <w:color w:val="595959" w:themeColor="text1" w:themeTint="A6"/>
          <w:kern w:val="28"/>
          <w:lang w:val="en-GB"/>
        </w:rPr>
      </w:pPr>
      <w:r w:rsidRPr="00417023">
        <w:rPr>
          <w:rFonts w:ascii="Mark Pro" w:eastAsia="思源黑体" w:hAnsi="Mark Pro"/>
          <w:b/>
          <w:bCs/>
          <w:color w:val="595959" w:themeColor="text1" w:themeTint="A6"/>
          <w:kern w:val="28"/>
          <w:lang w:val="en-GB"/>
        </w:rPr>
        <w:t>Colour marker width</w:t>
      </w:r>
    </w:p>
    <w:p w14:paraId="6B69045E" w14:textId="77777777" w:rsidR="005B7B6B" w:rsidRPr="00192CDA" w:rsidRDefault="005B7B6B" w:rsidP="005B7B6B">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A</w:t>
      </w:r>
      <w:r w:rsidRPr="00192CDA">
        <w:rPr>
          <w:rFonts w:ascii="Mark Pro" w:eastAsia="思源黑体" w:hAnsi="Mark Pro"/>
          <w:color w:val="595959" w:themeColor="text1" w:themeTint="A6"/>
          <w:kern w:val="28"/>
          <w:lang w:val="en-GB"/>
        </w:rPr>
        <w:t xml:space="preserve"> map can also incorporate colour markers next to the track on straight sections. The minimum width of these markers is the same as the track: 25mm. This width will allow the external sensors of the Quad RGB sensor (L2, R2) to detect the marker. The markers can be used on one or both sides of the track, depending on its purpose. For instance, they can help to indicate the robot's position on a map.</w:t>
      </w:r>
    </w:p>
    <w:p w14:paraId="36D97718" w14:textId="77777777" w:rsidR="005B7B6B" w:rsidRPr="00417023" w:rsidRDefault="005B7B6B" w:rsidP="005B7B6B">
      <w:pPr>
        <w:pStyle w:val="ListParagraph"/>
        <w:numPr>
          <w:ilvl w:val="0"/>
          <w:numId w:val="28"/>
        </w:numPr>
        <w:spacing w:line="360" w:lineRule="auto"/>
        <w:rPr>
          <w:rFonts w:ascii="Mark Pro" w:eastAsia="思源黑体" w:hAnsi="Mark Pro"/>
          <w:b/>
          <w:bCs/>
          <w:color w:val="595959" w:themeColor="text1" w:themeTint="A6"/>
          <w:kern w:val="28"/>
          <w:lang w:val="en-GB"/>
        </w:rPr>
      </w:pPr>
      <w:r w:rsidRPr="00417023">
        <w:rPr>
          <w:rFonts w:ascii="Mark Pro" w:eastAsia="思源黑体" w:hAnsi="Mark Pro"/>
          <w:b/>
          <w:bCs/>
          <w:color w:val="595959" w:themeColor="text1" w:themeTint="A6"/>
          <w:kern w:val="28"/>
          <w:lang w:val="en-GB"/>
        </w:rPr>
        <w:t>Turning on a colour marker</w:t>
      </w:r>
    </w:p>
    <w:p w14:paraId="4FBAB1C1" w14:textId="77777777" w:rsidR="005B7B6B" w:rsidRPr="00192CDA" w:rsidRDefault="005B7B6B" w:rsidP="005B7B6B">
      <w:pPr>
        <w:spacing w:line="360" w:lineRule="auto"/>
        <w:rPr>
          <w:rFonts w:ascii="Mark Pro" w:eastAsia="思源黑体" w:hAnsi="Mark Pro"/>
          <w:color w:val="595959" w:themeColor="text1" w:themeTint="A6"/>
          <w:kern w:val="28"/>
          <w:lang w:val="en-GB"/>
        </w:rPr>
      </w:pPr>
      <w:r>
        <w:rPr>
          <w:rFonts w:ascii="Mark Pro" w:eastAsia="思源黑体" w:hAnsi="Mark Pro"/>
          <w:color w:val="595959" w:themeColor="text1" w:themeTint="A6"/>
          <w:kern w:val="28"/>
          <w:lang w:val="en-GB"/>
        </w:rPr>
        <w:t>I</w:t>
      </w:r>
      <w:r w:rsidRPr="00192CDA">
        <w:rPr>
          <w:rFonts w:ascii="Mark Pro" w:eastAsia="思源黑体" w:hAnsi="Mark Pro"/>
          <w:color w:val="595959" w:themeColor="text1" w:themeTint="A6"/>
          <w:kern w:val="28"/>
          <w:lang w:val="en-GB"/>
        </w:rPr>
        <w:t xml:space="preserve">n order to turn left or right on a colour marker, the rear wheels of mBot2 need to be centred on the marker. The travel distance from the point where the colour marker is detected until the rear wheels are centred on them is approximately 90mm. </w:t>
      </w:r>
    </w:p>
    <w:p w14:paraId="48421161" w14:textId="77777777" w:rsidR="005B7B6B" w:rsidRPr="00417023" w:rsidRDefault="005B7B6B" w:rsidP="005B7B6B">
      <w:pPr>
        <w:pStyle w:val="ListParagraph"/>
        <w:numPr>
          <w:ilvl w:val="0"/>
          <w:numId w:val="28"/>
        </w:numPr>
        <w:spacing w:line="360" w:lineRule="auto"/>
        <w:rPr>
          <w:rFonts w:ascii="Mark Pro" w:eastAsia="思源黑体" w:hAnsi="Mark Pro"/>
          <w:b/>
          <w:bCs/>
          <w:color w:val="595959" w:themeColor="text1" w:themeTint="A6"/>
          <w:kern w:val="28"/>
          <w:lang w:val="en-GB"/>
        </w:rPr>
      </w:pPr>
      <w:r w:rsidRPr="00417023">
        <w:rPr>
          <w:rFonts w:ascii="Mark Pro" w:eastAsia="思源黑体" w:hAnsi="Mark Pro"/>
          <w:b/>
          <w:bCs/>
          <w:color w:val="595959" w:themeColor="text1" w:themeTint="A6"/>
          <w:kern w:val="28"/>
          <w:lang w:val="en-GB"/>
        </w:rPr>
        <w:t>Mixing colour markers on both sides of the track</w:t>
      </w:r>
    </w:p>
    <w:p w14:paraId="29A18F08" w14:textId="77777777" w:rsidR="005B7B6B" w:rsidRDefault="005B7B6B" w:rsidP="005B7B6B">
      <w:pPr>
        <w:spacing w:line="360" w:lineRule="auto"/>
        <w:rPr>
          <w:rFonts w:ascii="Mark Pro" w:eastAsia="思源黑体" w:hAnsi="Mark Pro"/>
          <w:color w:val="595959" w:themeColor="text1" w:themeTint="A6"/>
          <w:kern w:val="28"/>
          <w:lang w:val="en-GB"/>
        </w:rPr>
      </w:pPr>
      <w:r w:rsidRPr="00192CDA">
        <w:rPr>
          <w:rFonts w:ascii="Mark Pro" w:eastAsia="思源黑体" w:hAnsi="Mark Pro"/>
          <w:color w:val="595959" w:themeColor="text1" w:themeTint="A6"/>
          <w:kern w:val="28"/>
          <w:lang w:val="en-GB"/>
        </w:rPr>
        <w:t>If the mBot2 always drives the same track on a single direction, different colour combinations of pairs of markers can allow you to color-code a bigger number of positions than if using single colours. If the robot drives a track on both directions, mixed colours of pairs of markers can be used to inform the robot about its direction apart from its position:</w:t>
      </w:r>
    </w:p>
    <w:p w14:paraId="35F8E2C0" w14:textId="77777777" w:rsidR="005B7B6B" w:rsidRDefault="005B7B6B" w:rsidP="005B7B6B">
      <w:pPr>
        <w:spacing w:after="0" w:line="360" w:lineRule="auto"/>
        <w:rPr>
          <w:rFonts w:ascii="Mark Pro" w:eastAsia="思源黑体" w:hAnsi="Mark Pro"/>
          <w:color w:val="595959" w:themeColor="text1" w:themeTint="A6"/>
          <w:kern w:val="28"/>
          <w:lang w:val="en-GB"/>
        </w:rPr>
      </w:pPr>
      <w:r w:rsidRPr="002317EA">
        <w:rPr>
          <w:noProof/>
        </w:rPr>
        <w:drawing>
          <wp:anchor distT="0" distB="0" distL="114300" distR="114300" simplePos="0" relativeHeight="251667456" behindDoc="0" locked="0" layoutInCell="1" allowOverlap="1" wp14:anchorId="7218F4AF" wp14:editId="426FC3B4">
            <wp:simplePos x="0" y="0"/>
            <wp:positionH relativeFrom="margin">
              <wp:posOffset>4267200</wp:posOffset>
            </wp:positionH>
            <wp:positionV relativeFrom="paragraph">
              <wp:posOffset>5715</wp:posOffset>
            </wp:positionV>
            <wp:extent cx="2375761" cy="2226965"/>
            <wp:effectExtent l="0" t="0" r="5715" b="1905"/>
            <wp:wrapNone/>
            <wp:docPr id="8" name="Grafik 1" descr="Ein Bild, das Text, Kamera, Projektor,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Kamera, Projektor, Elektronik enthält.&#10;&#10;Automatisch generierte Beschreibung"/>
                    <pic:cNvPicPr/>
                  </pic:nvPicPr>
                  <pic:blipFill rotWithShape="1">
                    <a:blip r:embed="rId37" cstate="print">
                      <a:extLst>
                        <a:ext uri="{BEBA8EAE-BF5A-486C-A8C5-ECC9F3942E4B}">
                          <a14:imgProps xmlns:a14="http://schemas.microsoft.com/office/drawing/2010/main">
                            <a14:imgLayer r:embed="rId38">
                              <a14:imgEffect>
                                <a14:brightnessContrast bright="20000" contrast="20000"/>
                              </a14:imgEffect>
                            </a14:imgLayer>
                          </a14:imgProps>
                        </a:ext>
                        <a:ext uri="{28A0092B-C50C-407E-A947-70E740481C1C}">
                          <a14:useLocalDpi xmlns:a14="http://schemas.microsoft.com/office/drawing/2010/main" val="0"/>
                        </a:ext>
                      </a:extLst>
                    </a:blip>
                    <a:srcRect l="6862" t="9265" r="3543" b="6946"/>
                    <a:stretch/>
                  </pic:blipFill>
                  <pic:spPr bwMode="auto">
                    <a:xfrm>
                      <a:off x="0" y="0"/>
                      <a:ext cx="2379761" cy="2230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1FA61C" w14:textId="77777777" w:rsidR="005B7B6B" w:rsidRDefault="005B7B6B" w:rsidP="005B7B6B">
      <w:pPr>
        <w:spacing w:after="0" w:line="360" w:lineRule="auto"/>
        <w:rPr>
          <w:rFonts w:ascii="Mark Pro" w:eastAsia="思源黑体" w:hAnsi="Mark Pro"/>
          <w:color w:val="595959" w:themeColor="text1" w:themeTint="A6"/>
          <w:kern w:val="28"/>
          <w:lang w:val="en-GB"/>
        </w:rPr>
      </w:pPr>
    </w:p>
    <w:tbl>
      <w:tblPr>
        <w:tblStyle w:val="TableGrid"/>
        <w:tblW w:w="6088" w:type="dxa"/>
        <w:tblLook w:val="04A0" w:firstRow="1" w:lastRow="0" w:firstColumn="1" w:lastColumn="0" w:noHBand="0" w:noVBand="1"/>
      </w:tblPr>
      <w:tblGrid>
        <w:gridCol w:w="1522"/>
        <w:gridCol w:w="1522"/>
        <w:gridCol w:w="1522"/>
        <w:gridCol w:w="1522"/>
      </w:tblGrid>
      <w:tr w:rsidR="005B7B6B" w14:paraId="42CBB620" w14:textId="77777777" w:rsidTr="00047578">
        <w:trPr>
          <w:trHeight w:val="546"/>
        </w:trPr>
        <w:tc>
          <w:tcPr>
            <w:tcW w:w="1522" w:type="dxa"/>
          </w:tcPr>
          <w:p w14:paraId="61344926" w14:textId="77777777" w:rsidR="005B7B6B" w:rsidRPr="0014216E" w:rsidRDefault="005B7B6B" w:rsidP="00047578">
            <w:pPr>
              <w:spacing w:line="276" w:lineRule="auto"/>
              <w:jc w:val="center"/>
              <w:rPr>
                <w:rFonts w:ascii="Mark Pro" w:eastAsia="思源黑体" w:hAnsi="Mark Pro"/>
                <w:b/>
                <w:bCs/>
                <w:color w:val="595959" w:themeColor="text1" w:themeTint="A6"/>
                <w:kern w:val="28"/>
                <w:lang w:val="en-GB"/>
              </w:rPr>
            </w:pPr>
            <w:r w:rsidRPr="0014216E">
              <w:rPr>
                <w:rFonts w:ascii="Mark Pro" w:hAnsi="Mark Pro"/>
                <w:b/>
                <w:bCs/>
                <w:color w:val="595959" w:themeColor="text1" w:themeTint="A6"/>
              </w:rPr>
              <w:t>Position</w:t>
            </w:r>
          </w:p>
        </w:tc>
        <w:tc>
          <w:tcPr>
            <w:tcW w:w="1522" w:type="dxa"/>
          </w:tcPr>
          <w:p w14:paraId="2DE733DD" w14:textId="77777777" w:rsidR="005B7B6B" w:rsidRPr="0014216E" w:rsidRDefault="005B7B6B" w:rsidP="00047578">
            <w:pPr>
              <w:spacing w:line="276" w:lineRule="auto"/>
              <w:jc w:val="center"/>
              <w:rPr>
                <w:rFonts w:ascii="Mark Pro" w:eastAsia="思源黑体" w:hAnsi="Mark Pro"/>
                <w:b/>
                <w:bCs/>
                <w:color w:val="595959" w:themeColor="text1" w:themeTint="A6"/>
                <w:kern w:val="28"/>
                <w:lang w:val="en-GB"/>
              </w:rPr>
            </w:pPr>
            <w:r w:rsidRPr="0014216E">
              <w:rPr>
                <w:rFonts w:ascii="Mark Pro" w:hAnsi="Mark Pro"/>
                <w:b/>
                <w:bCs/>
                <w:color w:val="595959" w:themeColor="text1" w:themeTint="A6"/>
              </w:rPr>
              <w:t>Direction</w:t>
            </w:r>
          </w:p>
        </w:tc>
        <w:tc>
          <w:tcPr>
            <w:tcW w:w="1522" w:type="dxa"/>
          </w:tcPr>
          <w:p w14:paraId="19BD5ED5" w14:textId="77777777" w:rsidR="005B7B6B" w:rsidRPr="0014216E" w:rsidRDefault="005B7B6B" w:rsidP="00047578">
            <w:pPr>
              <w:spacing w:line="276" w:lineRule="auto"/>
              <w:jc w:val="center"/>
              <w:rPr>
                <w:rFonts w:ascii="Mark Pro" w:eastAsia="思源黑体" w:hAnsi="Mark Pro"/>
                <w:b/>
                <w:bCs/>
                <w:color w:val="595959" w:themeColor="text1" w:themeTint="A6"/>
                <w:kern w:val="28"/>
                <w:lang w:val="en-GB"/>
              </w:rPr>
            </w:pPr>
            <w:r w:rsidRPr="0014216E">
              <w:rPr>
                <w:rFonts w:ascii="Mark Pro" w:hAnsi="Mark Pro"/>
                <w:b/>
                <w:bCs/>
                <w:color w:val="595959" w:themeColor="text1" w:themeTint="A6"/>
              </w:rPr>
              <w:t>L2</w:t>
            </w:r>
          </w:p>
        </w:tc>
        <w:tc>
          <w:tcPr>
            <w:tcW w:w="1522" w:type="dxa"/>
          </w:tcPr>
          <w:p w14:paraId="10EBD80A" w14:textId="77777777" w:rsidR="005B7B6B" w:rsidRPr="0014216E" w:rsidRDefault="005B7B6B" w:rsidP="00047578">
            <w:pPr>
              <w:spacing w:line="276" w:lineRule="auto"/>
              <w:jc w:val="center"/>
              <w:rPr>
                <w:rFonts w:ascii="Mark Pro" w:eastAsia="思源黑体" w:hAnsi="Mark Pro"/>
                <w:b/>
                <w:bCs/>
                <w:color w:val="595959" w:themeColor="text1" w:themeTint="A6"/>
                <w:kern w:val="28"/>
                <w:lang w:val="en-GB"/>
              </w:rPr>
            </w:pPr>
            <w:r w:rsidRPr="0014216E">
              <w:rPr>
                <w:rFonts w:ascii="Mark Pro" w:hAnsi="Mark Pro"/>
                <w:b/>
                <w:bCs/>
                <w:color w:val="595959" w:themeColor="text1" w:themeTint="A6"/>
              </w:rPr>
              <w:t>R2</w:t>
            </w:r>
          </w:p>
        </w:tc>
      </w:tr>
      <w:tr w:rsidR="005B7B6B" w14:paraId="41525953" w14:textId="77777777" w:rsidTr="00047578">
        <w:trPr>
          <w:trHeight w:val="715"/>
        </w:trPr>
        <w:tc>
          <w:tcPr>
            <w:tcW w:w="1522" w:type="dxa"/>
          </w:tcPr>
          <w:p w14:paraId="1C16AFD6" w14:textId="77777777" w:rsidR="005B7B6B" w:rsidRPr="0014216E" w:rsidRDefault="005B7B6B" w:rsidP="00047578">
            <w:pPr>
              <w:spacing w:line="276" w:lineRule="auto"/>
              <w:jc w:val="center"/>
              <w:rPr>
                <w:rFonts w:ascii="Mark Pro" w:eastAsia="思源黑体" w:hAnsi="Mark Pro"/>
                <w:color w:val="595959" w:themeColor="text1" w:themeTint="A6"/>
                <w:kern w:val="28"/>
                <w:sz w:val="20"/>
                <w:szCs w:val="20"/>
                <w:lang w:val="en-GB"/>
              </w:rPr>
            </w:pPr>
            <w:r w:rsidRPr="0014216E">
              <w:rPr>
                <w:rFonts w:ascii="Mark Pro" w:hAnsi="Mark Pro"/>
                <w:color w:val="595959" w:themeColor="text1" w:themeTint="A6"/>
                <w:sz w:val="20"/>
                <w:szCs w:val="20"/>
              </w:rPr>
              <w:t>Position 1</w:t>
            </w:r>
          </w:p>
        </w:tc>
        <w:tc>
          <w:tcPr>
            <w:tcW w:w="1522" w:type="dxa"/>
          </w:tcPr>
          <w:p w14:paraId="2D645FCA" w14:textId="77777777" w:rsidR="005B7B6B" w:rsidRPr="0014216E" w:rsidRDefault="005B7B6B" w:rsidP="00047578">
            <w:pPr>
              <w:spacing w:line="276" w:lineRule="auto"/>
              <w:jc w:val="center"/>
              <w:rPr>
                <w:rFonts w:ascii="Mark Pro" w:eastAsia="思源黑体" w:hAnsi="Mark Pro"/>
                <w:color w:val="595959" w:themeColor="text1" w:themeTint="A6"/>
                <w:kern w:val="28"/>
                <w:sz w:val="20"/>
                <w:szCs w:val="20"/>
                <w:lang w:val="en-GB"/>
              </w:rPr>
            </w:pPr>
            <w:r w:rsidRPr="0014216E">
              <w:rPr>
                <w:rFonts w:ascii="Mark Pro" w:hAnsi="Mark Pro"/>
                <w:color w:val="595959" w:themeColor="text1" w:themeTint="A6"/>
                <w:sz w:val="20"/>
                <w:szCs w:val="20"/>
              </w:rPr>
              <w:t>Driving from left to right</w:t>
            </w:r>
          </w:p>
        </w:tc>
        <w:tc>
          <w:tcPr>
            <w:tcW w:w="1522" w:type="dxa"/>
          </w:tcPr>
          <w:p w14:paraId="7EBB80F3" w14:textId="77777777" w:rsidR="005B7B6B" w:rsidRPr="0014216E" w:rsidRDefault="005B7B6B" w:rsidP="00047578">
            <w:pPr>
              <w:spacing w:line="276" w:lineRule="auto"/>
              <w:jc w:val="center"/>
              <w:rPr>
                <w:rFonts w:ascii="Mark Pro" w:eastAsia="思源黑体" w:hAnsi="Mark Pro"/>
                <w:color w:val="595959" w:themeColor="text1" w:themeTint="A6"/>
                <w:kern w:val="28"/>
                <w:sz w:val="20"/>
                <w:szCs w:val="20"/>
                <w:lang w:val="en-GB"/>
              </w:rPr>
            </w:pPr>
            <w:r w:rsidRPr="0014216E">
              <w:rPr>
                <w:rFonts w:ascii="Mark Pro" w:hAnsi="Mark Pro"/>
                <w:color w:val="595959" w:themeColor="text1" w:themeTint="A6"/>
                <w:sz w:val="20"/>
                <w:szCs w:val="20"/>
              </w:rPr>
              <w:t>Green</w:t>
            </w:r>
          </w:p>
        </w:tc>
        <w:tc>
          <w:tcPr>
            <w:tcW w:w="1522" w:type="dxa"/>
          </w:tcPr>
          <w:p w14:paraId="7A4EEFCC" w14:textId="77777777" w:rsidR="005B7B6B" w:rsidRPr="0014216E" w:rsidRDefault="005B7B6B" w:rsidP="00047578">
            <w:pPr>
              <w:spacing w:line="276" w:lineRule="auto"/>
              <w:jc w:val="center"/>
              <w:rPr>
                <w:rFonts w:ascii="Mark Pro" w:eastAsia="思源黑体" w:hAnsi="Mark Pro"/>
                <w:color w:val="595959" w:themeColor="text1" w:themeTint="A6"/>
                <w:kern w:val="28"/>
                <w:sz w:val="20"/>
                <w:szCs w:val="20"/>
                <w:lang w:val="en-GB"/>
              </w:rPr>
            </w:pPr>
            <w:r w:rsidRPr="0014216E">
              <w:rPr>
                <w:rFonts w:ascii="Mark Pro" w:hAnsi="Mark Pro"/>
                <w:color w:val="595959" w:themeColor="text1" w:themeTint="A6"/>
                <w:sz w:val="20"/>
                <w:szCs w:val="20"/>
              </w:rPr>
              <w:t>Red</w:t>
            </w:r>
          </w:p>
        </w:tc>
      </w:tr>
      <w:tr w:rsidR="005B7B6B" w14:paraId="4C218668" w14:textId="77777777" w:rsidTr="00047578">
        <w:trPr>
          <w:trHeight w:val="697"/>
        </w:trPr>
        <w:tc>
          <w:tcPr>
            <w:tcW w:w="1522" w:type="dxa"/>
          </w:tcPr>
          <w:p w14:paraId="0F399481" w14:textId="77777777" w:rsidR="005B7B6B" w:rsidRPr="0014216E" w:rsidRDefault="005B7B6B" w:rsidP="00047578">
            <w:pPr>
              <w:spacing w:line="276" w:lineRule="auto"/>
              <w:jc w:val="center"/>
              <w:rPr>
                <w:rFonts w:ascii="Mark Pro" w:eastAsia="思源黑体" w:hAnsi="Mark Pro"/>
                <w:color w:val="595959" w:themeColor="text1" w:themeTint="A6"/>
                <w:kern w:val="28"/>
                <w:sz w:val="20"/>
                <w:szCs w:val="20"/>
                <w:lang w:val="en-GB"/>
              </w:rPr>
            </w:pPr>
            <w:r w:rsidRPr="0014216E">
              <w:rPr>
                <w:rFonts w:ascii="Mark Pro" w:hAnsi="Mark Pro"/>
                <w:color w:val="595959" w:themeColor="text1" w:themeTint="A6"/>
                <w:sz w:val="20"/>
                <w:szCs w:val="20"/>
              </w:rPr>
              <w:t>Position 2</w:t>
            </w:r>
          </w:p>
        </w:tc>
        <w:tc>
          <w:tcPr>
            <w:tcW w:w="1522" w:type="dxa"/>
          </w:tcPr>
          <w:p w14:paraId="2F02DA0D" w14:textId="77777777" w:rsidR="005B7B6B" w:rsidRPr="0014216E" w:rsidRDefault="005B7B6B" w:rsidP="00047578">
            <w:pPr>
              <w:spacing w:line="276" w:lineRule="auto"/>
              <w:jc w:val="center"/>
              <w:rPr>
                <w:rFonts w:ascii="Mark Pro" w:eastAsia="思源黑体" w:hAnsi="Mark Pro"/>
                <w:color w:val="595959" w:themeColor="text1" w:themeTint="A6"/>
                <w:kern w:val="28"/>
                <w:sz w:val="20"/>
                <w:szCs w:val="20"/>
                <w:lang w:val="en-GB"/>
              </w:rPr>
            </w:pPr>
            <w:r w:rsidRPr="0014216E">
              <w:rPr>
                <w:rFonts w:ascii="Mark Pro" w:hAnsi="Mark Pro"/>
                <w:color w:val="595959" w:themeColor="text1" w:themeTint="A6"/>
                <w:sz w:val="20"/>
                <w:szCs w:val="20"/>
              </w:rPr>
              <w:t>Driving from right to left</w:t>
            </w:r>
          </w:p>
        </w:tc>
        <w:tc>
          <w:tcPr>
            <w:tcW w:w="1522" w:type="dxa"/>
          </w:tcPr>
          <w:p w14:paraId="1B73FF9D" w14:textId="77777777" w:rsidR="005B7B6B" w:rsidRPr="0014216E" w:rsidRDefault="005B7B6B" w:rsidP="00047578">
            <w:pPr>
              <w:spacing w:line="276" w:lineRule="auto"/>
              <w:jc w:val="center"/>
              <w:rPr>
                <w:rFonts w:ascii="Mark Pro" w:eastAsia="思源黑体" w:hAnsi="Mark Pro"/>
                <w:color w:val="595959" w:themeColor="text1" w:themeTint="A6"/>
                <w:kern w:val="28"/>
                <w:sz w:val="20"/>
                <w:szCs w:val="20"/>
                <w:lang w:val="en-GB"/>
              </w:rPr>
            </w:pPr>
            <w:r w:rsidRPr="0014216E">
              <w:rPr>
                <w:rFonts w:ascii="Mark Pro" w:hAnsi="Mark Pro"/>
                <w:color w:val="595959" w:themeColor="text1" w:themeTint="A6"/>
                <w:sz w:val="20"/>
                <w:szCs w:val="20"/>
              </w:rPr>
              <w:t>Red</w:t>
            </w:r>
          </w:p>
        </w:tc>
        <w:tc>
          <w:tcPr>
            <w:tcW w:w="1522" w:type="dxa"/>
          </w:tcPr>
          <w:p w14:paraId="4C21EA2C" w14:textId="77777777" w:rsidR="005B7B6B" w:rsidRPr="0014216E" w:rsidRDefault="005B7B6B" w:rsidP="00047578">
            <w:pPr>
              <w:spacing w:line="276" w:lineRule="auto"/>
              <w:jc w:val="center"/>
              <w:rPr>
                <w:rFonts w:ascii="Mark Pro" w:eastAsia="思源黑体" w:hAnsi="Mark Pro"/>
                <w:color w:val="595959" w:themeColor="text1" w:themeTint="A6"/>
                <w:kern w:val="28"/>
                <w:sz w:val="20"/>
                <w:szCs w:val="20"/>
                <w:lang w:val="en-GB"/>
              </w:rPr>
            </w:pPr>
            <w:r w:rsidRPr="0014216E">
              <w:rPr>
                <w:rFonts w:ascii="Mark Pro" w:hAnsi="Mark Pro"/>
                <w:color w:val="595959" w:themeColor="text1" w:themeTint="A6"/>
                <w:sz w:val="20"/>
                <w:szCs w:val="20"/>
              </w:rPr>
              <w:t>Green</w:t>
            </w:r>
          </w:p>
        </w:tc>
      </w:tr>
    </w:tbl>
    <w:p w14:paraId="3D2E1740" w14:textId="77777777" w:rsidR="005B7B6B" w:rsidRPr="0008666E" w:rsidRDefault="005B7B6B" w:rsidP="005B7B6B">
      <w:pPr>
        <w:spacing w:after="0" w:line="360" w:lineRule="auto"/>
        <w:rPr>
          <w:rFonts w:ascii="Mark Pro" w:eastAsia="思源黑体" w:hAnsi="Mark Pro"/>
          <w:color w:val="595959" w:themeColor="text1" w:themeTint="A6"/>
          <w:kern w:val="28"/>
          <w:lang w:val="en-GB"/>
        </w:rPr>
      </w:pPr>
    </w:p>
    <w:p w14:paraId="1830972E" w14:textId="77777777" w:rsidR="005B7B6B" w:rsidRPr="003C49D9" w:rsidRDefault="005B7B6B" w:rsidP="00ED0FAE">
      <w:pPr>
        <w:spacing w:after="0" w:line="360" w:lineRule="auto"/>
        <w:rPr>
          <w:rFonts w:ascii="Mark Pro" w:eastAsia="思源黑体" w:hAnsi="Mark Pro"/>
          <w:color w:val="FFFFFF" w:themeColor="background1"/>
          <w:kern w:val="28"/>
        </w:rPr>
      </w:pPr>
    </w:p>
    <w:sectPr w:rsidR="005B7B6B" w:rsidRPr="003C49D9" w:rsidSect="003C38A3">
      <w:headerReference w:type="even" r:id="rId39"/>
      <w:headerReference w:type="default" r:id="rId40"/>
      <w:footerReference w:type="default" r:id="rId41"/>
      <w:pgSz w:w="11906" w:h="16838" w:code="9"/>
      <w:pgMar w:top="1440" w:right="720" w:bottom="720" w:left="720" w:header="720"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D173F" w14:textId="77777777" w:rsidR="00E00F63" w:rsidRDefault="00E00F63" w:rsidP="00C32CBF">
      <w:pPr>
        <w:spacing w:after="0" w:line="240" w:lineRule="auto"/>
      </w:pPr>
      <w:r>
        <w:separator/>
      </w:r>
    </w:p>
  </w:endnote>
  <w:endnote w:type="continuationSeparator" w:id="0">
    <w:p w14:paraId="364504F7" w14:textId="77777777" w:rsidR="00E00F63" w:rsidRDefault="00E00F63" w:rsidP="00C32CBF">
      <w:pPr>
        <w:spacing w:after="0" w:line="240" w:lineRule="auto"/>
      </w:pPr>
      <w:r>
        <w:continuationSeparator/>
      </w:r>
    </w:p>
  </w:endnote>
  <w:endnote w:type="continuationNotice" w:id="1">
    <w:p w14:paraId="6B526C53" w14:textId="77777777" w:rsidR="00E00F63" w:rsidRDefault="00E00F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rk Pro">
    <w:altName w:val="Calibri"/>
    <w:panose1 w:val="020B0504020201010104"/>
    <w:charset w:val="00"/>
    <w:family w:val="swiss"/>
    <w:notTrueType/>
    <w:pitch w:val="variable"/>
    <w:sig w:usb0="A00000FF" w:usb1="5000FCFB" w:usb2="00000000" w:usb3="00000000" w:csb0="00000093" w:csb1="00000000"/>
  </w:font>
  <w:font w:name="思源黑体">
    <w:panose1 w:val="00000000000000000000"/>
    <w:charset w:val="86"/>
    <w:family w:val="swiss"/>
    <w:notTrueType/>
    <w:pitch w:val="variable"/>
    <w:sig w:usb0="30000287" w:usb1="2BDF3C10" w:usb2="00000016" w:usb3="00000000" w:csb0="002E010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rk Pro Medium">
    <w:altName w:val="Calibri"/>
    <w:panose1 w:val="020B0604020201010104"/>
    <w:charset w:val="00"/>
    <w:family w:val="swiss"/>
    <w:notTrueType/>
    <w:pitch w:val="variable"/>
    <w:sig w:usb0="A00000FF" w:usb1="5000FCF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D73A" w14:textId="77777777" w:rsidR="004E5761" w:rsidRPr="009806B1" w:rsidRDefault="004E5761" w:rsidP="009806B1">
    <w:pPr>
      <w:pStyle w:val="Footer"/>
      <w:jc w:val="center"/>
      <w:rPr>
        <w:rFonts w:ascii="Mark Pro" w:hAnsi="Mark Pro"/>
        <w:sz w:val="14"/>
        <w:szCs w:val="14"/>
      </w:rPr>
    </w:pPr>
    <w:r w:rsidRPr="009806B1">
      <w:rPr>
        <w:rFonts w:ascii="Mark Pro" w:hAnsi="Mark Pro"/>
        <w:color w:val="1EB9EE"/>
        <w:sz w:val="14"/>
        <w:szCs w:val="14"/>
      </w:rPr>
      <w:t>© education.makeblock.com</w:t>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fldChar w:fldCharType="begin"/>
    </w:r>
    <w:r w:rsidRPr="009806B1">
      <w:rPr>
        <w:rFonts w:ascii="Mark Pro" w:hAnsi="Mark Pro"/>
        <w:color w:val="1EB9EE"/>
        <w:sz w:val="14"/>
        <w:szCs w:val="14"/>
      </w:rPr>
      <w:instrText>PAGE   \* MERGEFORMAT</w:instrText>
    </w:r>
    <w:r w:rsidRPr="009806B1">
      <w:rPr>
        <w:rFonts w:ascii="Mark Pro" w:hAnsi="Mark Pro"/>
        <w:color w:val="1EB9EE"/>
        <w:sz w:val="14"/>
        <w:szCs w:val="14"/>
      </w:rPr>
      <w:fldChar w:fldCharType="separate"/>
    </w:r>
    <w:r w:rsidRPr="009806B1">
      <w:rPr>
        <w:rFonts w:ascii="Mark Pro" w:hAnsi="Mark Pro"/>
        <w:color w:val="1EB9EE"/>
        <w:sz w:val="14"/>
        <w:szCs w:val="14"/>
        <w:lang w:val="zh-CN"/>
      </w:rPr>
      <w:t>1</w:t>
    </w:r>
    <w:r w:rsidRPr="009806B1">
      <w:rPr>
        <w:rFonts w:ascii="Mark Pro" w:hAnsi="Mark Pro"/>
        <w:color w:val="1EB9E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F012F" w14:textId="77777777" w:rsidR="00E00F63" w:rsidRDefault="00E00F63" w:rsidP="00C32CBF">
      <w:pPr>
        <w:spacing w:after="0" w:line="240" w:lineRule="auto"/>
      </w:pPr>
      <w:r>
        <w:separator/>
      </w:r>
    </w:p>
  </w:footnote>
  <w:footnote w:type="continuationSeparator" w:id="0">
    <w:p w14:paraId="7B8B0485" w14:textId="77777777" w:rsidR="00E00F63" w:rsidRDefault="00E00F63" w:rsidP="00C32CBF">
      <w:pPr>
        <w:spacing w:after="0" w:line="240" w:lineRule="auto"/>
      </w:pPr>
      <w:r>
        <w:continuationSeparator/>
      </w:r>
    </w:p>
  </w:footnote>
  <w:footnote w:type="continuationNotice" w:id="1">
    <w:p w14:paraId="775D1BDF" w14:textId="77777777" w:rsidR="00E00F63" w:rsidRDefault="00E00F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D8BFD" w14:textId="54610102" w:rsidR="003C38A3" w:rsidRDefault="007947BA">
    <w:pPr>
      <w:pStyle w:val="Header"/>
    </w:pPr>
    <w:r>
      <w:rPr>
        <w:noProof/>
      </w:rPr>
      <w:drawing>
        <wp:anchor distT="0" distB="0" distL="114300" distR="114300" simplePos="0" relativeHeight="251668992" behindDoc="1" locked="0" layoutInCell="1" allowOverlap="1" wp14:anchorId="47DE43D8" wp14:editId="252D20F8">
          <wp:simplePos x="0" y="0"/>
          <wp:positionH relativeFrom="margin">
            <wp:align>left</wp:align>
          </wp:positionH>
          <wp:positionV relativeFrom="paragraph">
            <wp:posOffset>-266700</wp:posOffset>
          </wp:positionV>
          <wp:extent cx="1085850" cy="543339"/>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5850" cy="543339"/>
                  </a:xfrm>
                  <a:prstGeom prst="rect">
                    <a:avLst/>
                  </a:prstGeom>
                </pic:spPr>
              </pic:pic>
            </a:graphicData>
          </a:graphic>
          <wp14:sizeRelH relativeFrom="margin">
            <wp14:pctWidth>0</wp14:pctWidth>
          </wp14:sizeRelH>
          <wp14:sizeRelV relativeFrom="margin">
            <wp14:pctHeight>0</wp14:pctHeight>
          </wp14:sizeRelV>
        </wp:anchor>
      </w:drawing>
    </w:r>
    <w:r w:rsidR="00C47AFA">
      <w:rPr>
        <w:rFonts w:ascii="Mark Pro" w:hAnsi="Mark Pro"/>
        <w:noProof/>
        <w:color w:val="1EB9EE"/>
        <w:sz w:val="14"/>
        <w:szCs w:val="14"/>
      </w:rPr>
      <mc:AlternateContent>
        <mc:Choice Requires="wps">
          <w:drawing>
            <wp:anchor distT="0" distB="0" distL="114300" distR="114300" simplePos="0" relativeHeight="251664896" behindDoc="0" locked="0" layoutInCell="1" allowOverlap="1" wp14:anchorId="592D0A71" wp14:editId="49BD16A9">
              <wp:simplePos x="0" y="0"/>
              <wp:positionH relativeFrom="leftMargin">
                <wp:align>right</wp:align>
              </wp:positionH>
              <wp:positionV relativeFrom="paragraph">
                <wp:posOffset>1750171</wp:posOffset>
              </wp:positionV>
              <wp:extent cx="457200" cy="8464550"/>
              <wp:effectExtent l="0" t="0" r="0" b="0"/>
              <wp:wrapNone/>
              <wp:docPr id="16" name="Right Triangle 16"/>
              <wp:cNvGraphicFramePr/>
              <a:graphic xmlns:a="http://schemas.openxmlformats.org/drawingml/2006/main">
                <a:graphicData uri="http://schemas.microsoft.com/office/word/2010/wordprocessingShape">
                  <wps:wsp>
                    <wps:cNvSpPr/>
                    <wps:spPr>
                      <a:xfrm>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F788E6" id="_x0000_t6" coordsize="21600,21600" o:spt="6" path="m,l,21600r21600,xe">
              <v:stroke joinstyle="miter"/>
              <v:path gradientshapeok="t" o:connecttype="custom" o:connectlocs="0,0;0,10800;0,21600;10800,21600;21600,21600;10800,10800" textboxrect="1800,12600,12600,19800"/>
            </v:shapetype>
            <v:shape id="Right Triangle 16" o:spid="_x0000_s1026" type="#_x0000_t6" style="position:absolute;margin-left:-15.2pt;margin-top:137.8pt;width:36pt;height:666.5pt;z-index:25166489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" fillcolor="#00b0f0" stroked="f" strokeweight="1pt">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2A39" w14:textId="1CE27D01" w:rsidR="004E5761" w:rsidRDefault="00C47AFA" w:rsidP="00346A7F">
    <w:pPr>
      <w:pStyle w:val="Header"/>
      <w:jc w:val="center"/>
    </w:pPr>
    <w:r>
      <w:rPr>
        <w:rFonts w:ascii="Mark Pro" w:hAnsi="Mark Pro"/>
        <w:noProof/>
        <w:color w:val="1EB9EE"/>
        <w:sz w:val="14"/>
        <w:szCs w:val="14"/>
      </w:rPr>
      <mc:AlternateContent>
        <mc:Choice Requires="wps">
          <w:drawing>
            <wp:anchor distT="0" distB="0" distL="114300" distR="114300" simplePos="0" relativeHeight="251666944" behindDoc="0" locked="0" layoutInCell="1" allowOverlap="1" wp14:anchorId="69781156" wp14:editId="294F6F8B">
              <wp:simplePos x="0" y="0"/>
              <wp:positionH relativeFrom="page">
                <wp:align>right</wp:align>
              </wp:positionH>
              <wp:positionV relativeFrom="paragraph">
                <wp:posOffset>1757238</wp:posOffset>
              </wp:positionV>
              <wp:extent cx="457200" cy="8464550"/>
              <wp:effectExtent l="0" t="0" r="0" b="0"/>
              <wp:wrapNone/>
              <wp:docPr id="3" name="Right Triangle 3"/>
              <wp:cNvGraphicFramePr/>
              <a:graphic xmlns:a="http://schemas.openxmlformats.org/drawingml/2006/main">
                <a:graphicData uri="http://schemas.microsoft.com/office/word/2010/wordprocessingShape">
                  <wps:wsp>
                    <wps:cNvSpPr/>
                    <wps:spPr>
                      <a:xfrm flipH="1">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4705A" id="_x0000_t6" coordsize="21600,21600" o:spt="6" path="m,l,21600r21600,xe">
              <v:stroke joinstyle="miter"/>
              <v:path gradientshapeok="t" o:connecttype="custom" o:connectlocs="0,0;0,10800;0,21600;10800,21600;21600,21600;10800,10800" textboxrect="1800,12600,12600,19800"/>
            </v:shapetype>
            <v:shape id="Right Triangle 3" o:spid="_x0000_s1026" type="#_x0000_t6" style="position:absolute;margin-left:-15.2pt;margin-top:138.35pt;width:36pt;height:666.5pt;flip:x;z-index:2516669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" fillcolor="#00b0f0" stroked="f" strokeweight="1pt">
              <w10:wrap anchorx="page"/>
            </v:shape>
          </w:pict>
        </mc:Fallback>
      </mc:AlternateContent>
    </w:r>
    <w:r w:rsidR="006057B7">
      <w:rPr>
        <w:rFonts w:ascii="Mark Pro" w:hAnsi="Mark Pro"/>
        <w:noProof/>
        <w:color w:val="1EB9EE"/>
        <w:sz w:val="14"/>
        <w:szCs w:val="14"/>
      </w:rPr>
      <mc:AlternateContent>
        <mc:Choice Requires="wpg">
          <w:drawing>
            <wp:anchor distT="0" distB="0" distL="114300" distR="114300" simplePos="0" relativeHeight="251662848" behindDoc="0" locked="0" layoutInCell="1" allowOverlap="1" wp14:anchorId="4CF1A9AC" wp14:editId="5D0B08D1">
              <wp:simplePos x="0" y="0"/>
              <wp:positionH relativeFrom="page">
                <wp:posOffset>5236210</wp:posOffset>
              </wp:positionH>
              <wp:positionV relativeFrom="paragraph">
                <wp:posOffset>-323850</wp:posOffset>
              </wp:positionV>
              <wp:extent cx="2315669" cy="414867"/>
              <wp:effectExtent l="0" t="0" r="8890" b="23495"/>
              <wp:wrapNone/>
              <wp:docPr id="6" name="Group 6"/>
              <wp:cNvGraphicFramePr/>
              <a:graphic xmlns:a="http://schemas.openxmlformats.org/drawingml/2006/main">
                <a:graphicData uri="http://schemas.microsoft.com/office/word/2010/wordprocessingGroup">
                  <wpg:wgp>
                    <wpg:cNvGrpSpPr/>
                    <wpg:grpSpPr>
                      <a:xfrm>
                        <a:off x="0" y="0"/>
                        <a:ext cx="2315669" cy="414867"/>
                        <a:chOff x="0" y="0"/>
                        <a:chExt cx="2315669" cy="414867"/>
                      </a:xfrm>
                    </wpg:grpSpPr>
                    <wps:wsp>
                      <wps:cNvPr id="9" name="Rectangle 7"/>
                      <wps:cNvSpPr/>
                      <wps:spPr>
                        <a:xfrm>
                          <a:off x="0" y="82550"/>
                          <a:ext cx="2315669" cy="215900"/>
                        </a:xfrm>
                        <a:custGeom>
                          <a:avLst/>
                          <a:gdLst>
                            <a:gd name="connsiteX0" fmla="*/ 0 w 1989455"/>
                            <a:gd name="connsiteY0" fmla="*/ 0 h 215900"/>
                            <a:gd name="connsiteX1" fmla="*/ 1989455 w 1989455"/>
                            <a:gd name="connsiteY1" fmla="*/ 0 h 215900"/>
                            <a:gd name="connsiteX2" fmla="*/ 1989455 w 1989455"/>
                            <a:gd name="connsiteY2" fmla="*/ 215900 h 215900"/>
                            <a:gd name="connsiteX3" fmla="*/ 0 w 1989455"/>
                            <a:gd name="connsiteY3" fmla="*/ 215900 h 215900"/>
                            <a:gd name="connsiteX4" fmla="*/ 0 w 1989455"/>
                            <a:gd name="connsiteY4" fmla="*/ 0 h 215900"/>
                            <a:gd name="connsiteX0" fmla="*/ 325967 w 2315422"/>
                            <a:gd name="connsiteY0" fmla="*/ 0 h 215900"/>
                            <a:gd name="connsiteX1" fmla="*/ 2315422 w 2315422"/>
                            <a:gd name="connsiteY1" fmla="*/ 0 h 215900"/>
                            <a:gd name="connsiteX2" fmla="*/ 2315422 w 2315422"/>
                            <a:gd name="connsiteY2" fmla="*/ 215900 h 215900"/>
                            <a:gd name="connsiteX3" fmla="*/ 0 w 2315422"/>
                            <a:gd name="connsiteY3" fmla="*/ 215900 h 215900"/>
                            <a:gd name="connsiteX4" fmla="*/ 325967 w 2315422"/>
                            <a:gd name="connsiteY4" fmla="*/ 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5422" h="215900">
                              <a:moveTo>
                                <a:pt x="325967" y="0"/>
                              </a:moveTo>
                              <a:lnTo>
                                <a:pt x="2315422" y="0"/>
                              </a:lnTo>
                              <a:lnTo>
                                <a:pt x="2315422" y="215900"/>
                              </a:lnTo>
                              <a:lnTo>
                                <a:pt x="0" y="215900"/>
                              </a:lnTo>
                              <a:lnTo>
                                <a:pt x="325967" y="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Connector 8"/>
                      <wps:cNvCnPr/>
                      <wps:spPr>
                        <a:xfrm>
                          <a:off x="17843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9"/>
                      <wps:cNvCnPr/>
                      <wps:spPr>
                        <a:xfrm>
                          <a:off x="18796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1"/>
                      <wps:cNvCnPr/>
                      <wps:spPr>
                        <a:xfrm>
                          <a:off x="19685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2"/>
                      <wps:cNvCnPr/>
                      <wps:spPr>
                        <a:xfrm>
                          <a:off x="20637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471267822" name="Straight Connector 13"/>
                      <wps:cNvCnPr/>
                      <wps:spPr>
                        <a:xfrm>
                          <a:off x="21590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471267823" name="Straight Connector 14"/>
                      <wps:cNvCnPr/>
                      <wps:spPr>
                        <a:xfrm>
                          <a:off x="22542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11F020D" id="Group 6" o:spid="_x0000_s1026" style="position:absolute;margin-left:412.3pt;margin-top:-25.5pt;width:182.35pt;height:32.65pt;z-index:251662848;mso-position-horizontal-relative:page" coordsize="23156,4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">
              <v:shape id="Rectangle 7" o:spid="_x0000_s1027" style="position:absolute;top:825;width:23156;height:2159;visibility:visible;mso-wrap-style:square;v-text-anchor:middle" coordsize="2315422,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" path="m325967,l2315422,r,215900l,215900,325967,xe" fillcolor="#00b0f0" stroked="f" strokeweight="1pt">
                <v:stroke joinstyle="miter"/>
                <v:path arrowok="t" o:connecttype="custom" o:connectlocs="326002,0;2315669,0;2315669,215900;0,215900;326002,0" o:connectangles="0,0,0,0,0"/>
              </v:shape>
              <v:line id="Straight Connector 8" o:spid="_x0000_s1028" style="position:absolute;visibility:visible;mso-wrap-style:square" from="17843,0" to="17843,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" strokecolor="white [3212]" strokeweight="3pt">
                <v:stroke joinstyle="miter"/>
              </v:line>
              <v:line id="Straight Connector 9" o:spid="_x0000_s1029" style="position:absolute;visibility:visible;mso-wrap-style:square" from="18796,0" to="18796,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" strokecolor="white [3212]" strokeweight="3pt">
                <v:stroke joinstyle="miter"/>
              </v:line>
              <v:line id="Straight Connector 11" o:spid="_x0000_s1030" style="position:absolute;visibility:visible;mso-wrap-style:square" from="19685,0" to="19685,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" strokecolor="white [3212]" strokeweight="3pt">
                <v:stroke joinstyle="miter"/>
              </v:line>
              <v:line id="Straight Connector 12" o:spid="_x0000_s1031" style="position:absolute;visibility:visible;mso-wrap-style:square" from="20637,0" to="20637,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" strokecolor="white [3212]" strokeweight="3pt">
                <v:stroke joinstyle="miter"/>
              </v:line>
              <v:line id="Straight Connector 13" o:spid="_x0000_s1032" style="position:absolute;visibility:visible;mso-wrap-style:square" from="21590,0" to="21590,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9wwAAANsAAAAPAAAAZHJzL2Rvd25yZXYueG1sRE/fa8Iw&#10;EH4f7H8IJ+xtpk5Q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fp/YvcMAAADbAAAADwAA&#10;AAAAAAAAAAAAAAAHAgAAZHJzL2Rvd25yZXYueG1sUEsFBgAAAAADAAMAtwAAAPcCAAAAAA==&#10;" strokecolor="white [3212]" strokeweight="3pt">
                <v:stroke joinstyle="miter"/>
              </v:line>
              <v:line id="Straight Connector 14" o:spid="_x0000_s1033" style="position:absolute;visibility:visible;mso-wrap-style:square" from="22542,0" to="22542,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DJwwAAANsAAAAPAAAAZHJzL2Rvd25yZXYueG1sRE/fa8Iw&#10;EH4f7H8IJ+xtpg5R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8XZAycMAAADbAAAADwAA&#10;AAAAAAAAAAAAAAAHAgAAZHJzL2Rvd25yZXYueG1sUEsFBgAAAAADAAMAtwAAAPcCAAAAAA==&#10;" strokecolor="white [3212]" strokeweight="3pt">
                <v:stroke joinstyle="miter"/>
              </v:lin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31.05pt;height:22.35pt;visibility:visible;mso-wrap-style:square" o:bullet="t">
        <v:imagedata r:id="rId1" o:title=""/>
      </v:shape>
    </w:pict>
  </w:numPicBullet>
  <w:numPicBullet w:numPicBulletId="1">
    <w:pict>
      <v:shape id="_x0000_i1053" type="#_x0000_t75" style="width:16.5pt;height:15.5pt;visibility:visible;mso-wrap-style:square" o:bullet="t">
        <v:imagedata r:id="rId2" o:title=""/>
      </v:shape>
    </w:pict>
  </w:numPicBullet>
  <w:abstractNum w:abstractNumId="0" w15:restartNumberingAfterBreak="0">
    <w:nsid w:val="06B914C7"/>
    <w:multiLevelType w:val="hybridMultilevel"/>
    <w:tmpl w:val="E812B0CC"/>
    <w:lvl w:ilvl="0" w:tplc="F3DA9AB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D7C0934"/>
    <w:multiLevelType w:val="hybridMultilevel"/>
    <w:tmpl w:val="41720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C4B3B"/>
    <w:multiLevelType w:val="hybridMultilevel"/>
    <w:tmpl w:val="A41AFC9E"/>
    <w:lvl w:ilvl="0" w:tplc="56BCD048">
      <w:start w:val="1"/>
      <w:numFmt w:val="bullet"/>
      <w:lvlText w:val="-"/>
      <w:lvlJc w:val="left"/>
      <w:pPr>
        <w:ind w:left="720" w:hanging="360"/>
      </w:pPr>
      <w:rPr>
        <w:rFonts w:ascii="Mark Pro" w:eastAsia="思源黑体" w:hAnsi="Mark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AC2B62"/>
    <w:multiLevelType w:val="hybridMultilevel"/>
    <w:tmpl w:val="19AE8C84"/>
    <w:lvl w:ilvl="0" w:tplc="0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7121418"/>
    <w:multiLevelType w:val="hybridMultilevel"/>
    <w:tmpl w:val="05222A80"/>
    <w:lvl w:ilvl="0" w:tplc="FA148810">
      <w:start w:val="1"/>
      <w:numFmt w:val="bullet"/>
      <w:lvlText w:val=""/>
      <w:lvlPicBulletId w:val="0"/>
      <w:lvlJc w:val="left"/>
      <w:pPr>
        <w:tabs>
          <w:tab w:val="num" w:pos="720"/>
        </w:tabs>
        <w:ind w:left="720" w:hanging="360"/>
      </w:pPr>
      <w:rPr>
        <w:rFonts w:ascii="Symbol" w:hAnsi="Symbol" w:hint="default"/>
      </w:rPr>
    </w:lvl>
    <w:lvl w:ilvl="1" w:tplc="3784463E" w:tentative="1">
      <w:start w:val="1"/>
      <w:numFmt w:val="bullet"/>
      <w:lvlText w:val=""/>
      <w:lvlJc w:val="left"/>
      <w:pPr>
        <w:tabs>
          <w:tab w:val="num" w:pos="1440"/>
        </w:tabs>
        <w:ind w:left="1440" w:hanging="360"/>
      </w:pPr>
      <w:rPr>
        <w:rFonts w:ascii="Symbol" w:hAnsi="Symbol" w:hint="default"/>
      </w:rPr>
    </w:lvl>
    <w:lvl w:ilvl="2" w:tplc="2298695A" w:tentative="1">
      <w:start w:val="1"/>
      <w:numFmt w:val="bullet"/>
      <w:lvlText w:val=""/>
      <w:lvlJc w:val="left"/>
      <w:pPr>
        <w:tabs>
          <w:tab w:val="num" w:pos="2160"/>
        </w:tabs>
        <w:ind w:left="2160" w:hanging="360"/>
      </w:pPr>
      <w:rPr>
        <w:rFonts w:ascii="Symbol" w:hAnsi="Symbol" w:hint="default"/>
      </w:rPr>
    </w:lvl>
    <w:lvl w:ilvl="3" w:tplc="089EE1EC" w:tentative="1">
      <w:start w:val="1"/>
      <w:numFmt w:val="bullet"/>
      <w:lvlText w:val=""/>
      <w:lvlJc w:val="left"/>
      <w:pPr>
        <w:tabs>
          <w:tab w:val="num" w:pos="2880"/>
        </w:tabs>
        <w:ind w:left="2880" w:hanging="360"/>
      </w:pPr>
      <w:rPr>
        <w:rFonts w:ascii="Symbol" w:hAnsi="Symbol" w:hint="default"/>
      </w:rPr>
    </w:lvl>
    <w:lvl w:ilvl="4" w:tplc="DFCE5E24" w:tentative="1">
      <w:start w:val="1"/>
      <w:numFmt w:val="bullet"/>
      <w:lvlText w:val=""/>
      <w:lvlJc w:val="left"/>
      <w:pPr>
        <w:tabs>
          <w:tab w:val="num" w:pos="3600"/>
        </w:tabs>
        <w:ind w:left="3600" w:hanging="360"/>
      </w:pPr>
      <w:rPr>
        <w:rFonts w:ascii="Symbol" w:hAnsi="Symbol" w:hint="default"/>
      </w:rPr>
    </w:lvl>
    <w:lvl w:ilvl="5" w:tplc="ECDEB072" w:tentative="1">
      <w:start w:val="1"/>
      <w:numFmt w:val="bullet"/>
      <w:lvlText w:val=""/>
      <w:lvlJc w:val="left"/>
      <w:pPr>
        <w:tabs>
          <w:tab w:val="num" w:pos="4320"/>
        </w:tabs>
        <w:ind w:left="4320" w:hanging="360"/>
      </w:pPr>
      <w:rPr>
        <w:rFonts w:ascii="Symbol" w:hAnsi="Symbol" w:hint="default"/>
      </w:rPr>
    </w:lvl>
    <w:lvl w:ilvl="6" w:tplc="A3CC63EE" w:tentative="1">
      <w:start w:val="1"/>
      <w:numFmt w:val="bullet"/>
      <w:lvlText w:val=""/>
      <w:lvlJc w:val="left"/>
      <w:pPr>
        <w:tabs>
          <w:tab w:val="num" w:pos="5040"/>
        </w:tabs>
        <w:ind w:left="5040" w:hanging="360"/>
      </w:pPr>
      <w:rPr>
        <w:rFonts w:ascii="Symbol" w:hAnsi="Symbol" w:hint="default"/>
      </w:rPr>
    </w:lvl>
    <w:lvl w:ilvl="7" w:tplc="11FE916E" w:tentative="1">
      <w:start w:val="1"/>
      <w:numFmt w:val="bullet"/>
      <w:lvlText w:val=""/>
      <w:lvlJc w:val="left"/>
      <w:pPr>
        <w:tabs>
          <w:tab w:val="num" w:pos="5760"/>
        </w:tabs>
        <w:ind w:left="5760" w:hanging="360"/>
      </w:pPr>
      <w:rPr>
        <w:rFonts w:ascii="Symbol" w:hAnsi="Symbol" w:hint="default"/>
      </w:rPr>
    </w:lvl>
    <w:lvl w:ilvl="8" w:tplc="A94C6B2C"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27467078"/>
    <w:multiLevelType w:val="hybridMultilevel"/>
    <w:tmpl w:val="EFA66514"/>
    <w:lvl w:ilvl="0" w:tplc="56BCD048">
      <w:start w:val="1"/>
      <w:numFmt w:val="bullet"/>
      <w:lvlText w:val="-"/>
      <w:lvlJc w:val="left"/>
      <w:pPr>
        <w:ind w:left="720" w:hanging="360"/>
      </w:pPr>
      <w:rPr>
        <w:rFonts w:ascii="Mark Pro" w:eastAsia="思源黑体" w:hAnsi="Mark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FB05DF"/>
    <w:multiLevelType w:val="hybridMultilevel"/>
    <w:tmpl w:val="41720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1137D6"/>
    <w:multiLevelType w:val="hybridMultilevel"/>
    <w:tmpl w:val="A6F48AC4"/>
    <w:lvl w:ilvl="0" w:tplc="0407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F9274C"/>
    <w:multiLevelType w:val="hybridMultilevel"/>
    <w:tmpl w:val="FFFFFFFF"/>
    <w:lvl w:ilvl="0" w:tplc="87C8A986">
      <w:start w:val="1"/>
      <w:numFmt w:val="bullet"/>
      <w:lvlText w:val=""/>
      <w:lvlJc w:val="left"/>
      <w:pPr>
        <w:ind w:left="720" w:hanging="360"/>
      </w:pPr>
      <w:rPr>
        <w:rFonts w:ascii="Symbol" w:hAnsi="Symbol" w:hint="default"/>
      </w:rPr>
    </w:lvl>
    <w:lvl w:ilvl="1" w:tplc="12C09314">
      <w:start w:val="1"/>
      <w:numFmt w:val="bullet"/>
      <w:lvlText w:val="o"/>
      <w:lvlJc w:val="left"/>
      <w:pPr>
        <w:ind w:left="1440" w:hanging="360"/>
      </w:pPr>
      <w:rPr>
        <w:rFonts w:ascii="Courier New" w:hAnsi="Courier New" w:hint="default"/>
      </w:rPr>
    </w:lvl>
    <w:lvl w:ilvl="2" w:tplc="0846D140">
      <w:start w:val="1"/>
      <w:numFmt w:val="bullet"/>
      <w:lvlText w:val=""/>
      <w:lvlJc w:val="left"/>
      <w:pPr>
        <w:ind w:left="2160" w:hanging="360"/>
      </w:pPr>
      <w:rPr>
        <w:rFonts w:ascii="Wingdings" w:hAnsi="Wingdings" w:hint="default"/>
      </w:rPr>
    </w:lvl>
    <w:lvl w:ilvl="3" w:tplc="3D4E63AE">
      <w:start w:val="1"/>
      <w:numFmt w:val="bullet"/>
      <w:lvlText w:val=""/>
      <w:lvlJc w:val="left"/>
      <w:pPr>
        <w:ind w:left="2880" w:hanging="360"/>
      </w:pPr>
      <w:rPr>
        <w:rFonts w:ascii="Symbol" w:hAnsi="Symbol" w:hint="default"/>
      </w:rPr>
    </w:lvl>
    <w:lvl w:ilvl="4" w:tplc="937CA218">
      <w:start w:val="1"/>
      <w:numFmt w:val="bullet"/>
      <w:lvlText w:val="o"/>
      <w:lvlJc w:val="left"/>
      <w:pPr>
        <w:ind w:left="3600" w:hanging="360"/>
      </w:pPr>
      <w:rPr>
        <w:rFonts w:ascii="Courier New" w:hAnsi="Courier New" w:hint="default"/>
      </w:rPr>
    </w:lvl>
    <w:lvl w:ilvl="5" w:tplc="141A759C">
      <w:start w:val="1"/>
      <w:numFmt w:val="bullet"/>
      <w:lvlText w:val=""/>
      <w:lvlJc w:val="left"/>
      <w:pPr>
        <w:ind w:left="4320" w:hanging="360"/>
      </w:pPr>
      <w:rPr>
        <w:rFonts w:ascii="Wingdings" w:hAnsi="Wingdings" w:hint="default"/>
      </w:rPr>
    </w:lvl>
    <w:lvl w:ilvl="6" w:tplc="51383FD0">
      <w:start w:val="1"/>
      <w:numFmt w:val="bullet"/>
      <w:lvlText w:val=""/>
      <w:lvlJc w:val="left"/>
      <w:pPr>
        <w:ind w:left="5040" w:hanging="360"/>
      </w:pPr>
      <w:rPr>
        <w:rFonts w:ascii="Symbol" w:hAnsi="Symbol" w:hint="default"/>
      </w:rPr>
    </w:lvl>
    <w:lvl w:ilvl="7" w:tplc="85F6D4AC">
      <w:start w:val="1"/>
      <w:numFmt w:val="bullet"/>
      <w:lvlText w:val="o"/>
      <w:lvlJc w:val="left"/>
      <w:pPr>
        <w:ind w:left="5760" w:hanging="360"/>
      </w:pPr>
      <w:rPr>
        <w:rFonts w:ascii="Courier New" w:hAnsi="Courier New" w:hint="default"/>
      </w:rPr>
    </w:lvl>
    <w:lvl w:ilvl="8" w:tplc="84868D6A">
      <w:start w:val="1"/>
      <w:numFmt w:val="bullet"/>
      <w:lvlText w:val=""/>
      <w:lvlJc w:val="left"/>
      <w:pPr>
        <w:ind w:left="6480" w:hanging="360"/>
      </w:pPr>
      <w:rPr>
        <w:rFonts w:ascii="Wingdings" w:hAnsi="Wingdings" w:hint="default"/>
      </w:rPr>
    </w:lvl>
  </w:abstractNum>
  <w:abstractNum w:abstractNumId="9" w15:restartNumberingAfterBreak="0">
    <w:nsid w:val="465F6D24"/>
    <w:multiLevelType w:val="hybridMultilevel"/>
    <w:tmpl w:val="7A06A50A"/>
    <w:lvl w:ilvl="0" w:tplc="3B6C23C4">
      <w:start w:val="1"/>
      <w:numFmt w:val="bullet"/>
      <w:lvlText w:val=""/>
      <w:lvlJc w:val="left"/>
      <w:pPr>
        <w:tabs>
          <w:tab w:val="num" w:pos="720"/>
        </w:tabs>
        <w:ind w:left="720" w:hanging="360"/>
      </w:pPr>
      <w:rPr>
        <w:rFonts w:ascii="Symbol" w:hAnsi="Symbol" w:hint="default"/>
        <w:sz w:val="20"/>
      </w:rPr>
    </w:lvl>
    <w:lvl w:ilvl="1" w:tplc="8698F6AA">
      <w:start w:val="1"/>
      <w:numFmt w:val="bullet"/>
      <w:lvlText w:val="o"/>
      <w:lvlJc w:val="left"/>
      <w:pPr>
        <w:tabs>
          <w:tab w:val="num" w:pos="1440"/>
        </w:tabs>
        <w:ind w:left="1440" w:hanging="360"/>
      </w:pPr>
      <w:rPr>
        <w:rFonts w:ascii="Courier New" w:hAnsi="Courier New" w:hint="default"/>
        <w:sz w:val="20"/>
      </w:rPr>
    </w:lvl>
    <w:lvl w:ilvl="2" w:tplc="6F0C7FDC" w:tentative="1">
      <w:start w:val="1"/>
      <w:numFmt w:val="bullet"/>
      <w:lvlText w:val=""/>
      <w:lvlJc w:val="left"/>
      <w:pPr>
        <w:tabs>
          <w:tab w:val="num" w:pos="2160"/>
        </w:tabs>
        <w:ind w:left="2160" w:hanging="360"/>
      </w:pPr>
      <w:rPr>
        <w:rFonts w:ascii="Wingdings" w:hAnsi="Wingdings" w:hint="default"/>
        <w:sz w:val="20"/>
      </w:rPr>
    </w:lvl>
    <w:lvl w:ilvl="3" w:tplc="9FDAF9AC" w:tentative="1">
      <w:start w:val="1"/>
      <w:numFmt w:val="bullet"/>
      <w:lvlText w:val=""/>
      <w:lvlJc w:val="left"/>
      <w:pPr>
        <w:tabs>
          <w:tab w:val="num" w:pos="2880"/>
        </w:tabs>
        <w:ind w:left="2880" w:hanging="360"/>
      </w:pPr>
      <w:rPr>
        <w:rFonts w:ascii="Wingdings" w:hAnsi="Wingdings" w:hint="default"/>
        <w:sz w:val="20"/>
      </w:rPr>
    </w:lvl>
    <w:lvl w:ilvl="4" w:tplc="D35ADF06" w:tentative="1">
      <w:start w:val="1"/>
      <w:numFmt w:val="bullet"/>
      <w:lvlText w:val=""/>
      <w:lvlJc w:val="left"/>
      <w:pPr>
        <w:tabs>
          <w:tab w:val="num" w:pos="3600"/>
        </w:tabs>
        <w:ind w:left="3600" w:hanging="360"/>
      </w:pPr>
      <w:rPr>
        <w:rFonts w:ascii="Wingdings" w:hAnsi="Wingdings" w:hint="default"/>
        <w:sz w:val="20"/>
      </w:rPr>
    </w:lvl>
    <w:lvl w:ilvl="5" w:tplc="766EC9EC" w:tentative="1">
      <w:start w:val="1"/>
      <w:numFmt w:val="bullet"/>
      <w:lvlText w:val=""/>
      <w:lvlJc w:val="left"/>
      <w:pPr>
        <w:tabs>
          <w:tab w:val="num" w:pos="4320"/>
        </w:tabs>
        <w:ind w:left="4320" w:hanging="360"/>
      </w:pPr>
      <w:rPr>
        <w:rFonts w:ascii="Wingdings" w:hAnsi="Wingdings" w:hint="default"/>
        <w:sz w:val="20"/>
      </w:rPr>
    </w:lvl>
    <w:lvl w:ilvl="6" w:tplc="E26844BE" w:tentative="1">
      <w:start w:val="1"/>
      <w:numFmt w:val="bullet"/>
      <w:lvlText w:val=""/>
      <w:lvlJc w:val="left"/>
      <w:pPr>
        <w:tabs>
          <w:tab w:val="num" w:pos="5040"/>
        </w:tabs>
        <w:ind w:left="5040" w:hanging="360"/>
      </w:pPr>
      <w:rPr>
        <w:rFonts w:ascii="Wingdings" w:hAnsi="Wingdings" w:hint="default"/>
        <w:sz w:val="20"/>
      </w:rPr>
    </w:lvl>
    <w:lvl w:ilvl="7" w:tplc="82461DA8" w:tentative="1">
      <w:start w:val="1"/>
      <w:numFmt w:val="bullet"/>
      <w:lvlText w:val=""/>
      <w:lvlJc w:val="left"/>
      <w:pPr>
        <w:tabs>
          <w:tab w:val="num" w:pos="5760"/>
        </w:tabs>
        <w:ind w:left="5760" w:hanging="360"/>
      </w:pPr>
      <w:rPr>
        <w:rFonts w:ascii="Wingdings" w:hAnsi="Wingdings" w:hint="default"/>
        <w:sz w:val="20"/>
      </w:rPr>
    </w:lvl>
    <w:lvl w:ilvl="8" w:tplc="FE4C7526"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F4F67"/>
    <w:multiLevelType w:val="hybridMultilevel"/>
    <w:tmpl w:val="04BE3F4A"/>
    <w:lvl w:ilvl="0" w:tplc="56BCD048">
      <w:start w:val="1"/>
      <w:numFmt w:val="bullet"/>
      <w:lvlText w:val="-"/>
      <w:lvlJc w:val="left"/>
      <w:pPr>
        <w:ind w:left="720" w:hanging="360"/>
      </w:pPr>
      <w:rPr>
        <w:rFonts w:ascii="Mark Pro" w:eastAsia="思源黑体" w:hAnsi="Mark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C54929"/>
    <w:multiLevelType w:val="hybridMultilevel"/>
    <w:tmpl w:val="DD9AFE50"/>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F60D4E"/>
    <w:multiLevelType w:val="hybridMultilevel"/>
    <w:tmpl w:val="318E5DF6"/>
    <w:lvl w:ilvl="0" w:tplc="3B545358">
      <w:start w:val="1"/>
      <w:numFmt w:val="bullet"/>
      <w:lvlText w:val=""/>
      <w:lvlJc w:val="left"/>
      <w:pPr>
        <w:tabs>
          <w:tab w:val="num" w:pos="720"/>
        </w:tabs>
        <w:ind w:left="720" w:hanging="360"/>
      </w:pPr>
      <w:rPr>
        <w:rFonts w:ascii="Symbol" w:hAnsi="Symbol" w:hint="default"/>
        <w:sz w:val="20"/>
      </w:rPr>
    </w:lvl>
    <w:lvl w:ilvl="1" w:tplc="C4904C68">
      <w:start w:val="1"/>
      <w:numFmt w:val="bullet"/>
      <w:lvlText w:val="o"/>
      <w:lvlJc w:val="left"/>
      <w:pPr>
        <w:tabs>
          <w:tab w:val="num" w:pos="1440"/>
        </w:tabs>
        <w:ind w:left="1440" w:hanging="360"/>
      </w:pPr>
      <w:rPr>
        <w:rFonts w:ascii="Courier New" w:hAnsi="Courier New" w:hint="default"/>
        <w:sz w:val="20"/>
      </w:rPr>
    </w:lvl>
    <w:lvl w:ilvl="2" w:tplc="C6E6F120" w:tentative="1">
      <w:start w:val="1"/>
      <w:numFmt w:val="bullet"/>
      <w:lvlText w:val=""/>
      <w:lvlJc w:val="left"/>
      <w:pPr>
        <w:tabs>
          <w:tab w:val="num" w:pos="2160"/>
        </w:tabs>
        <w:ind w:left="2160" w:hanging="360"/>
      </w:pPr>
      <w:rPr>
        <w:rFonts w:ascii="Wingdings" w:hAnsi="Wingdings" w:hint="default"/>
        <w:sz w:val="20"/>
      </w:rPr>
    </w:lvl>
    <w:lvl w:ilvl="3" w:tplc="DC36AB54" w:tentative="1">
      <w:start w:val="1"/>
      <w:numFmt w:val="bullet"/>
      <w:lvlText w:val=""/>
      <w:lvlJc w:val="left"/>
      <w:pPr>
        <w:tabs>
          <w:tab w:val="num" w:pos="2880"/>
        </w:tabs>
        <w:ind w:left="2880" w:hanging="360"/>
      </w:pPr>
      <w:rPr>
        <w:rFonts w:ascii="Wingdings" w:hAnsi="Wingdings" w:hint="default"/>
        <w:sz w:val="20"/>
      </w:rPr>
    </w:lvl>
    <w:lvl w:ilvl="4" w:tplc="4C5E0F96" w:tentative="1">
      <w:start w:val="1"/>
      <w:numFmt w:val="bullet"/>
      <w:lvlText w:val=""/>
      <w:lvlJc w:val="left"/>
      <w:pPr>
        <w:tabs>
          <w:tab w:val="num" w:pos="3600"/>
        </w:tabs>
        <w:ind w:left="3600" w:hanging="360"/>
      </w:pPr>
      <w:rPr>
        <w:rFonts w:ascii="Wingdings" w:hAnsi="Wingdings" w:hint="default"/>
        <w:sz w:val="20"/>
      </w:rPr>
    </w:lvl>
    <w:lvl w:ilvl="5" w:tplc="70749E58" w:tentative="1">
      <w:start w:val="1"/>
      <w:numFmt w:val="bullet"/>
      <w:lvlText w:val=""/>
      <w:lvlJc w:val="left"/>
      <w:pPr>
        <w:tabs>
          <w:tab w:val="num" w:pos="4320"/>
        </w:tabs>
        <w:ind w:left="4320" w:hanging="360"/>
      </w:pPr>
      <w:rPr>
        <w:rFonts w:ascii="Wingdings" w:hAnsi="Wingdings" w:hint="default"/>
        <w:sz w:val="20"/>
      </w:rPr>
    </w:lvl>
    <w:lvl w:ilvl="6" w:tplc="1F3A70F6" w:tentative="1">
      <w:start w:val="1"/>
      <w:numFmt w:val="bullet"/>
      <w:lvlText w:val=""/>
      <w:lvlJc w:val="left"/>
      <w:pPr>
        <w:tabs>
          <w:tab w:val="num" w:pos="5040"/>
        </w:tabs>
        <w:ind w:left="5040" w:hanging="360"/>
      </w:pPr>
      <w:rPr>
        <w:rFonts w:ascii="Wingdings" w:hAnsi="Wingdings" w:hint="default"/>
        <w:sz w:val="20"/>
      </w:rPr>
    </w:lvl>
    <w:lvl w:ilvl="7" w:tplc="123275C0" w:tentative="1">
      <w:start w:val="1"/>
      <w:numFmt w:val="bullet"/>
      <w:lvlText w:val=""/>
      <w:lvlJc w:val="left"/>
      <w:pPr>
        <w:tabs>
          <w:tab w:val="num" w:pos="5760"/>
        </w:tabs>
        <w:ind w:left="5760" w:hanging="360"/>
      </w:pPr>
      <w:rPr>
        <w:rFonts w:ascii="Wingdings" w:hAnsi="Wingdings" w:hint="default"/>
        <w:sz w:val="20"/>
      </w:rPr>
    </w:lvl>
    <w:lvl w:ilvl="8" w:tplc="B7246F00"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528A6"/>
    <w:multiLevelType w:val="hybridMultilevel"/>
    <w:tmpl w:val="41720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6B13D7"/>
    <w:multiLevelType w:val="hybridMultilevel"/>
    <w:tmpl w:val="41720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2874D9"/>
    <w:multiLevelType w:val="hybridMultilevel"/>
    <w:tmpl w:val="D814F1C4"/>
    <w:lvl w:ilvl="0" w:tplc="6C8EFB2E">
      <w:start w:val="1"/>
      <w:numFmt w:val="bullet"/>
      <w:lvlText w:val=""/>
      <w:lvlPicBulletId w:val="1"/>
      <w:lvlJc w:val="left"/>
      <w:pPr>
        <w:tabs>
          <w:tab w:val="num" w:pos="720"/>
        </w:tabs>
        <w:ind w:left="720" w:hanging="360"/>
      </w:pPr>
      <w:rPr>
        <w:rFonts w:ascii="Symbol" w:hAnsi="Symbol" w:hint="default"/>
      </w:rPr>
    </w:lvl>
    <w:lvl w:ilvl="1" w:tplc="D262A472" w:tentative="1">
      <w:start w:val="1"/>
      <w:numFmt w:val="bullet"/>
      <w:lvlText w:val=""/>
      <w:lvlJc w:val="left"/>
      <w:pPr>
        <w:tabs>
          <w:tab w:val="num" w:pos="1440"/>
        </w:tabs>
        <w:ind w:left="1440" w:hanging="360"/>
      </w:pPr>
      <w:rPr>
        <w:rFonts w:ascii="Symbol" w:hAnsi="Symbol" w:hint="default"/>
      </w:rPr>
    </w:lvl>
    <w:lvl w:ilvl="2" w:tplc="51ACB60E" w:tentative="1">
      <w:start w:val="1"/>
      <w:numFmt w:val="bullet"/>
      <w:lvlText w:val=""/>
      <w:lvlJc w:val="left"/>
      <w:pPr>
        <w:tabs>
          <w:tab w:val="num" w:pos="2160"/>
        </w:tabs>
        <w:ind w:left="2160" w:hanging="360"/>
      </w:pPr>
      <w:rPr>
        <w:rFonts w:ascii="Symbol" w:hAnsi="Symbol" w:hint="default"/>
      </w:rPr>
    </w:lvl>
    <w:lvl w:ilvl="3" w:tplc="A8904456" w:tentative="1">
      <w:start w:val="1"/>
      <w:numFmt w:val="bullet"/>
      <w:lvlText w:val=""/>
      <w:lvlJc w:val="left"/>
      <w:pPr>
        <w:tabs>
          <w:tab w:val="num" w:pos="2880"/>
        </w:tabs>
        <w:ind w:left="2880" w:hanging="360"/>
      </w:pPr>
      <w:rPr>
        <w:rFonts w:ascii="Symbol" w:hAnsi="Symbol" w:hint="default"/>
      </w:rPr>
    </w:lvl>
    <w:lvl w:ilvl="4" w:tplc="E9029CF4" w:tentative="1">
      <w:start w:val="1"/>
      <w:numFmt w:val="bullet"/>
      <w:lvlText w:val=""/>
      <w:lvlJc w:val="left"/>
      <w:pPr>
        <w:tabs>
          <w:tab w:val="num" w:pos="3600"/>
        </w:tabs>
        <w:ind w:left="3600" w:hanging="360"/>
      </w:pPr>
      <w:rPr>
        <w:rFonts w:ascii="Symbol" w:hAnsi="Symbol" w:hint="default"/>
      </w:rPr>
    </w:lvl>
    <w:lvl w:ilvl="5" w:tplc="B43A861A" w:tentative="1">
      <w:start w:val="1"/>
      <w:numFmt w:val="bullet"/>
      <w:lvlText w:val=""/>
      <w:lvlJc w:val="left"/>
      <w:pPr>
        <w:tabs>
          <w:tab w:val="num" w:pos="4320"/>
        </w:tabs>
        <w:ind w:left="4320" w:hanging="360"/>
      </w:pPr>
      <w:rPr>
        <w:rFonts w:ascii="Symbol" w:hAnsi="Symbol" w:hint="default"/>
      </w:rPr>
    </w:lvl>
    <w:lvl w:ilvl="6" w:tplc="2902C0A2" w:tentative="1">
      <w:start w:val="1"/>
      <w:numFmt w:val="bullet"/>
      <w:lvlText w:val=""/>
      <w:lvlJc w:val="left"/>
      <w:pPr>
        <w:tabs>
          <w:tab w:val="num" w:pos="5040"/>
        </w:tabs>
        <w:ind w:left="5040" w:hanging="360"/>
      </w:pPr>
      <w:rPr>
        <w:rFonts w:ascii="Symbol" w:hAnsi="Symbol" w:hint="default"/>
      </w:rPr>
    </w:lvl>
    <w:lvl w:ilvl="7" w:tplc="BDB42196" w:tentative="1">
      <w:start w:val="1"/>
      <w:numFmt w:val="bullet"/>
      <w:lvlText w:val=""/>
      <w:lvlJc w:val="left"/>
      <w:pPr>
        <w:tabs>
          <w:tab w:val="num" w:pos="5760"/>
        </w:tabs>
        <w:ind w:left="5760" w:hanging="360"/>
      </w:pPr>
      <w:rPr>
        <w:rFonts w:ascii="Symbol" w:hAnsi="Symbol" w:hint="default"/>
      </w:rPr>
    </w:lvl>
    <w:lvl w:ilvl="8" w:tplc="C5D041BE"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B127ED0"/>
    <w:multiLevelType w:val="hybridMultilevel"/>
    <w:tmpl w:val="6D248334"/>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E873649"/>
    <w:multiLevelType w:val="hybridMultilevel"/>
    <w:tmpl w:val="A3B24B84"/>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1861266"/>
    <w:multiLevelType w:val="hybridMultilevel"/>
    <w:tmpl w:val="EFC611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3DC3874"/>
    <w:multiLevelType w:val="hybridMultilevel"/>
    <w:tmpl w:val="F4EE0668"/>
    <w:lvl w:ilvl="0" w:tplc="F3DA9AB6">
      <w:start w:val="1"/>
      <w:numFmt w:val="decimal"/>
      <w:lvlText w:val="%1."/>
      <w:lvlJc w:val="left"/>
      <w:pPr>
        <w:ind w:left="780" w:hanging="360"/>
      </w:pPr>
      <w:rPr>
        <w:rFonts w:hint="default"/>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20" w15:restartNumberingAfterBreak="0">
    <w:nsid w:val="69F0697C"/>
    <w:multiLevelType w:val="hybridMultilevel"/>
    <w:tmpl w:val="41720A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6B1E76"/>
    <w:multiLevelType w:val="hybridMultilevel"/>
    <w:tmpl w:val="72964170"/>
    <w:lvl w:ilvl="0" w:tplc="57D60F3E">
      <w:start w:val="1"/>
      <w:numFmt w:val="bullet"/>
      <w:lvlText w:val=""/>
      <w:lvlJc w:val="left"/>
      <w:pPr>
        <w:tabs>
          <w:tab w:val="num" w:pos="720"/>
        </w:tabs>
        <w:ind w:left="720" w:hanging="360"/>
      </w:pPr>
      <w:rPr>
        <w:rFonts w:ascii="Symbol" w:hAnsi="Symbol" w:hint="default"/>
        <w:sz w:val="20"/>
      </w:rPr>
    </w:lvl>
    <w:lvl w:ilvl="1" w:tplc="1576ADE0" w:tentative="1">
      <w:start w:val="1"/>
      <w:numFmt w:val="bullet"/>
      <w:lvlText w:val="o"/>
      <w:lvlJc w:val="left"/>
      <w:pPr>
        <w:tabs>
          <w:tab w:val="num" w:pos="1440"/>
        </w:tabs>
        <w:ind w:left="1440" w:hanging="360"/>
      </w:pPr>
      <w:rPr>
        <w:rFonts w:ascii="Courier New" w:hAnsi="Courier New" w:hint="default"/>
        <w:sz w:val="20"/>
      </w:rPr>
    </w:lvl>
    <w:lvl w:ilvl="2" w:tplc="17B86108" w:tentative="1">
      <w:start w:val="1"/>
      <w:numFmt w:val="bullet"/>
      <w:lvlText w:val=""/>
      <w:lvlJc w:val="left"/>
      <w:pPr>
        <w:tabs>
          <w:tab w:val="num" w:pos="2160"/>
        </w:tabs>
        <w:ind w:left="2160" w:hanging="360"/>
      </w:pPr>
      <w:rPr>
        <w:rFonts w:ascii="Wingdings" w:hAnsi="Wingdings" w:hint="default"/>
        <w:sz w:val="20"/>
      </w:rPr>
    </w:lvl>
    <w:lvl w:ilvl="3" w:tplc="05AE5F9A" w:tentative="1">
      <w:start w:val="1"/>
      <w:numFmt w:val="bullet"/>
      <w:lvlText w:val=""/>
      <w:lvlJc w:val="left"/>
      <w:pPr>
        <w:tabs>
          <w:tab w:val="num" w:pos="2880"/>
        </w:tabs>
        <w:ind w:left="2880" w:hanging="360"/>
      </w:pPr>
      <w:rPr>
        <w:rFonts w:ascii="Wingdings" w:hAnsi="Wingdings" w:hint="default"/>
        <w:sz w:val="20"/>
      </w:rPr>
    </w:lvl>
    <w:lvl w:ilvl="4" w:tplc="248A21D4" w:tentative="1">
      <w:start w:val="1"/>
      <w:numFmt w:val="bullet"/>
      <w:lvlText w:val=""/>
      <w:lvlJc w:val="left"/>
      <w:pPr>
        <w:tabs>
          <w:tab w:val="num" w:pos="3600"/>
        </w:tabs>
        <w:ind w:left="3600" w:hanging="360"/>
      </w:pPr>
      <w:rPr>
        <w:rFonts w:ascii="Wingdings" w:hAnsi="Wingdings" w:hint="default"/>
        <w:sz w:val="20"/>
      </w:rPr>
    </w:lvl>
    <w:lvl w:ilvl="5" w:tplc="2F645C16" w:tentative="1">
      <w:start w:val="1"/>
      <w:numFmt w:val="bullet"/>
      <w:lvlText w:val=""/>
      <w:lvlJc w:val="left"/>
      <w:pPr>
        <w:tabs>
          <w:tab w:val="num" w:pos="4320"/>
        </w:tabs>
        <w:ind w:left="4320" w:hanging="360"/>
      </w:pPr>
      <w:rPr>
        <w:rFonts w:ascii="Wingdings" w:hAnsi="Wingdings" w:hint="default"/>
        <w:sz w:val="20"/>
      </w:rPr>
    </w:lvl>
    <w:lvl w:ilvl="6" w:tplc="35ECFA14" w:tentative="1">
      <w:start w:val="1"/>
      <w:numFmt w:val="bullet"/>
      <w:lvlText w:val=""/>
      <w:lvlJc w:val="left"/>
      <w:pPr>
        <w:tabs>
          <w:tab w:val="num" w:pos="5040"/>
        </w:tabs>
        <w:ind w:left="5040" w:hanging="360"/>
      </w:pPr>
      <w:rPr>
        <w:rFonts w:ascii="Wingdings" w:hAnsi="Wingdings" w:hint="default"/>
        <w:sz w:val="20"/>
      </w:rPr>
    </w:lvl>
    <w:lvl w:ilvl="7" w:tplc="9ECEC888" w:tentative="1">
      <w:start w:val="1"/>
      <w:numFmt w:val="bullet"/>
      <w:lvlText w:val=""/>
      <w:lvlJc w:val="left"/>
      <w:pPr>
        <w:tabs>
          <w:tab w:val="num" w:pos="5760"/>
        </w:tabs>
        <w:ind w:left="5760" w:hanging="360"/>
      </w:pPr>
      <w:rPr>
        <w:rFonts w:ascii="Wingdings" w:hAnsi="Wingdings" w:hint="default"/>
        <w:sz w:val="20"/>
      </w:rPr>
    </w:lvl>
    <w:lvl w:ilvl="8" w:tplc="866C47AA"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5604C"/>
    <w:multiLevelType w:val="hybridMultilevel"/>
    <w:tmpl w:val="318E5DF6"/>
    <w:lvl w:ilvl="0" w:tplc="4CAE0BE2">
      <w:start w:val="1"/>
      <w:numFmt w:val="bullet"/>
      <w:lvlText w:val=""/>
      <w:lvlJc w:val="left"/>
      <w:pPr>
        <w:tabs>
          <w:tab w:val="num" w:pos="720"/>
        </w:tabs>
        <w:ind w:left="720" w:hanging="360"/>
      </w:pPr>
      <w:rPr>
        <w:rFonts w:ascii="Symbol" w:hAnsi="Symbol" w:hint="default"/>
        <w:sz w:val="20"/>
      </w:rPr>
    </w:lvl>
    <w:lvl w:ilvl="1" w:tplc="3F0C3CBC">
      <w:start w:val="1"/>
      <w:numFmt w:val="bullet"/>
      <w:lvlText w:val="o"/>
      <w:lvlJc w:val="left"/>
      <w:pPr>
        <w:tabs>
          <w:tab w:val="num" w:pos="1440"/>
        </w:tabs>
        <w:ind w:left="1440" w:hanging="360"/>
      </w:pPr>
      <w:rPr>
        <w:rFonts w:ascii="Courier New" w:hAnsi="Courier New" w:hint="default"/>
        <w:sz w:val="20"/>
      </w:rPr>
    </w:lvl>
    <w:lvl w:ilvl="2" w:tplc="6714D972" w:tentative="1">
      <w:start w:val="1"/>
      <w:numFmt w:val="bullet"/>
      <w:lvlText w:val=""/>
      <w:lvlJc w:val="left"/>
      <w:pPr>
        <w:tabs>
          <w:tab w:val="num" w:pos="2160"/>
        </w:tabs>
        <w:ind w:left="2160" w:hanging="360"/>
      </w:pPr>
      <w:rPr>
        <w:rFonts w:ascii="Wingdings" w:hAnsi="Wingdings" w:hint="default"/>
        <w:sz w:val="20"/>
      </w:rPr>
    </w:lvl>
    <w:lvl w:ilvl="3" w:tplc="88ACCFD4" w:tentative="1">
      <w:start w:val="1"/>
      <w:numFmt w:val="bullet"/>
      <w:lvlText w:val=""/>
      <w:lvlJc w:val="left"/>
      <w:pPr>
        <w:tabs>
          <w:tab w:val="num" w:pos="2880"/>
        </w:tabs>
        <w:ind w:left="2880" w:hanging="360"/>
      </w:pPr>
      <w:rPr>
        <w:rFonts w:ascii="Wingdings" w:hAnsi="Wingdings" w:hint="default"/>
        <w:sz w:val="20"/>
      </w:rPr>
    </w:lvl>
    <w:lvl w:ilvl="4" w:tplc="82F2FE2E" w:tentative="1">
      <w:start w:val="1"/>
      <w:numFmt w:val="bullet"/>
      <w:lvlText w:val=""/>
      <w:lvlJc w:val="left"/>
      <w:pPr>
        <w:tabs>
          <w:tab w:val="num" w:pos="3600"/>
        </w:tabs>
        <w:ind w:left="3600" w:hanging="360"/>
      </w:pPr>
      <w:rPr>
        <w:rFonts w:ascii="Wingdings" w:hAnsi="Wingdings" w:hint="default"/>
        <w:sz w:val="20"/>
      </w:rPr>
    </w:lvl>
    <w:lvl w:ilvl="5" w:tplc="E42ACB12" w:tentative="1">
      <w:start w:val="1"/>
      <w:numFmt w:val="bullet"/>
      <w:lvlText w:val=""/>
      <w:lvlJc w:val="left"/>
      <w:pPr>
        <w:tabs>
          <w:tab w:val="num" w:pos="4320"/>
        </w:tabs>
        <w:ind w:left="4320" w:hanging="360"/>
      </w:pPr>
      <w:rPr>
        <w:rFonts w:ascii="Wingdings" w:hAnsi="Wingdings" w:hint="default"/>
        <w:sz w:val="20"/>
      </w:rPr>
    </w:lvl>
    <w:lvl w:ilvl="6" w:tplc="02362E68" w:tentative="1">
      <w:start w:val="1"/>
      <w:numFmt w:val="bullet"/>
      <w:lvlText w:val=""/>
      <w:lvlJc w:val="left"/>
      <w:pPr>
        <w:tabs>
          <w:tab w:val="num" w:pos="5040"/>
        </w:tabs>
        <w:ind w:left="5040" w:hanging="360"/>
      </w:pPr>
      <w:rPr>
        <w:rFonts w:ascii="Wingdings" w:hAnsi="Wingdings" w:hint="default"/>
        <w:sz w:val="20"/>
      </w:rPr>
    </w:lvl>
    <w:lvl w:ilvl="7" w:tplc="9746BEB0" w:tentative="1">
      <w:start w:val="1"/>
      <w:numFmt w:val="bullet"/>
      <w:lvlText w:val=""/>
      <w:lvlJc w:val="left"/>
      <w:pPr>
        <w:tabs>
          <w:tab w:val="num" w:pos="5760"/>
        </w:tabs>
        <w:ind w:left="5760" w:hanging="360"/>
      </w:pPr>
      <w:rPr>
        <w:rFonts w:ascii="Wingdings" w:hAnsi="Wingdings" w:hint="default"/>
        <w:sz w:val="20"/>
      </w:rPr>
    </w:lvl>
    <w:lvl w:ilvl="8" w:tplc="12E4184E"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673CE"/>
    <w:multiLevelType w:val="hybridMultilevel"/>
    <w:tmpl w:val="318E5DF6"/>
    <w:lvl w:ilvl="0" w:tplc="0936D7EE">
      <w:start w:val="1"/>
      <w:numFmt w:val="bullet"/>
      <w:lvlText w:val=""/>
      <w:lvlJc w:val="left"/>
      <w:pPr>
        <w:tabs>
          <w:tab w:val="num" w:pos="720"/>
        </w:tabs>
        <w:ind w:left="720" w:hanging="360"/>
      </w:pPr>
      <w:rPr>
        <w:rFonts w:ascii="Symbol" w:hAnsi="Symbol" w:hint="default"/>
        <w:sz w:val="20"/>
      </w:rPr>
    </w:lvl>
    <w:lvl w:ilvl="1" w:tplc="7E2007A6">
      <w:start w:val="1"/>
      <w:numFmt w:val="bullet"/>
      <w:lvlText w:val="o"/>
      <w:lvlJc w:val="left"/>
      <w:pPr>
        <w:tabs>
          <w:tab w:val="num" w:pos="1440"/>
        </w:tabs>
        <w:ind w:left="1440" w:hanging="360"/>
      </w:pPr>
      <w:rPr>
        <w:rFonts w:ascii="Courier New" w:hAnsi="Courier New" w:hint="default"/>
        <w:sz w:val="20"/>
      </w:rPr>
    </w:lvl>
    <w:lvl w:ilvl="2" w:tplc="D8561A2A" w:tentative="1">
      <w:start w:val="1"/>
      <w:numFmt w:val="bullet"/>
      <w:lvlText w:val=""/>
      <w:lvlJc w:val="left"/>
      <w:pPr>
        <w:tabs>
          <w:tab w:val="num" w:pos="2160"/>
        </w:tabs>
        <w:ind w:left="2160" w:hanging="360"/>
      </w:pPr>
      <w:rPr>
        <w:rFonts w:ascii="Wingdings" w:hAnsi="Wingdings" w:hint="default"/>
        <w:sz w:val="20"/>
      </w:rPr>
    </w:lvl>
    <w:lvl w:ilvl="3" w:tplc="01B49AA4" w:tentative="1">
      <w:start w:val="1"/>
      <w:numFmt w:val="bullet"/>
      <w:lvlText w:val=""/>
      <w:lvlJc w:val="left"/>
      <w:pPr>
        <w:tabs>
          <w:tab w:val="num" w:pos="2880"/>
        </w:tabs>
        <w:ind w:left="2880" w:hanging="360"/>
      </w:pPr>
      <w:rPr>
        <w:rFonts w:ascii="Wingdings" w:hAnsi="Wingdings" w:hint="default"/>
        <w:sz w:val="20"/>
      </w:rPr>
    </w:lvl>
    <w:lvl w:ilvl="4" w:tplc="1162285E" w:tentative="1">
      <w:start w:val="1"/>
      <w:numFmt w:val="bullet"/>
      <w:lvlText w:val=""/>
      <w:lvlJc w:val="left"/>
      <w:pPr>
        <w:tabs>
          <w:tab w:val="num" w:pos="3600"/>
        </w:tabs>
        <w:ind w:left="3600" w:hanging="360"/>
      </w:pPr>
      <w:rPr>
        <w:rFonts w:ascii="Wingdings" w:hAnsi="Wingdings" w:hint="default"/>
        <w:sz w:val="20"/>
      </w:rPr>
    </w:lvl>
    <w:lvl w:ilvl="5" w:tplc="FABA5F84" w:tentative="1">
      <w:start w:val="1"/>
      <w:numFmt w:val="bullet"/>
      <w:lvlText w:val=""/>
      <w:lvlJc w:val="left"/>
      <w:pPr>
        <w:tabs>
          <w:tab w:val="num" w:pos="4320"/>
        </w:tabs>
        <w:ind w:left="4320" w:hanging="360"/>
      </w:pPr>
      <w:rPr>
        <w:rFonts w:ascii="Wingdings" w:hAnsi="Wingdings" w:hint="default"/>
        <w:sz w:val="20"/>
      </w:rPr>
    </w:lvl>
    <w:lvl w:ilvl="6" w:tplc="CEEA5DD0" w:tentative="1">
      <w:start w:val="1"/>
      <w:numFmt w:val="bullet"/>
      <w:lvlText w:val=""/>
      <w:lvlJc w:val="left"/>
      <w:pPr>
        <w:tabs>
          <w:tab w:val="num" w:pos="5040"/>
        </w:tabs>
        <w:ind w:left="5040" w:hanging="360"/>
      </w:pPr>
      <w:rPr>
        <w:rFonts w:ascii="Wingdings" w:hAnsi="Wingdings" w:hint="default"/>
        <w:sz w:val="20"/>
      </w:rPr>
    </w:lvl>
    <w:lvl w:ilvl="7" w:tplc="81F63034" w:tentative="1">
      <w:start w:val="1"/>
      <w:numFmt w:val="bullet"/>
      <w:lvlText w:val=""/>
      <w:lvlJc w:val="left"/>
      <w:pPr>
        <w:tabs>
          <w:tab w:val="num" w:pos="5760"/>
        </w:tabs>
        <w:ind w:left="5760" w:hanging="360"/>
      </w:pPr>
      <w:rPr>
        <w:rFonts w:ascii="Wingdings" w:hAnsi="Wingdings" w:hint="default"/>
        <w:sz w:val="20"/>
      </w:rPr>
    </w:lvl>
    <w:lvl w:ilvl="8" w:tplc="B69AB4EC"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64870"/>
    <w:multiLevelType w:val="hybridMultilevel"/>
    <w:tmpl w:val="7EBEA31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B5C5D5A"/>
    <w:multiLevelType w:val="hybridMultilevel"/>
    <w:tmpl w:val="033696C4"/>
    <w:lvl w:ilvl="0" w:tplc="3A808E56">
      <w:numFmt w:val="bullet"/>
      <w:lvlText w:val="-"/>
      <w:lvlJc w:val="left"/>
      <w:pPr>
        <w:ind w:left="720" w:hanging="360"/>
      </w:pPr>
      <w:rPr>
        <w:rFonts w:ascii="Mark Pro" w:eastAsia="思源黑体" w:hAnsi="Mark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F7800CD"/>
    <w:multiLevelType w:val="hybridMultilevel"/>
    <w:tmpl w:val="318E5DF6"/>
    <w:lvl w:ilvl="0" w:tplc="08D88326">
      <w:start w:val="1"/>
      <w:numFmt w:val="bullet"/>
      <w:lvlText w:val=""/>
      <w:lvlJc w:val="left"/>
      <w:pPr>
        <w:tabs>
          <w:tab w:val="num" w:pos="720"/>
        </w:tabs>
        <w:ind w:left="720" w:hanging="360"/>
      </w:pPr>
      <w:rPr>
        <w:rFonts w:ascii="Symbol" w:hAnsi="Symbol" w:hint="default"/>
        <w:sz w:val="20"/>
      </w:rPr>
    </w:lvl>
    <w:lvl w:ilvl="1" w:tplc="E3C0FD68">
      <w:start w:val="1"/>
      <w:numFmt w:val="bullet"/>
      <w:lvlText w:val="o"/>
      <w:lvlJc w:val="left"/>
      <w:pPr>
        <w:tabs>
          <w:tab w:val="num" w:pos="1440"/>
        </w:tabs>
        <w:ind w:left="1440" w:hanging="360"/>
      </w:pPr>
      <w:rPr>
        <w:rFonts w:ascii="Courier New" w:hAnsi="Courier New" w:hint="default"/>
        <w:sz w:val="20"/>
      </w:rPr>
    </w:lvl>
    <w:lvl w:ilvl="2" w:tplc="3918B2C4" w:tentative="1">
      <w:start w:val="1"/>
      <w:numFmt w:val="bullet"/>
      <w:lvlText w:val=""/>
      <w:lvlJc w:val="left"/>
      <w:pPr>
        <w:tabs>
          <w:tab w:val="num" w:pos="2160"/>
        </w:tabs>
        <w:ind w:left="2160" w:hanging="360"/>
      </w:pPr>
      <w:rPr>
        <w:rFonts w:ascii="Wingdings" w:hAnsi="Wingdings" w:hint="default"/>
        <w:sz w:val="20"/>
      </w:rPr>
    </w:lvl>
    <w:lvl w:ilvl="3" w:tplc="B5503D38" w:tentative="1">
      <w:start w:val="1"/>
      <w:numFmt w:val="bullet"/>
      <w:lvlText w:val=""/>
      <w:lvlJc w:val="left"/>
      <w:pPr>
        <w:tabs>
          <w:tab w:val="num" w:pos="2880"/>
        </w:tabs>
        <w:ind w:left="2880" w:hanging="360"/>
      </w:pPr>
      <w:rPr>
        <w:rFonts w:ascii="Wingdings" w:hAnsi="Wingdings" w:hint="default"/>
        <w:sz w:val="20"/>
      </w:rPr>
    </w:lvl>
    <w:lvl w:ilvl="4" w:tplc="0B308A58" w:tentative="1">
      <w:start w:val="1"/>
      <w:numFmt w:val="bullet"/>
      <w:lvlText w:val=""/>
      <w:lvlJc w:val="left"/>
      <w:pPr>
        <w:tabs>
          <w:tab w:val="num" w:pos="3600"/>
        </w:tabs>
        <w:ind w:left="3600" w:hanging="360"/>
      </w:pPr>
      <w:rPr>
        <w:rFonts w:ascii="Wingdings" w:hAnsi="Wingdings" w:hint="default"/>
        <w:sz w:val="20"/>
      </w:rPr>
    </w:lvl>
    <w:lvl w:ilvl="5" w:tplc="CA9C3C3E" w:tentative="1">
      <w:start w:val="1"/>
      <w:numFmt w:val="bullet"/>
      <w:lvlText w:val=""/>
      <w:lvlJc w:val="left"/>
      <w:pPr>
        <w:tabs>
          <w:tab w:val="num" w:pos="4320"/>
        </w:tabs>
        <w:ind w:left="4320" w:hanging="360"/>
      </w:pPr>
      <w:rPr>
        <w:rFonts w:ascii="Wingdings" w:hAnsi="Wingdings" w:hint="default"/>
        <w:sz w:val="20"/>
      </w:rPr>
    </w:lvl>
    <w:lvl w:ilvl="6" w:tplc="6CB01A9C" w:tentative="1">
      <w:start w:val="1"/>
      <w:numFmt w:val="bullet"/>
      <w:lvlText w:val=""/>
      <w:lvlJc w:val="left"/>
      <w:pPr>
        <w:tabs>
          <w:tab w:val="num" w:pos="5040"/>
        </w:tabs>
        <w:ind w:left="5040" w:hanging="360"/>
      </w:pPr>
      <w:rPr>
        <w:rFonts w:ascii="Wingdings" w:hAnsi="Wingdings" w:hint="default"/>
        <w:sz w:val="20"/>
      </w:rPr>
    </w:lvl>
    <w:lvl w:ilvl="7" w:tplc="4B8EFD20" w:tentative="1">
      <w:start w:val="1"/>
      <w:numFmt w:val="bullet"/>
      <w:lvlText w:val=""/>
      <w:lvlJc w:val="left"/>
      <w:pPr>
        <w:tabs>
          <w:tab w:val="num" w:pos="5760"/>
        </w:tabs>
        <w:ind w:left="5760" w:hanging="360"/>
      </w:pPr>
      <w:rPr>
        <w:rFonts w:ascii="Wingdings" w:hAnsi="Wingdings" w:hint="default"/>
        <w:sz w:val="20"/>
      </w:rPr>
    </w:lvl>
    <w:lvl w:ilvl="8" w:tplc="5C48CFE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E3137"/>
    <w:multiLevelType w:val="hybridMultilevel"/>
    <w:tmpl w:val="A39E7330"/>
    <w:lvl w:ilvl="0" w:tplc="87FE7F88">
      <w:start w:val="1"/>
      <w:numFmt w:val="decimal"/>
      <w:lvlText w:val="%1."/>
      <w:lvlJc w:val="left"/>
      <w:pPr>
        <w:ind w:left="720" w:hanging="720"/>
      </w:pPr>
      <w:rPr>
        <w:rFonts w:hint="default"/>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407999630">
    <w:abstractNumId w:val="21"/>
  </w:num>
  <w:num w:numId="2" w16cid:durableId="966816125">
    <w:abstractNumId w:val="22"/>
    <w:lvlOverride w:ilvl="0">
      <w:lvl w:ilvl="0" w:tplc="4CAE0BE2">
        <w:start w:val="1"/>
        <w:numFmt w:val="bullet"/>
        <w:lvlText w:val=""/>
        <w:lvlJc w:val="left"/>
        <w:pPr>
          <w:tabs>
            <w:tab w:val="num" w:pos="720"/>
          </w:tabs>
          <w:ind w:left="720" w:hanging="360"/>
        </w:pPr>
        <w:rPr>
          <w:rFonts w:ascii="Symbol" w:hAnsi="Symbol" w:hint="default"/>
          <w:sz w:val="20"/>
        </w:rPr>
      </w:lvl>
    </w:lvlOverride>
    <w:lvlOverride w:ilvl="1">
      <w:lvl w:ilvl="1" w:tplc="3F0C3CBC">
        <w:start w:val="1"/>
        <w:numFmt w:val="bullet"/>
        <w:lvlText w:val="o"/>
        <w:lvlJc w:val="left"/>
        <w:pPr>
          <w:tabs>
            <w:tab w:val="num" w:pos="1440"/>
          </w:tabs>
          <w:ind w:left="1440" w:hanging="360"/>
        </w:pPr>
        <w:rPr>
          <w:rFonts w:ascii="Courier New" w:hAnsi="Courier New" w:hint="default"/>
          <w:sz w:val="20"/>
        </w:rPr>
      </w:lvl>
    </w:lvlOverride>
    <w:lvlOverride w:ilvl="2">
      <w:lvl w:ilvl="2" w:tplc="6714D972" w:tentative="1">
        <w:start w:val="1"/>
        <w:numFmt w:val="bullet"/>
        <w:lvlText w:val=""/>
        <w:lvlJc w:val="left"/>
        <w:pPr>
          <w:tabs>
            <w:tab w:val="num" w:pos="2160"/>
          </w:tabs>
          <w:ind w:left="2160" w:hanging="360"/>
        </w:pPr>
        <w:rPr>
          <w:rFonts w:ascii="Wingdings" w:hAnsi="Wingdings" w:hint="default"/>
          <w:sz w:val="20"/>
        </w:rPr>
      </w:lvl>
    </w:lvlOverride>
    <w:lvlOverride w:ilvl="3">
      <w:lvl w:ilvl="3" w:tplc="88ACCFD4" w:tentative="1">
        <w:start w:val="1"/>
        <w:numFmt w:val="bullet"/>
        <w:lvlText w:val=""/>
        <w:lvlJc w:val="left"/>
        <w:pPr>
          <w:tabs>
            <w:tab w:val="num" w:pos="2880"/>
          </w:tabs>
          <w:ind w:left="2880" w:hanging="360"/>
        </w:pPr>
        <w:rPr>
          <w:rFonts w:ascii="Wingdings" w:hAnsi="Wingdings" w:hint="default"/>
          <w:sz w:val="20"/>
        </w:rPr>
      </w:lvl>
    </w:lvlOverride>
    <w:lvlOverride w:ilvl="4">
      <w:lvl w:ilvl="4" w:tplc="82F2FE2E" w:tentative="1">
        <w:start w:val="1"/>
        <w:numFmt w:val="bullet"/>
        <w:lvlText w:val=""/>
        <w:lvlJc w:val="left"/>
        <w:pPr>
          <w:tabs>
            <w:tab w:val="num" w:pos="3600"/>
          </w:tabs>
          <w:ind w:left="3600" w:hanging="360"/>
        </w:pPr>
        <w:rPr>
          <w:rFonts w:ascii="Wingdings" w:hAnsi="Wingdings" w:hint="default"/>
          <w:sz w:val="20"/>
        </w:rPr>
      </w:lvl>
    </w:lvlOverride>
    <w:lvlOverride w:ilvl="5">
      <w:lvl w:ilvl="5" w:tplc="E42ACB12" w:tentative="1">
        <w:start w:val="1"/>
        <w:numFmt w:val="bullet"/>
        <w:lvlText w:val=""/>
        <w:lvlJc w:val="left"/>
        <w:pPr>
          <w:tabs>
            <w:tab w:val="num" w:pos="4320"/>
          </w:tabs>
          <w:ind w:left="4320" w:hanging="360"/>
        </w:pPr>
        <w:rPr>
          <w:rFonts w:ascii="Wingdings" w:hAnsi="Wingdings" w:hint="default"/>
          <w:sz w:val="20"/>
        </w:rPr>
      </w:lvl>
    </w:lvlOverride>
    <w:lvlOverride w:ilvl="6">
      <w:lvl w:ilvl="6" w:tplc="02362E68" w:tentative="1">
        <w:start w:val="1"/>
        <w:numFmt w:val="bullet"/>
        <w:lvlText w:val=""/>
        <w:lvlJc w:val="left"/>
        <w:pPr>
          <w:tabs>
            <w:tab w:val="num" w:pos="5040"/>
          </w:tabs>
          <w:ind w:left="5040" w:hanging="360"/>
        </w:pPr>
        <w:rPr>
          <w:rFonts w:ascii="Wingdings" w:hAnsi="Wingdings" w:hint="default"/>
          <w:sz w:val="20"/>
        </w:rPr>
      </w:lvl>
    </w:lvlOverride>
    <w:lvlOverride w:ilvl="7">
      <w:lvl w:ilvl="7" w:tplc="9746BEB0" w:tentative="1">
        <w:start w:val="1"/>
        <w:numFmt w:val="bullet"/>
        <w:lvlText w:val=""/>
        <w:lvlJc w:val="left"/>
        <w:pPr>
          <w:tabs>
            <w:tab w:val="num" w:pos="5760"/>
          </w:tabs>
          <w:ind w:left="5760" w:hanging="360"/>
        </w:pPr>
        <w:rPr>
          <w:rFonts w:ascii="Wingdings" w:hAnsi="Wingdings" w:hint="default"/>
          <w:sz w:val="20"/>
        </w:rPr>
      </w:lvl>
    </w:lvlOverride>
    <w:lvlOverride w:ilvl="8">
      <w:lvl w:ilvl="8" w:tplc="12E4184E" w:tentative="1">
        <w:start w:val="1"/>
        <w:numFmt w:val="bullet"/>
        <w:lvlText w:val=""/>
        <w:lvlJc w:val="left"/>
        <w:pPr>
          <w:tabs>
            <w:tab w:val="num" w:pos="6480"/>
          </w:tabs>
          <w:ind w:left="6480" w:hanging="360"/>
        </w:pPr>
        <w:rPr>
          <w:rFonts w:ascii="Wingdings" w:hAnsi="Wingdings" w:hint="default"/>
          <w:sz w:val="20"/>
        </w:rPr>
      </w:lvl>
    </w:lvlOverride>
  </w:num>
  <w:num w:numId="3" w16cid:durableId="1675691122">
    <w:abstractNumId w:val="9"/>
  </w:num>
  <w:num w:numId="4" w16cid:durableId="1572737998">
    <w:abstractNumId w:val="26"/>
  </w:num>
  <w:num w:numId="5" w16cid:durableId="587664565">
    <w:abstractNumId w:val="23"/>
  </w:num>
  <w:num w:numId="6" w16cid:durableId="229391213">
    <w:abstractNumId w:val="12"/>
  </w:num>
  <w:num w:numId="7" w16cid:durableId="807285692">
    <w:abstractNumId w:val="13"/>
  </w:num>
  <w:num w:numId="8" w16cid:durableId="1898541738">
    <w:abstractNumId w:val="8"/>
  </w:num>
  <w:num w:numId="9" w16cid:durableId="853034278">
    <w:abstractNumId w:val="18"/>
  </w:num>
  <w:num w:numId="10" w16cid:durableId="585115671">
    <w:abstractNumId w:val="6"/>
  </w:num>
  <w:num w:numId="11" w16cid:durableId="1547061683">
    <w:abstractNumId w:val="1"/>
  </w:num>
  <w:num w:numId="12" w16cid:durableId="159275185">
    <w:abstractNumId w:val="14"/>
  </w:num>
  <w:num w:numId="13" w16cid:durableId="749892228">
    <w:abstractNumId w:val="20"/>
  </w:num>
  <w:num w:numId="14" w16cid:durableId="57871999">
    <w:abstractNumId w:val="11"/>
  </w:num>
  <w:num w:numId="15" w16cid:durableId="720862777">
    <w:abstractNumId w:val="25"/>
  </w:num>
  <w:num w:numId="16" w16cid:durableId="1728991837">
    <w:abstractNumId w:val="0"/>
  </w:num>
  <w:num w:numId="17" w16cid:durableId="1496140296">
    <w:abstractNumId w:val="19"/>
  </w:num>
  <w:num w:numId="18" w16cid:durableId="1437866533">
    <w:abstractNumId w:val="7"/>
  </w:num>
  <w:num w:numId="19" w16cid:durableId="671840111">
    <w:abstractNumId w:val="10"/>
  </w:num>
  <w:num w:numId="20" w16cid:durableId="1590389374">
    <w:abstractNumId w:val="5"/>
  </w:num>
  <w:num w:numId="21" w16cid:durableId="1455783154">
    <w:abstractNumId w:val="2"/>
  </w:num>
  <w:num w:numId="22" w16cid:durableId="118841650">
    <w:abstractNumId w:val="4"/>
  </w:num>
  <w:num w:numId="23" w16cid:durableId="1224175258">
    <w:abstractNumId w:val="17"/>
  </w:num>
  <w:num w:numId="24" w16cid:durableId="1814908548">
    <w:abstractNumId w:val="15"/>
  </w:num>
  <w:num w:numId="25" w16cid:durableId="1084645146">
    <w:abstractNumId w:val="16"/>
  </w:num>
  <w:num w:numId="26" w16cid:durableId="886113089">
    <w:abstractNumId w:val="3"/>
  </w:num>
  <w:num w:numId="27" w16cid:durableId="775564508">
    <w:abstractNumId w:val="24"/>
  </w:num>
  <w:num w:numId="28" w16cid:durableId="1971472275">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bordersDoNotSurroundHeader/>
  <w:bordersDoNotSurroundFooter/>
  <w:proofState w:spelling="clean" w:grammar="clean"/>
  <w:attachedTemplate r:id="rId1"/>
  <w:defaultTabStop w:val="720"/>
  <w:evenAndOddHeaders/>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NzE3MTMxMDOxMLZU0lEKTi0uzszPAykwtKwFAOfXgpgtAAAA"/>
  </w:docVars>
  <w:rsids>
    <w:rsidRoot w:val="00DF09CA"/>
    <w:rsid w:val="000005D9"/>
    <w:rsid w:val="00000BBC"/>
    <w:rsid w:val="00002527"/>
    <w:rsid w:val="00005C43"/>
    <w:rsid w:val="00007380"/>
    <w:rsid w:val="000075EC"/>
    <w:rsid w:val="00011F7E"/>
    <w:rsid w:val="00012BF3"/>
    <w:rsid w:val="00012FB7"/>
    <w:rsid w:val="00013771"/>
    <w:rsid w:val="00027460"/>
    <w:rsid w:val="00031DEB"/>
    <w:rsid w:val="00035A1B"/>
    <w:rsid w:val="000446C7"/>
    <w:rsid w:val="00052262"/>
    <w:rsid w:val="0006319E"/>
    <w:rsid w:val="0006453C"/>
    <w:rsid w:val="000711AE"/>
    <w:rsid w:val="000717BD"/>
    <w:rsid w:val="00074B63"/>
    <w:rsid w:val="000760DD"/>
    <w:rsid w:val="00080459"/>
    <w:rsid w:val="0008351D"/>
    <w:rsid w:val="000858AA"/>
    <w:rsid w:val="000912FA"/>
    <w:rsid w:val="000913B8"/>
    <w:rsid w:val="0009314E"/>
    <w:rsid w:val="000A04A5"/>
    <w:rsid w:val="000A58DB"/>
    <w:rsid w:val="000A6DB7"/>
    <w:rsid w:val="000B0B26"/>
    <w:rsid w:val="000B38FC"/>
    <w:rsid w:val="000C1E34"/>
    <w:rsid w:val="000C260A"/>
    <w:rsid w:val="000C5115"/>
    <w:rsid w:val="000C54F9"/>
    <w:rsid w:val="000C60C9"/>
    <w:rsid w:val="000C69E7"/>
    <w:rsid w:val="000D0F3B"/>
    <w:rsid w:val="000D14D8"/>
    <w:rsid w:val="000D19E5"/>
    <w:rsid w:val="000E1C91"/>
    <w:rsid w:val="000E55D3"/>
    <w:rsid w:val="000E7CDA"/>
    <w:rsid w:val="000F1C1F"/>
    <w:rsid w:val="000F1C60"/>
    <w:rsid w:val="000F1D0D"/>
    <w:rsid w:val="000F23A2"/>
    <w:rsid w:val="000F3A9C"/>
    <w:rsid w:val="000F4D7A"/>
    <w:rsid w:val="000F6503"/>
    <w:rsid w:val="00102329"/>
    <w:rsid w:val="00103461"/>
    <w:rsid w:val="001038A3"/>
    <w:rsid w:val="00106C74"/>
    <w:rsid w:val="0011085F"/>
    <w:rsid w:val="0011106C"/>
    <w:rsid w:val="0011222D"/>
    <w:rsid w:val="00113588"/>
    <w:rsid w:val="00120007"/>
    <w:rsid w:val="0012157C"/>
    <w:rsid w:val="001255DD"/>
    <w:rsid w:val="00126F59"/>
    <w:rsid w:val="00133527"/>
    <w:rsid w:val="00134A3D"/>
    <w:rsid w:val="00140AF8"/>
    <w:rsid w:val="00145BF3"/>
    <w:rsid w:val="00152559"/>
    <w:rsid w:val="00155077"/>
    <w:rsid w:val="001561CD"/>
    <w:rsid w:val="00157174"/>
    <w:rsid w:val="00157F7F"/>
    <w:rsid w:val="0016703F"/>
    <w:rsid w:val="0017572F"/>
    <w:rsid w:val="0017605D"/>
    <w:rsid w:val="001766D9"/>
    <w:rsid w:val="00177776"/>
    <w:rsid w:val="00180B9D"/>
    <w:rsid w:val="00184159"/>
    <w:rsid w:val="0018668E"/>
    <w:rsid w:val="00186FA2"/>
    <w:rsid w:val="00187555"/>
    <w:rsid w:val="00194C50"/>
    <w:rsid w:val="001A1DEC"/>
    <w:rsid w:val="001A50E3"/>
    <w:rsid w:val="001A55A1"/>
    <w:rsid w:val="001A5D61"/>
    <w:rsid w:val="001A5D98"/>
    <w:rsid w:val="001B5614"/>
    <w:rsid w:val="001C00BA"/>
    <w:rsid w:val="001C18CE"/>
    <w:rsid w:val="001C1AB7"/>
    <w:rsid w:val="001C60CB"/>
    <w:rsid w:val="001C75B3"/>
    <w:rsid w:val="001D15D1"/>
    <w:rsid w:val="001D585C"/>
    <w:rsid w:val="001D75A0"/>
    <w:rsid w:val="001E47F9"/>
    <w:rsid w:val="001E4B66"/>
    <w:rsid w:val="001E4CAD"/>
    <w:rsid w:val="001E658D"/>
    <w:rsid w:val="001E68DD"/>
    <w:rsid w:val="001E68F6"/>
    <w:rsid w:val="001E76B5"/>
    <w:rsid w:val="001F4B77"/>
    <w:rsid w:val="002101C8"/>
    <w:rsid w:val="00210E84"/>
    <w:rsid w:val="00220BF3"/>
    <w:rsid w:val="00226686"/>
    <w:rsid w:val="00231517"/>
    <w:rsid w:val="00234D89"/>
    <w:rsid w:val="00251C56"/>
    <w:rsid w:val="002520E7"/>
    <w:rsid w:val="00254FC6"/>
    <w:rsid w:val="002636A5"/>
    <w:rsid w:val="00267337"/>
    <w:rsid w:val="00271F19"/>
    <w:rsid w:val="002732A7"/>
    <w:rsid w:val="002754A4"/>
    <w:rsid w:val="00276B4B"/>
    <w:rsid w:val="00276B81"/>
    <w:rsid w:val="00280E08"/>
    <w:rsid w:val="00280E18"/>
    <w:rsid w:val="00281E0F"/>
    <w:rsid w:val="00283876"/>
    <w:rsid w:val="002848B0"/>
    <w:rsid w:val="002907D9"/>
    <w:rsid w:val="00291B4C"/>
    <w:rsid w:val="002950B3"/>
    <w:rsid w:val="002A0AA4"/>
    <w:rsid w:val="002A1449"/>
    <w:rsid w:val="002A32C0"/>
    <w:rsid w:val="002A3551"/>
    <w:rsid w:val="002A5499"/>
    <w:rsid w:val="002A6C9A"/>
    <w:rsid w:val="002A7D00"/>
    <w:rsid w:val="002B2B6E"/>
    <w:rsid w:val="002B3A93"/>
    <w:rsid w:val="002B5C79"/>
    <w:rsid w:val="002C43B3"/>
    <w:rsid w:val="002C4681"/>
    <w:rsid w:val="002D125A"/>
    <w:rsid w:val="002D1481"/>
    <w:rsid w:val="002D3B3E"/>
    <w:rsid w:val="002D4AFA"/>
    <w:rsid w:val="002D6344"/>
    <w:rsid w:val="002E00CA"/>
    <w:rsid w:val="002E40C7"/>
    <w:rsid w:val="002E443C"/>
    <w:rsid w:val="002E537B"/>
    <w:rsid w:val="002E6760"/>
    <w:rsid w:val="002F3DB3"/>
    <w:rsid w:val="002F4462"/>
    <w:rsid w:val="002F614B"/>
    <w:rsid w:val="003023E5"/>
    <w:rsid w:val="003046C8"/>
    <w:rsid w:val="0031262F"/>
    <w:rsid w:val="003135DF"/>
    <w:rsid w:val="00313612"/>
    <w:rsid w:val="00323599"/>
    <w:rsid w:val="00327658"/>
    <w:rsid w:val="00333539"/>
    <w:rsid w:val="003338C6"/>
    <w:rsid w:val="00333E92"/>
    <w:rsid w:val="003372AA"/>
    <w:rsid w:val="00340247"/>
    <w:rsid w:val="00343B1C"/>
    <w:rsid w:val="003461DA"/>
    <w:rsid w:val="00346A7F"/>
    <w:rsid w:val="0034766F"/>
    <w:rsid w:val="003522ED"/>
    <w:rsid w:val="00354043"/>
    <w:rsid w:val="00355220"/>
    <w:rsid w:val="003554D1"/>
    <w:rsid w:val="00360CDE"/>
    <w:rsid w:val="003612BC"/>
    <w:rsid w:val="00361847"/>
    <w:rsid w:val="00364A45"/>
    <w:rsid w:val="00366BB0"/>
    <w:rsid w:val="00374B43"/>
    <w:rsid w:val="00374FDB"/>
    <w:rsid w:val="0038420D"/>
    <w:rsid w:val="00387784"/>
    <w:rsid w:val="00393047"/>
    <w:rsid w:val="00395750"/>
    <w:rsid w:val="00396CE8"/>
    <w:rsid w:val="00397504"/>
    <w:rsid w:val="003A1462"/>
    <w:rsid w:val="003A1E07"/>
    <w:rsid w:val="003A5508"/>
    <w:rsid w:val="003A56D8"/>
    <w:rsid w:val="003B5C83"/>
    <w:rsid w:val="003C38A3"/>
    <w:rsid w:val="003C49D9"/>
    <w:rsid w:val="003D060C"/>
    <w:rsid w:val="003D2879"/>
    <w:rsid w:val="003D287B"/>
    <w:rsid w:val="003E215B"/>
    <w:rsid w:val="003E2489"/>
    <w:rsid w:val="003E42EA"/>
    <w:rsid w:val="003E4C67"/>
    <w:rsid w:val="003F32B4"/>
    <w:rsid w:val="003F5AE7"/>
    <w:rsid w:val="003F740B"/>
    <w:rsid w:val="00400F15"/>
    <w:rsid w:val="00402A8D"/>
    <w:rsid w:val="00403AD1"/>
    <w:rsid w:val="00403E0F"/>
    <w:rsid w:val="004164AF"/>
    <w:rsid w:val="004166EA"/>
    <w:rsid w:val="004167E9"/>
    <w:rsid w:val="004171B9"/>
    <w:rsid w:val="00417E3D"/>
    <w:rsid w:val="00417F88"/>
    <w:rsid w:val="00422B1F"/>
    <w:rsid w:val="004233E1"/>
    <w:rsid w:val="00424B34"/>
    <w:rsid w:val="00434674"/>
    <w:rsid w:val="00435FFD"/>
    <w:rsid w:val="00437345"/>
    <w:rsid w:val="00437C35"/>
    <w:rsid w:val="00440B50"/>
    <w:rsid w:val="004441DE"/>
    <w:rsid w:val="0045037B"/>
    <w:rsid w:val="00451BCD"/>
    <w:rsid w:val="004529AE"/>
    <w:rsid w:val="00453B89"/>
    <w:rsid w:val="00463862"/>
    <w:rsid w:val="004816B9"/>
    <w:rsid w:val="00481C1B"/>
    <w:rsid w:val="00486B80"/>
    <w:rsid w:val="00487571"/>
    <w:rsid w:val="0049068A"/>
    <w:rsid w:val="004924EC"/>
    <w:rsid w:val="00492893"/>
    <w:rsid w:val="004A66B4"/>
    <w:rsid w:val="004A690D"/>
    <w:rsid w:val="004B292C"/>
    <w:rsid w:val="004C7B5E"/>
    <w:rsid w:val="004D1E5C"/>
    <w:rsid w:val="004D1EB5"/>
    <w:rsid w:val="004D39BE"/>
    <w:rsid w:val="004D50BA"/>
    <w:rsid w:val="004D5A5F"/>
    <w:rsid w:val="004E5761"/>
    <w:rsid w:val="004E7B2A"/>
    <w:rsid w:val="004E7F6E"/>
    <w:rsid w:val="004F197F"/>
    <w:rsid w:val="004F3D71"/>
    <w:rsid w:val="004F4F29"/>
    <w:rsid w:val="004F6E47"/>
    <w:rsid w:val="00501A11"/>
    <w:rsid w:val="00504EB5"/>
    <w:rsid w:val="00511DE4"/>
    <w:rsid w:val="00512446"/>
    <w:rsid w:val="00512AE9"/>
    <w:rsid w:val="0052003C"/>
    <w:rsid w:val="00520844"/>
    <w:rsid w:val="00520C09"/>
    <w:rsid w:val="00520E63"/>
    <w:rsid w:val="005240E2"/>
    <w:rsid w:val="00525D4D"/>
    <w:rsid w:val="00533D55"/>
    <w:rsid w:val="00535430"/>
    <w:rsid w:val="005378C8"/>
    <w:rsid w:val="005455E4"/>
    <w:rsid w:val="0055583F"/>
    <w:rsid w:val="005561EC"/>
    <w:rsid w:val="00560344"/>
    <w:rsid w:val="00561AAE"/>
    <w:rsid w:val="00561C9A"/>
    <w:rsid w:val="00564C5D"/>
    <w:rsid w:val="0056563C"/>
    <w:rsid w:val="00565676"/>
    <w:rsid w:val="005749B1"/>
    <w:rsid w:val="00580769"/>
    <w:rsid w:val="00582FA7"/>
    <w:rsid w:val="005850FB"/>
    <w:rsid w:val="00585D86"/>
    <w:rsid w:val="00585FF3"/>
    <w:rsid w:val="005860DC"/>
    <w:rsid w:val="00586B32"/>
    <w:rsid w:val="0059006E"/>
    <w:rsid w:val="00591C20"/>
    <w:rsid w:val="0059793D"/>
    <w:rsid w:val="005A07B6"/>
    <w:rsid w:val="005A09DF"/>
    <w:rsid w:val="005A3587"/>
    <w:rsid w:val="005A4C59"/>
    <w:rsid w:val="005A6655"/>
    <w:rsid w:val="005A7F6D"/>
    <w:rsid w:val="005B0604"/>
    <w:rsid w:val="005B0CF9"/>
    <w:rsid w:val="005B2B91"/>
    <w:rsid w:val="005B443C"/>
    <w:rsid w:val="005B622D"/>
    <w:rsid w:val="005B7B6B"/>
    <w:rsid w:val="005B7C9E"/>
    <w:rsid w:val="005C0010"/>
    <w:rsid w:val="005C197A"/>
    <w:rsid w:val="005C447F"/>
    <w:rsid w:val="005C6293"/>
    <w:rsid w:val="005D18C4"/>
    <w:rsid w:val="005D6B88"/>
    <w:rsid w:val="005F00B8"/>
    <w:rsid w:val="005F2C4A"/>
    <w:rsid w:val="0060179E"/>
    <w:rsid w:val="00601F94"/>
    <w:rsid w:val="006057B7"/>
    <w:rsid w:val="00605F38"/>
    <w:rsid w:val="00606598"/>
    <w:rsid w:val="00611C8D"/>
    <w:rsid w:val="006120EC"/>
    <w:rsid w:val="006145A6"/>
    <w:rsid w:val="00617CC2"/>
    <w:rsid w:val="00623022"/>
    <w:rsid w:val="0062654E"/>
    <w:rsid w:val="00626F63"/>
    <w:rsid w:val="00631310"/>
    <w:rsid w:val="0063192D"/>
    <w:rsid w:val="006344ED"/>
    <w:rsid w:val="0063637B"/>
    <w:rsid w:val="00640688"/>
    <w:rsid w:val="0064068A"/>
    <w:rsid w:val="00642627"/>
    <w:rsid w:val="0064411F"/>
    <w:rsid w:val="0064476A"/>
    <w:rsid w:val="006510F1"/>
    <w:rsid w:val="00653279"/>
    <w:rsid w:val="00654227"/>
    <w:rsid w:val="00654848"/>
    <w:rsid w:val="006552CC"/>
    <w:rsid w:val="00660926"/>
    <w:rsid w:val="00661C0A"/>
    <w:rsid w:val="006655AA"/>
    <w:rsid w:val="00673BDC"/>
    <w:rsid w:val="00676AC7"/>
    <w:rsid w:val="00676B1E"/>
    <w:rsid w:val="0068130F"/>
    <w:rsid w:val="0068373F"/>
    <w:rsid w:val="00685665"/>
    <w:rsid w:val="00686932"/>
    <w:rsid w:val="006907BC"/>
    <w:rsid w:val="00692631"/>
    <w:rsid w:val="00692F64"/>
    <w:rsid w:val="006A06F0"/>
    <w:rsid w:val="006A1B9F"/>
    <w:rsid w:val="006A1F4F"/>
    <w:rsid w:val="006A4ECE"/>
    <w:rsid w:val="006A5941"/>
    <w:rsid w:val="006A5C6F"/>
    <w:rsid w:val="006B2F88"/>
    <w:rsid w:val="006B4E2D"/>
    <w:rsid w:val="006B63B7"/>
    <w:rsid w:val="006C1A8F"/>
    <w:rsid w:val="006C32E6"/>
    <w:rsid w:val="006C63B7"/>
    <w:rsid w:val="006D2EE4"/>
    <w:rsid w:val="006D35D1"/>
    <w:rsid w:val="006D4804"/>
    <w:rsid w:val="006E0C46"/>
    <w:rsid w:val="006E3398"/>
    <w:rsid w:val="006E4977"/>
    <w:rsid w:val="006E61EB"/>
    <w:rsid w:val="006F4DC4"/>
    <w:rsid w:val="006F6D31"/>
    <w:rsid w:val="0070156F"/>
    <w:rsid w:val="007034D8"/>
    <w:rsid w:val="00707733"/>
    <w:rsid w:val="00714AE1"/>
    <w:rsid w:val="007304C1"/>
    <w:rsid w:val="00730A3D"/>
    <w:rsid w:val="007316AA"/>
    <w:rsid w:val="00733C08"/>
    <w:rsid w:val="00735FA0"/>
    <w:rsid w:val="00742FEA"/>
    <w:rsid w:val="007434CD"/>
    <w:rsid w:val="007473FF"/>
    <w:rsid w:val="00747B00"/>
    <w:rsid w:val="007529A1"/>
    <w:rsid w:val="0075382B"/>
    <w:rsid w:val="00755141"/>
    <w:rsid w:val="007561BB"/>
    <w:rsid w:val="007607A8"/>
    <w:rsid w:val="0076116B"/>
    <w:rsid w:val="0076606D"/>
    <w:rsid w:val="00767D84"/>
    <w:rsid w:val="00774E01"/>
    <w:rsid w:val="00784D0C"/>
    <w:rsid w:val="007912E2"/>
    <w:rsid w:val="0079217A"/>
    <w:rsid w:val="007947BA"/>
    <w:rsid w:val="00797ED0"/>
    <w:rsid w:val="007A1AE5"/>
    <w:rsid w:val="007A63B1"/>
    <w:rsid w:val="007B35BF"/>
    <w:rsid w:val="007B4DD0"/>
    <w:rsid w:val="007B5167"/>
    <w:rsid w:val="007B746C"/>
    <w:rsid w:val="007D72C9"/>
    <w:rsid w:val="007D73FF"/>
    <w:rsid w:val="007E201E"/>
    <w:rsid w:val="007E2729"/>
    <w:rsid w:val="007E2CFD"/>
    <w:rsid w:val="007E740B"/>
    <w:rsid w:val="007F0EBE"/>
    <w:rsid w:val="007F6F5D"/>
    <w:rsid w:val="00800760"/>
    <w:rsid w:val="008070E2"/>
    <w:rsid w:val="0081B1B8"/>
    <w:rsid w:val="008211E8"/>
    <w:rsid w:val="008234EA"/>
    <w:rsid w:val="00823AC0"/>
    <w:rsid w:val="00823CB9"/>
    <w:rsid w:val="00824552"/>
    <w:rsid w:val="008254A6"/>
    <w:rsid w:val="00834EE9"/>
    <w:rsid w:val="00840272"/>
    <w:rsid w:val="00843235"/>
    <w:rsid w:val="00844D1D"/>
    <w:rsid w:val="008465BC"/>
    <w:rsid w:val="00846F8D"/>
    <w:rsid w:val="00847C22"/>
    <w:rsid w:val="008509EC"/>
    <w:rsid w:val="00851551"/>
    <w:rsid w:val="00851EEB"/>
    <w:rsid w:val="008609A4"/>
    <w:rsid w:val="00861C9E"/>
    <w:rsid w:val="008624B1"/>
    <w:rsid w:val="00863601"/>
    <w:rsid w:val="00864B57"/>
    <w:rsid w:val="00867FA1"/>
    <w:rsid w:val="00870CB8"/>
    <w:rsid w:val="008710A4"/>
    <w:rsid w:val="00872F38"/>
    <w:rsid w:val="00877778"/>
    <w:rsid w:val="008834D9"/>
    <w:rsid w:val="00896B5E"/>
    <w:rsid w:val="008A0169"/>
    <w:rsid w:val="008B4203"/>
    <w:rsid w:val="008B530A"/>
    <w:rsid w:val="008B5D30"/>
    <w:rsid w:val="008C206B"/>
    <w:rsid w:val="008C2732"/>
    <w:rsid w:val="008C3DA5"/>
    <w:rsid w:val="008C57BA"/>
    <w:rsid w:val="008D06BF"/>
    <w:rsid w:val="008D6C3F"/>
    <w:rsid w:val="008E24FD"/>
    <w:rsid w:val="008E343D"/>
    <w:rsid w:val="008E38FB"/>
    <w:rsid w:val="008E4098"/>
    <w:rsid w:val="008E4A74"/>
    <w:rsid w:val="008E5945"/>
    <w:rsid w:val="008F20F5"/>
    <w:rsid w:val="008F4F0B"/>
    <w:rsid w:val="008F622B"/>
    <w:rsid w:val="00901536"/>
    <w:rsid w:val="0090572F"/>
    <w:rsid w:val="0091318C"/>
    <w:rsid w:val="00913400"/>
    <w:rsid w:val="00913A03"/>
    <w:rsid w:val="009156D5"/>
    <w:rsid w:val="009258A5"/>
    <w:rsid w:val="00930F28"/>
    <w:rsid w:val="0093367B"/>
    <w:rsid w:val="00936966"/>
    <w:rsid w:val="009403AD"/>
    <w:rsid w:val="009408CD"/>
    <w:rsid w:val="00941968"/>
    <w:rsid w:val="009430B7"/>
    <w:rsid w:val="00955D58"/>
    <w:rsid w:val="0095609C"/>
    <w:rsid w:val="00965A8E"/>
    <w:rsid w:val="009669A6"/>
    <w:rsid w:val="009676BF"/>
    <w:rsid w:val="0097386E"/>
    <w:rsid w:val="009806B1"/>
    <w:rsid w:val="0098491B"/>
    <w:rsid w:val="00986819"/>
    <w:rsid w:val="00986FE5"/>
    <w:rsid w:val="00990CA0"/>
    <w:rsid w:val="00995270"/>
    <w:rsid w:val="009A51C2"/>
    <w:rsid w:val="009A6428"/>
    <w:rsid w:val="009A7005"/>
    <w:rsid w:val="009B5433"/>
    <w:rsid w:val="009C72E3"/>
    <w:rsid w:val="009D001E"/>
    <w:rsid w:val="009D06F7"/>
    <w:rsid w:val="009D6676"/>
    <w:rsid w:val="009F003A"/>
    <w:rsid w:val="009F1E1F"/>
    <w:rsid w:val="009F75B6"/>
    <w:rsid w:val="00A02284"/>
    <w:rsid w:val="00A04052"/>
    <w:rsid w:val="00A0425F"/>
    <w:rsid w:val="00A0438E"/>
    <w:rsid w:val="00A06E23"/>
    <w:rsid w:val="00A07076"/>
    <w:rsid w:val="00A10C0F"/>
    <w:rsid w:val="00A16D39"/>
    <w:rsid w:val="00A27A84"/>
    <w:rsid w:val="00A27C5C"/>
    <w:rsid w:val="00A33B79"/>
    <w:rsid w:val="00A42339"/>
    <w:rsid w:val="00A458E9"/>
    <w:rsid w:val="00A608C9"/>
    <w:rsid w:val="00A63184"/>
    <w:rsid w:val="00A70DB9"/>
    <w:rsid w:val="00A734E6"/>
    <w:rsid w:val="00A75BB5"/>
    <w:rsid w:val="00A80461"/>
    <w:rsid w:val="00A83BAB"/>
    <w:rsid w:val="00A846E6"/>
    <w:rsid w:val="00A85945"/>
    <w:rsid w:val="00A869E8"/>
    <w:rsid w:val="00A918A3"/>
    <w:rsid w:val="00A91FD9"/>
    <w:rsid w:val="00A951CB"/>
    <w:rsid w:val="00AA1560"/>
    <w:rsid w:val="00AA294E"/>
    <w:rsid w:val="00AA4CFA"/>
    <w:rsid w:val="00AB3B6E"/>
    <w:rsid w:val="00AB4445"/>
    <w:rsid w:val="00AB446B"/>
    <w:rsid w:val="00AC1F45"/>
    <w:rsid w:val="00AC2AC4"/>
    <w:rsid w:val="00AC58C8"/>
    <w:rsid w:val="00AC76ED"/>
    <w:rsid w:val="00AD2B6E"/>
    <w:rsid w:val="00AD4330"/>
    <w:rsid w:val="00AD5008"/>
    <w:rsid w:val="00AD5034"/>
    <w:rsid w:val="00AD643C"/>
    <w:rsid w:val="00AD6F12"/>
    <w:rsid w:val="00AE011D"/>
    <w:rsid w:val="00AE5EDB"/>
    <w:rsid w:val="00AE7B76"/>
    <w:rsid w:val="00AF08CC"/>
    <w:rsid w:val="00AF53D6"/>
    <w:rsid w:val="00AF6C05"/>
    <w:rsid w:val="00B0048C"/>
    <w:rsid w:val="00B022D4"/>
    <w:rsid w:val="00B0400A"/>
    <w:rsid w:val="00B063C9"/>
    <w:rsid w:val="00B068CE"/>
    <w:rsid w:val="00B13300"/>
    <w:rsid w:val="00B208B3"/>
    <w:rsid w:val="00B248B4"/>
    <w:rsid w:val="00B268CA"/>
    <w:rsid w:val="00B273D5"/>
    <w:rsid w:val="00B32E17"/>
    <w:rsid w:val="00B3492C"/>
    <w:rsid w:val="00B376E1"/>
    <w:rsid w:val="00B40A08"/>
    <w:rsid w:val="00B4160D"/>
    <w:rsid w:val="00B43672"/>
    <w:rsid w:val="00B45020"/>
    <w:rsid w:val="00B45521"/>
    <w:rsid w:val="00B46C92"/>
    <w:rsid w:val="00B47A04"/>
    <w:rsid w:val="00B50335"/>
    <w:rsid w:val="00B509C3"/>
    <w:rsid w:val="00B51C0D"/>
    <w:rsid w:val="00B54CAD"/>
    <w:rsid w:val="00B56533"/>
    <w:rsid w:val="00B56E81"/>
    <w:rsid w:val="00B663B2"/>
    <w:rsid w:val="00B6704A"/>
    <w:rsid w:val="00B67A1A"/>
    <w:rsid w:val="00B715AF"/>
    <w:rsid w:val="00B73C65"/>
    <w:rsid w:val="00B7445E"/>
    <w:rsid w:val="00B776F2"/>
    <w:rsid w:val="00B85B8B"/>
    <w:rsid w:val="00B87C9E"/>
    <w:rsid w:val="00B93D65"/>
    <w:rsid w:val="00B97F56"/>
    <w:rsid w:val="00BA008C"/>
    <w:rsid w:val="00BA317C"/>
    <w:rsid w:val="00BA4288"/>
    <w:rsid w:val="00BA736A"/>
    <w:rsid w:val="00BB13BF"/>
    <w:rsid w:val="00BB4F63"/>
    <w:rsid w:val="00BC2D02"/>
    <w:rsid w:val="00BC597C"/>
    <w:rsid w:val="00BD0CD0"/>
    <w:rsid w:val="00BD11D4"/>
    <w:rsid w:val="00BD1CBF"/>
    <w:rsid w:val="00BD34A0"/>
    <w:rsid w:val="00BD3CDF"/>
    <w:rsid w:val="00BD5048"/>
    <w:rsid w:val="00BE1FBE"/>
    <w:rsid w:val="00BE430D"/>
    <w:rsid w:val="00BF03D2"/>
    <w:rsid w:val="00BF05CF"/>
    <w:rsid w:val="00BF20E0"/>
    <w:rsid w:val="00BF7ACF"/>
    <w:rsid w:val="00C05EEE"/>
    <w:rsid w:val="00C06FC1"/>
    <w:rsid w:val="00C10C7B"/>
    <w:rsid w:val="00C111D4"/>
    <w:rsid w:val="00C13013"/>
    <w:rsid w:val="00C13BE6"/>
    <w:rsid w:val="00C14AFA"/>
    <w:rsid w:val="00C1663A"/>
    <w:rsid w:val="00C2204A"/>
    <w:rsid w:val="00C223E8"/>
    <w:rsid w:val="00C23354"/>
    <w:rsid w:val="00C2347D"/>
    <w:rsid w:val="00C30F93"/>
    <w:rsid w:val="00C31851"/>
    <w:rsid w:val="00C31905"/>
    <w:rsid w:val="00C32CBF"/>
    <w:rsid w:val="00C36243"/>
    <w:rsid w:val="00C363F6"/>
    <w:rsid w:val="00C37844"/>
    <w:rsid w:val="00C41B79"/>
    <w:rsid w:val="00C4439A"/>
    <w:rsid w:val="00C44F3C"/>
    <w:rsid w:val="00C46606"/>
    <w:rsid w:val="00C47AFA"/>
    <w:rsid w:val="00C55B98"/>
    <w:rsid w:val="00C5647D"/>
    <w:rsid w:val="00C62140"/>
    <w:rsid w:val="00C62A39"/>
    <w:rsid w:val="00C62C17"/>
    <w:rsid w:val="00C665CA"/>
    <w:rsid w:val="00C66C11"/>
    <w:rsid w:val="00C77D19"/>
    <w:rsid w:val="00C81D4E"/>
    <w:rsid w:val="00C924FA"/>
    <w:rsid w:val="00CA0541"/>
    <w:rsid w:val="00CA1E8E"/>
    <w:rsid w:val="00CA526D"/>
    <w:rsid w:val="00CB1B11"/>
    <w:rsid w:val="00CB2A41"/>
    <w:rsid w:val="00CB356C"/>
    <w:rsid w:val="00CC07ED"/>
    <w:rsid w:val="00CC28D8"/>
    <w:rsid w:val="00CC59FD"/>
    <w:rsid w:val="00CD6E96"/>
    <w:rsid w:val="00CE7569"/>
    <w:rsid w:val="00CF236A"/>
    <w:rsid w:val="00CF2ACB"/>
    <w:rsid w:val="00CF5064"/>
    <w:rsid w:val="00D021A2"/>
    <w:rsid w:val="00D02787"/>
    <w:rsid w:val="00D02C84"/>
    <w:rsid w:val="00D05C09"/>
    <w:rsid w:val="00D079B2"/>
    <w:rsid w:val="00D10872"/>
    <w:rsid w:val="00D10C9B"/>
    <w:rsid w:val="00D14404"/>
    <w:rsid w:val="00D154F0"/>
    <w:rsid w:val="00D21CE5"/>
    <w:rsid w:val="00D2466F"/>
    <w:rsid w:val="00D24965"/>
    <w:rsid w:val="00D254F7"/>
    <w:rsid w:val="00D304BF"/>
    <w:rsid w:val="00D3136E"/>
    <w:rsid w:val="00D31F05"/>
    <w:rsid w:val="00D45A2B"/>
    <w:rsid w:val="00D5213E"/>
    <w:rsid w:val="00D5440A"/>
    <w:rsid w:val="00D55595"/>
    <w:rsid w:val="00D55B89"/>
    <w:rsid w:val="00D56990"/>
    <w:rsid w:val="00D6664D"/>
    <w:rsid w:val="00D7221F"/>
    <w:rsid w:val="00D72532"/>
    <w:rsid w:val="00D73042"/>
    <w:rsid w:val="00D73114"/>
    <w:rsid w:val="00D73742"/>
    <w:rsid w:val="00D76C98"/>
    <w:rsid w:val="00D80B7E"/>
    <w:rsid w:val="00D86334"/>
    <w:rsid w:val="00D90F73"/>
    <w:rsid w:val="00D921FC"/>
    <w:rsid w:val="00D944F0"/>
    <w:rsid w:val="00D94D92"/>
    <w:rsid w:val="00DA07CB"/>
    <w:rsid w:val="00DA13A0"/>
    <w:rsid w:val="00DA374F"/>
    <w:rsid w:val="00DA7120"/>
    <w:rsid w:val="00DB11E2"/>
    <w:rsid w:val="00DB23A7"/>
    <w:rsid w:val="00DB35D2"/>
    <w:rsid w:val="00DB39D6"/>
    <w:rsid w:val="00DB47A0"/>
    <w:rsid w:val="00DC0EEA"/>
    <w:rsid w:val="00DC4466"/>
    <w:rsid w:val="00DC4C27"/>
    <w:rsid w:val="00DD1DB1"/>
    <w:rsid w:val="00DD3B9D"/>
    <w:rsid w:val="00DD668B"/>
    <w:rsid w:val="00DE0A4B"/>
    <w:rsid w:val="00DE34BC"/>
    <w:rsid w:val="00DF09CA"/>
    <w:rsid w:val="00DF14F2"/>
    <w:rsid w:val="00DF3617"/>
    <w:rsid w:val="00DF6073"/>
    <w:rsid w:val="00DF7F01"/>
    <w:rsid w:val="00E00F63"/>
    <w:rsid w:val="00E02AE9"/>
    <w:rsid w:val="00E039D2"/>
    <w:rsid w:val="00E123A6"/>
    <w:rsid w:val="00E31E22"/>
    <w:rsid w:val="00E32C6F"/>
    <w:rsid w:val="00E33799"/>
    <w:rsid w:val="00E37A85"/>
    <w:rsid w:val="00E4267C"/>
    <w:rsid w:val="00E450D2"/>
    <w:rsid w:val="00E51A90"/>
    <w:rsid w:val="00E53890"/>
    <w:rsid w:val="00E563C3"/>
    <w:rsid w:val="00E63106"/>
    <w:rsid w:val="00E6780C"/>
    <w:rsid w:val="00E71900"/>
    <w:rsid w:val="00E73BE1"/>
    <w:rsid w:val="00E775DA"/>
    <w:rsid w:val="00E777DE"/>
    <w:rsid w:val="00E82211"/>
    <w:rsid w:val="00E82BC1"/>
    <w:rsid w:val="00E85B2E"/>
    <w:rsid w:val="00E937AE"/>
    <w:rsid w:val="00EA24A8"/>
    <w:rsid w:val="00EA2594"/>
    <w:rsid w:val="00EA37F1"/>
    <w:rsid w:val="00EA3D6E"/>
    <w:rsid w:val="00EA66FE"/>
    <w:rsid w:val="00EA762D"/>
    <w:rsid w:val="00EB4533"/>
    <w:rsid w:val="00EB520F"/>
    <w:rsid w:val="00ED0FAE"/>
    <w:rsid w:val="00ED6808"/>
    <w:rsid w:val="00EE349F"/>
    <w:rsid w:val="00EE450C"/>
    <w:rsid w:val="00EE6542"/>
    <w:rsid w:val="00EE761A"/>
    <w:rsid w:val="00EF0520"/>
    <w:rsid w:val="00EF587C"/>
    <w:rsid w:val="00EF62EA"/>
    <w:rsid w:val="00F016A8"/>
    <w:rsid w:val="00F1301B"/>
    <w:rsid w:val="00F15123"/>
    <w:rsid w:val="00F15C9A"/>
    <w:rsid w:val="00F162C1"/>
    <w:rsid w:val="00F210DA"/>
    <w:rsid w:val="00F2617F"/>
    <w:rsid w:val="00F34E6A"/>
    <w:rsid w:val="00F36C14"/>
    <w:rsid w:val="00F41E64"/>
    <w:rsid w:val="00F44037"/>
    <w:rsid w:val="00F51F5B"/>
    <w:rsid w:val="00F553AA"/>
    <w:rsid w:val="00F55AA9"/>
    <w:rsid w:val="00F61119"/>
    <w:rsid w:val="00F61D66"/>
    <w:rsid w:val="00F61FA0"/>
    <w:rsid w:val="00F62FF4"/>
    <w:rsid w:val="00F64B9E"/>
    <w:rsid w:val="00F66C0B"/>
    <w:rsid w:val="00F70012"/>
    <w:rsid w:val="00F705A5"/>
    <w:rsid w:val="00F72B0E"/>
    <w:rsid w:val="00F73AC2"/>
    <w:rsid w:val="00F7462C"/>
    <w:rsid w:val="00F75507"/>
    <w:rsid w:val="00F7693C"/>
    <w:rsid w:val="00F831C0"/>
    <w:rsid w:val="00F83C92"/>
    <w:rsid w:val="00F86A6D"/>
    <w:rsid w:val="00F907A0"/>
    <w:rsid w:val="00F9084C"/>
    <w:rsid w:val="00F9554A"/>
    <w:rsid w:val="00FA03C2"/>
    <w:rsid w:val="00FA0A14"/>
    <w:rsid w:val="00FA1846"/>
    <w:rsid w:val="00FA5A7D"/>
    <w:rsid w:val="00FA6518"/>
    <w:rsid w:val="00FA677F"/>
    <w:rsid w:val="00FB04CC"/>
    <w:rsid w:val="00FB2F1B"/>
    <w:rsid w:val="00FB57E7"/>
    <w:rsid w:val="00FC2169"/>
    <w:rsid w:val="00FC4ACD"/>
    <w:rsid w:val="00FC78A2"/>
    <w:rsid w:val="00FC7FAF"/>
    <w:rsid w:val="00FD38D7"/>
    <w:rsid w:val="00FD5BEE"/>
    <w:rsid w:val="00FF100E"/>
    <w:rsid w:val="00FF3C32"/>
    <w:rsid w:val="00FF420F"/>
    <w:rsid w:val="0448CA2E"/>
    <w:rsid w:val="08D1E846"/>
    <w:rsid w:val="09E25DE2"/>
    <w:rsid w:val="0A5D1347"/>
    <w:rsid w:val="0BFF6768"/>
    <w:rsid w:val="0C5ADEE1"/>
    <w:rsid w:val="0D04A291"/>
    <w:rsid w:val="0D1EB4A3"/>
    <w:rsid w:val="0DD90C97"/>
    <w:rsid w:val="0EA6DF9D"/>
    <w:rsid w:val="0F40612C"/>
    <w:rsid w:val="100A25FB"/>
    <w:rsid w:val="147F6D8E"/>
    <w:rsid w:val="150BD712"/>
    <w:rsid w:val="156A67A7"/>
    <w:rsid w:val="18B6B7DB"/>
    <w:rsid w:val="1A8B701D"/>
    <w:rsid w:val="1BF14530"/>
    <w:rsid w:val="1C2D14EE"/>
    <w:rsid w:val="1DECA595"/>
    <w:rsid w:val="1FACCC66"/>
    <w:rsid w:val="2033C7A6"/>
    <w:rsid w:val="20450C0C"/>
    <w:rsid w:val="21B0A648"/>
    <w:rsid w:val="21C86778"/>
    <w:rsid w:val="236CBCD3"/>
    <w:rsid w:val="23E7D017"/>
    <w:rsid w:val="260B6EEB"/>
    <w:rsid w:val="2687D8F8"/>
    <w:rsid w:val="27A1703B"/>
    <w:rsid w:val="27ABB393"/>
    <w:rsid w:val="27C8D1B5"/>
    <w:rsid w:val="2985FEC7"/>
    <w:rsid w:val="2A1306B9"/>
    <w:rsid w:val="2A2401B4"/>
    <w:rsid w:val="2B0F532C"/>
    <w:rsid w:val="2C67435B"/>
    <w:rsid w:val="2D3126F1"/>
    <w:rsid w:val="2F6111C5"/>
    <w:rsid w:val="2FD75493"/>
    <w:rsid w:val="300232DC"/>
    <w:rsid w:val="30255F3A"/>
    <w:rsid w:val="3038B28C"/>
    <w:rsid w:val="30CFB188"/>
    <w:rsid w:val="3100400E"/>
    <w:rsid w:val="314BA1DD"/>
    <w:rsid w:val="33588ABF"/>
    <w:rsid w:val="33B6511C"/>
    <w:rsid w:val="34FC77DB"/>
    <w:rsid w:val="35347331"/>
    <w:rsid w:val="37CB2A72"/>
    <w:rsid w:val="39EFA09C"/>
    <w:rsid w:val="3C5CA192"/>
    <w:rsid w:val="3CB041A0"/>
    <w:rsid w:val="3D2652EA"/>
    <w:rsid w:val="3EB2D900"/>
    <w:rsid w:val="407BABC7"/>
    <w:rsid w:val="424EEF1C"/>
    <w:rsid w:val="429DEA22"/>
    <w:rsid w:val="42A5257F"/>
    <w:rsid w:val="46F749E8"/>
    <w:rsid w:val="47686B7D"/>
    <w:rsid w:val="47F3BB46"/>
    <w:rsid w:val="484C978D"/>
    <w:rsid w:val="49E12028"/>
    <w:rsid w:val="4A3EDE0E"/>
    <w:rsid w:val="4A5A17F3"/>
    <w:rsid w:val="4C031C97"/>
    <w:rsid w:val="4CACD518"/>
    <w:rsid w:val="4CC63600"/>
    <w:rsid w:val="4D84E7DC"/>
    <w:rsid w:val="4D875A48"/>
    <w:rsid w:val="4F1E1738"/>
    <w:rsid w:val="4FF39CDA"/>
    <w:rsid w:val="51F2D150"/>
    <w:rsid w:val="52EEB52B"/>
    <w:rsid w:val="542B2E97"/>
    <w:rsid w:val="584EFAC2"/>
    <w:rsid w:val="5AAC31E8"/>
    <w:rsid w:val="5ABA556E"/>
    <w:rsid w:val="5B7EA3C4"/>
    <w:rsid w:val="5CC07097"/>
    <w:rsid w:val="5CF5B8D4"/>
    <w:rsid w:val="5D3AF4CF"/>
    <w:rsid w:val="5E5C7601"/>
    <w:rsid w:val="5F4A4776"/>
    <w:rsid w:val="5FFDA634"/>
    <w:rsid w:val="6008969F"/>
    <w:rsid w:val="607FB25D"/>
    <w:rsid w:val="60914C8D"/>
    <w:rsid w:val="612745DB"/>
    <w:rsid w:val="61A0A5FF"/>
    <w:rsid w:val="628C27D4"/>
    <w:rsid w:val="62CDB839"/>
    <w:rsid w:val="6909CC6E"/>
    <w:rsid w:val="69D8FDAA"/>
    <w:rsid w:val="6C02955D"/>
    <w:rsid w:val="6C937024"/>
    <w:rsid w:val="6EC54DED"/>
    <w:rsid w:val="73A41D58"/>
    <w:rsid w:val="7612765D"/>
    <w:rsid w:val="76736619"/>
    <w:rsid w:val="76E816D6"/>
    <w:rsid w:val="7A726838"/>
    <w:rsid w:val="7AD7ADE4"/>
    <w:rsid w:val="7C718C30"/>
    <w:rsid w:val="7DA24716"/>
    <w:rsid w:val="7E541849"/>
    <w:rsid w:val="7EAEEB9E"/>
    <w:rsid w:val="7EE567DC"/>
    <w:rsid w:val="7F555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12FF1"/>
  <w15:chartTrackingRefBased/>
  <w15:docId w15:val="{D4D2324F-827D-42D3-9A97-FA996636A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A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C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32CBF"/>
  </w:style>
  <w:style w:type="paragraph" w:styleId="Footer">
    <w:name w:val="footer"/>
    <w:basedOn w:val="Normal"/>
    <w:link w:val="FooterChar"/>
    <w:uiPriority w:val="99"/>
    <w:unhideWhenUsed/>
    <w:rsid w:val="00C32C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32CBF"/>
  </w:style>
  <w:style w:type="paragraph" w:styleId="NormalWeb">
    <w:name w:val="Normal (Web)"/>
    <w:basedOn w:val="Normal"/>
    <w:uiPriority w:val="99"/>
    <w:unhideWhenUsed/>
    <w:rsid w:val="00C443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72E3"/>
    <w:rPr>
      <w:color w:val="0000FF"/>
      <w:u w:val="single"/>
    </w:rPr>
  </w:style>
  <w:style w:type="table" w:styleId="TableGrid">
    <w:name w:val="Table Grid"/>
    <w:basedOn w:val="TableNormal"/>
    <w:uiPriority w:val="39"/>
    <w:qFormat/>
    <w:rsid w:val="009C7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3047"/>
    <w:pPr>
      <w:ind w:left="720"/>
      <w:contextualSpacing/>
    </w:pPr>
  </w:style>
  <w:style w:type="paragraph" w:styleId="BalloonText">
    <w:name w:val="Balloon Text"/>
    <w:basedOn w:val="Normal"/>
    <w:link w:val="BalloonTextChar"/>
    <w:uiPriority w:val="99"/>
    <w:semiHidden/>
    <w:unhideWhenUsed/>
    <w:rsid w:val="00E6310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63106"/>
    <w:rPr>
      <w:sz w:val="18"/>
      <w:szCs w:val="18"/>
    </w:rPr>
  </w:style>
  <w:style w:type="character" w:styleId="CommentReference">
    <w:name w:val="annotation reference"/>
    <w:basedOn w:val="DefaultParagraphFont"/>
    <w:uiPriority w:val="99"/>
    <w:semiHidden/>
    <w:unhideWhenUsed/>
    <w:qFormat/>
    <w:rsid w:val="00011F7E"/>
    <w:rPr>
      <w:sz w:val="21"/>
      <w:szCs w:val="21"/>
    </w:rPr>
  </w:style>
  <w:style w:type="character" w:styleId="UnresolvedMention">
    <w:name w:val="Unresolved Mention"/>
    <w:basedOn w:val="DefaultParagraphFont"/>
    <w:uiPriority w:val="99"/>
    <w:semiHidden/>
    <w:unhideWhenUsed/>
    <w:rsid w:val="000760DD"/>
    <w:rPr>
      <w:color w:val="605E5C"/>
      <w:shd w:val="clear" w:color="auto" w:fill="E1DFDD"/>
    </w:rPr>
  </w:style>
  <w:style w:type="paragraph" w:styleId="CommentText">
    <w:name w:val="annotation text"/>
    <w:basedOn w:val="Normal"/>
    <w:link w:val="CommentTextChar"/>
    <w:uiPriority w:val="99"/>
    <w:semiHidden/>
    <w:unhideWhenUsed/>
    <w:rsid w:val="002636A5"/>
    <w:pPr>
      <w:spacing w:line="240" w:lineRule="auto"/>
    </w:pPr>
    <w:rPr>
      <w:sz w:val="20"/>
      <w:szCs w:val="20"/>
    </w:rPr>
  </w:style>
  <w:style w:type="character" w:customStyle="1" w:styleId="CommentTextChar">
    <w:name w:val="Comment Text Char"/>
    <w:basedOn w:val="DefaultParagraphFont"/>
    <w:link w:val="CommentText"/>
    <w:uiPriority w:val="99"/>
    <w:semiHidden/>
    <w:rsid w:val="002636A5"/>
    <w:rPr>
      <w:sz w:val="20"/>
      <w:szCs w:val="20"/>
    </w:rPr>
  </w:style>
  <w:style w:type="paragraph" w:styleId="CommentSubject">
    <w:name w:val="annotation subject"/>
    <w:basedOn w:val="CommentText"/>
    <w:next w:val="CommentText"/>
    <w:link w:val="CommentSubjectChar"/>
    <w:uiPriority w:val="99"/>
    <w:semiHidden/>
    <w:unhideWhenUsed/>
    <w:rsid w:val="002636A5"/>
    <w:rPr>
      <w:b/>
      <w:bCs/>
    </w:rPr>
  </w:style>
  <w:style w:type="character" w:customStyle="1" w:styleId="CommentSubjectChar">
    <w:name w:val="Comment Subject Char"/>
    <w:basedOn w:val="CommentTextChar"/>
    <w:link w:val="CommentSubject"/>
    <w:uiPriority w:val="99"/>
    <w:semiHidden/>
    <w:rsid w:val="002636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173">
      <w:bodyDiv w:val="1"/>
      <w:marLeft w:val="0"/>
      <w:marRight w:val="0"/>
      <w:marTop w:val="0"/>
      <w:marBottom w:val="0"/>
      <w:divBdr>
        <w:top w:val="none" w:sz="0" w:space="0" w:color="auto"/>
        <w:left w:val="none" w:sz="0" w:space="0" w:color="auto"/>
        <w:bottom w:val="none" w:sz="0" w:space="0" w:color="auto"/>
        <w:right w:val="none" w:sz="0" w:space="0" w:color="auto"/>
      </w:divBdr>
    </w:div>
    <w:div w:id="225262800">
      <w:bodyDiv w:val="1"/>
      <w:marLeft w:val="0"/>
      <w:marRight w:val="0"/>
      <w:marTop w:val="0"/>
      <w:marBottom w:val="0"/>
      <w:divBdr>
        <w:top w:val="none" w:sz="0" w:space="0" w:color="auto"/>
        <w:left w:val="none" w:sz="0" w:space="0" w:color="auto"/>
        <w:bottom w:val="none" w:sz="0" w:space="0" w:color="auto"/>
        <w:right w:val="none" w:sz="0" w:space="0" w:color="auto"/>
      </w:divBdr>
    </w:div>
    <w:div w:id="552036705">
      <w:bodyDiv w:val="1"/>
      <w:marLeft w:val="0"/>
      <w:marRight w:val="0"/>
      <w:marTop w:val="0"/>
      <w:marBottom w:val="0"/>
      <w:divBdr>
        <w:top w:val="none" w:sz="0" w:space="0" w:color="auto"/>
        <w:left w:val="none" w:sz="0" w:space="0" w:color="auto"/>
        <w:bottom w:val="none" w:sz="0" w:space="0" w:color="auto"/>
        <w:right w:val="none" w:sz="0" w:space="0" w:color="auto"/>
      </w:divBdr>
    </w:div>
    <w:div w:id="657345413">
      <w:bodyDiv w:val="1"/>
      <w:marLeft w:val="0"/>
      <w:marRight w:val="0"/>
      <w:marTop w:val="0"/>
      <w:marBottom w:val="0"/>
      <w:divBdr>
        <w:top w:val="none" w:sz="0" w:space="0" w:color="auto"/>
        <w:left w:val="none" w:sz="0" w:space="0" w:color="auto"/>
        <w:bottom w:val="none" w:sz="0" w:space="0" w:color="auto"/>
        <w:right w:val="none" w:sz="0" w:space="0" w:color="auto"/>
      </w:divBdr>
    </w:div>
    <w:div w:id="820075300">
      <w:bodyDiv w:val="1"/>
      <w:marLeft w:val="0"/>
      <w:marRight w:val="0"/>
      <w:marTop w:val="0"/>
      <w:marBottom w:val="0"/>
      <w:divBdr>
        <w:top w:val="none" w:sz="0" w:space="0" w:color="auto"/>
        <w:left w:val="none" w:sz="0" w:space="0" w:color="auto"/>
        <w:bottom w:val="none" w:sz="0" w:space="0" w:color="auto"/>
        <w:right w:val="none" w:sz="0" w:space="0" w:color="auto"/>
      </w:divBdr>
    </w:div>
    <w:div w:id="952326727">
      <w:bodyDiv w:val="1"/>
      <w:marLeft w:val="0"/>
      <w:marRight w:val="0"/>
      <w:marTop w:val="0"/>
      <w:marBottom w:val="0"/>
      <w:divBdr>
        <w:top w:val="none" w:sz="0" w:space="0" w:color="auto"/>
        <w:left w:val="none" w:sz="0" w:space="0" w:color="auto"/>
        <w:bottom w:val="none" w:sz="0" w:space="0" w:color="auto"/>
        <w:right w:val="none" w:sz="0" w:space="0" w:color="auto"/>
      </w:divBdr>
    </w:div>
    <w:div w:id="959186633">
      <w:bodyDiv w:val="1"/>
      <w:marLeft w:val="0"/>
      <w:marRight w:val="0"/>
      <w:marTop w:val="0"/>
      <w:marBottom w:val="0"/>
      <w:divBdr>
        <w:top w:val="none" w:sz="0" w:space="0" w:color="auto"/>
        <w:left w:val="none" w:sz="0" w:space="0" w:color="auto"/>
        <w:bottom w:val="none" w:sz="0" w:space="0" w:color="auto"/>
        <w:right w:val="none" w:sz="0" w:space="0" w:color="auto"/>
      </w:divBdr>
    </w:div>
    <w:div w:id="1158351680">
      <w:bodyDiv w:val="1"/>
      <w:marLeft w:val="0"/>
      <w:marRight w:val="0"/>
      <w:marTop w:val="0"/>
      <w:marBottom w:val="0"/>
      <w:divBdr>
        <w:top w:val="none" w:sz="0" w:space="0" w:color="auto"/>
        <w:left w:val="none" w:sz="0" w:space="0" w:color="auto"/>
        <w:bottom w:val="none" w:sz="0" w:space="0" w:color="auto"/>
        <w:right w:val="none" w:sz="0" w:space="0" w:color="auto"/>
      </w:divBdr>
    </w:div>
    <w:div w:id="1368720041">
      <w:bodyDiv w:val="1"/>
      <w:marLeft w:val="0"/>
      <w:marRight w:val="0"/>
      <w:marTop w:val="0"/>
      <w:marBottom w:val="0"/>
      <w:divBdr>
        <w:top w:val="none" w:sz="0" w:space="0" w:color="auto"/>
        <w:left w:val="none" w:sz="0" w:space="0" w:color="auto"/>
        <w:bottom w:val="none" w:sz="0" w:space="0" w:color="auto"/>
        <w:right w:val="none" w:sz="0" w:space="0" w:color="auto"/>
      </w:divBdr>
    </w:div>
    <w:div w:id="1479961168">
      <w:bodyDiv w:val="1"/>
      <w:marLeft w:val="0"/>
      <w:marRight w:val="0"/>
      <w:marTop w:val="0"/>
      <w:marBottom w:val="0"/>
      <w:divBdr>
        <w:top w:val="none" w:sz="0" w:space="0" w:color="auto"/>
        <w:left w:val="none" w:sz="0" w:space="0" w:color="auto"/>
        <w:bottom w:val="none" w:sz="0" w:space="0" w:color="auto"/>
        <w:right w:val="none" w:sz="0" w:space="0" w:color="auto"/>
      </w:divBdr>
    </w:div>
    <w:div w:id="1532257879">
      <w:bodyDiv w:val="1"/>
      <w:marLeft w:val="0"/>
      <w:marRight w:val="0"/>
      <w:marTop w:val="0"/>
      <w:marBottom w:val="0"/>
      <w:divBdr>
        <w:top w:val="none" w:sz="0" w:space="0" w:color="auto"/>
        <w:left w:val="none" w:sz="0" w:space="0" w:color="auto"/>
        <w:bottom w:val="none" w:sz="0" w:space="0" w:color="auto"/>
        <w:right w:val="none" w:sz="0" w:space="0" w:color="auto"/>
      </w:divBdr>
    </w:div>
    <w:div w:id="1544099137">
      <w:bodyDiv w:val="1"/>
      <w:marLeft w:val="0"/>
      <w:marRight w:val="0"/>
      <w:marTop w:val="0"/>
      <w:marBottom w:val="0"/>
      <w:divBdr>
        <w:top w:val="none" w:sz="0" w:space="0" w:color="auto"/>
        <w:left w:val="none" w:sz="0" w:space="0" w:color="auto"/>
        <w:bottom w:val="none" w:sz="0" w:space="0" w:color="auto"/>
        <w:right w:val="none" w:sz="0" w:space="0" w:color="auto"/>
      </w:divBdr>
    </w:div>
    <w:div w:id="1909532504">
      <w:bodyDiv w:val="1"/>
      <w:marLeft w:val="0"/>
      <w:marRight w:val="0"/>
      <w:marTop w:val="0"/>
      <w:marBottom w:val="0"/>
      <w:divBdr>
        <w:top w:val="none" w:sz="0" w:space="0" w:color="auto"/>
        <w:left w:val="none" w:sz="0" w:space="0" w:color="auto"/>
        <w:bottom w:val="none" w:sz="0" w:space="0" w:color="auto"/>
        <w:right w:val="none" w:sz="0" w:space="0" w:color="auto"/>
      </w:divBdr>
    </w:div>
    <w:div w:id="1944606515">
      <w:bodyDiv w:val="1"/>
      <w:marLeft w:val="0"/>
      <w:marRight w:val="0"/>
      <w:marTop w:val="0"/>
      <w:marBottom w:val="0"/>
      <w:divBdr>
        <w:top w:val="none" w:sz="0" w:space="0" w:color="auto"/>
        <w:left w:val="none" w:sz="0" w:space="0" w:color="auto"/>
        <w:bottom w:val="none" w:sz="0" w:space="0" w:color="auto"/>
        <w:right w:val="none" w:sz="0" w:space="0" w:color="auto"/>
      </w:divBdr>
    </w:div>
    <w:div w:id="1960843468">
      <w:bodyDiv w:val="1"/>
      <w:marLeft w:val="0"/>
      <w:marRight w:val="0"/>
      <w:marTop w:val="0"/>
      <w:marBottom w:val="0"/>
      <w:divBdr>
        <w:top w:val="none" w:sz="0" w:space="0" w:color="auto"/>
        <w:left w:val="none" w:sz="0" w:space="0" w:color="auto"/>
        <w:bottom w:val="none" w:sz="0" w:space="0" w:color="auto"/>
        <w:right w:val="none" w:sz="0" w:space="0" w:color="auto"/>
      </w:divBdr>
    </w:div>
    <w:div w:id="2005812553">
      <w:bodyDiv w:val="1"/>
      <w:marLeft w:val="0"/>
      <w:marRight w:val="0"/>
      <w:marTop w:val="0"/>
      <w:marBottom w:val="0"/>
      <w:divBdr>
        <w:top w:val="none" w:sz="0" w:space="0" w:color="auto"/>
        <w:left w:val="none" w:sz="0" w:space="0" w:color="auto"/>
        <w:bottom w:val="none" w:sz="0" w:space="0" w:color="auto"/>
        <w:right w:val="none" w:sz="0" w:space="0" w:color="auto"/>
      </w:divBdr>
    </w:div>
    <w:div w:id="2103061263">
      <w:bodyDiv w:val="1"/>
      <w:marLeft w:val="0"/>
      <w:marRight w:val="0"/>
      <w:marTop w:val="0"/>
      <w:marBottom w:val="0"/>
      <w:divBdr>
        <w:top w:val="none" w:sz="0" w:space="0" w:color="auto"/>
        <w:left w:val="none" w:sz="0" w:space="0" w:color="auto"/>
        <w:bottom w:val="none" w:sz="0" w:space="0" w:color="auto"/>
        <w:right w:val="none" w:sz="0" w:space="0" w:color="auto"/>
      </w:divBdr>
    </w:div>
    <w:div w:id="2111049795">
      <w:bodyDiv w:val="1"/>
      <w:marLeft w:val="0"/>
      <w:marRight w:val="0"/>
      <w:marTop w:val="0"/>
      <w:marBottom w:val="0"/>
      <w:divBdr>
        <w:top w:val="none" w:sz="0" w:space="0" w:color="auto"/>
        <w:left w:val="none" w:sz="0" w:space="0" w:color="auto"/>
        <w:bottom w:val="none" w:sz="0" w:space="0" w:color="auto"/>
        <w:right w:val="none" w:sz="0" w:space="0" w:color="auto"/>
      </w:divBdr>
      <w:divsChild>
        <w:div w:id="2089112298">
          <w:marLeft w:val="0"/>
          <w:marRight w:val="0"/>
          <w:marTop w:val="0"/>
          <w:marBottom w:val="0"/>
          <w:divBdr>
            <w:top w:val="none" w:sz="0" w:space="0" w:color="auto"/>
            <w:left w:val="none" w:sz="0" w:space="0" w:color="auto"/>
            <w:bottom w:val="none" w:sz="0" w:space="0" w:color="auto"/>
            <w:right w:val="none" w:sz="0" w:space="0" w:color="auto"/>
          </w:divBdr>
        </w:div>
      </w:divsChild>
    </w:div>
    <w:div w:id="21309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9.png"/><Relationship Id="rId38"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nasa.gov/audience/foreducators/best/edp.html"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mperial.ac.uk/admin-services/library/learning-support/reference-management/harvard-style/" TargetMode="External"/><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nasa.gov/audience/foreducators/best/edp.html" TargetMode="External"/><Relationship Id="rId28" Type="http://schemas.openxmlformats.org/officeDocument/2006/relationships/hyperlink" Target="https://www.nasa.gov/audience/foreducators/best/edp.html" TargetMode="External"/><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ducation.makeblock.com/resource/" TargetMode="External"/><Relationship Id="rId22" Type="http://schemas.openxmlformats.org/officeDocument/2006/relationships/image" Target="media/image12.png"/><Relationship Id="rId27" Type="http://schemas.openxmlformats.org/officeDocument/2006/relationships/hyperlink" Target="https://incognito-ide.mblock.cc/"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ere\Downloads\Makeblock%20Education%20Lesson%20Plan_Template%201.1%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D7B8DB6F5F204C9F0FB1EAC793A34B" ma:contentTypeVersion="30" ma:contentTypeDescription="Create a new document." ma:contentTypeScope="" ma:versionID="4c17d9e8b87e3e4c57d6aaa114c7873f">
  <xsd:schema xmlns:xsd="http://www.w3.org/2001/XMLSchema" xmlns:xs="http://www.w3.org/2001/XMLSchema" xmlns:p="http://schemas.microsoft.com/office/2006/metadata/properties" xmlns:ns2="e4d70162-ace3-44e7-92ab-2f9373d5bb77" xmlns:ns3="53fe7858-66a6-4f29-b74a-60c7079a3f54" targetNamespace="http://schemas.microsoft.com/office/2006/metadata/properties" ma:root="true" ma:fieldsID="425254472afa469aa590cae3a5a68c2b" ns2:_="" ns3:_="">
    <xsd:import namespace="e4d70162-ace3-44e7-92ab-2f9373d5bb77"/>
    <xsd:import namespace="53fe7858-66a6-4f29-b74a-60c7079a3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lo" minOccurs="0"/>
                <xsd:element ref="ns2:cf6bef2a-12ef-4532-837e-bb831867c9eaCountryOrRegion" minOccurs="0"/>
                <xsd:element ref="ns2:cf6bef2a-12ef-4532-837e-bb831867c9eaState" minOccurs="0"/>
                <xsd:element ref="ns2:cf6bef2a-12ef-4532-837e-bb831867c9eaCity" minOccurs="0"/>
                <xsd:element ref="ns2:cf6bef2a-12ef-4532-837e-bb831867c9eaPostalCode" minOccurs="0"/>
                <xsd:element ref="ns2:cf6bef2a-12ef-4532-837e-bb831867c9eaStreet" minOccurs="0"/>
                <xsd:element ref="ns2:cf6bef2a-12ef-4532-837e-bb831867c9eaGeoLoc" minOccurs="0"/>
                <xsd:element ref="ns2:cf6bef2a-12ef-4532-837e-bb831867c9eaDispName" minOccurs="0"/>
                <xsd:element ref="ns3:SharedWithUsers" minOccurs="0"/>
                <xsd:element ref="ns3:SharedWithDetails" minOccurs="0"/>
                <xsd:element ref="ns2:MediaLengthInSeconds" minOccurs="0"/>
                <xsd:element ref="ns2:Vorschau"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0162-ace3-44e7-92ab-2f9373d5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o" ma:index="18" nillable="true" ma:displayName="lo" ma:format="Dropdown" ma:internalName="lo">
      <xsd:simpleType>
        <xsd:restriction base="dms:Unknown"/>
      </xsd:simpleType>
    </xsd:element>
    <xsd:element name="cf6bef2a-12ef-4532-837e-bb831867c9eaCountryOrRegion" ma:index="19" nillable="true" ma:displayName="lo: Country/Region" ma:internalName="CountryOrRegion" ma:readOnly="true">
      <xsd:simpleType>
        <xsd:restriction base="dms:Text"/>
      </xsd:simpleType>
    </xsd:element>
    <xsd:element name="cf6bef2a-12ef-4532-837e-bb831867c9eaState" ma:index="20" nillable="true" ma:displayName="lo: State" ma:internalName="State" ma:readOnly="true">
      <xsd:simpleType>
        <xsd:restriction base="dms:Text"/>
      </xsd:simpleType>
    </xsd:element>
    <xsd:element name="cf6bef2a-12ef-4532-837e-bb831867c9eaCity" ma:index="21" nillable="true" ma:displayName="lo: City" ma:internalName="City" ma:readOnly="true">
      <xsd:simpleType>
        <xsd:restriction base="dms:Text"/>
      </xsd:simpleType>
    </xsd:element>
    <xsd:element name="cf6bef2a-12ef-4532-837e-bb831867c9eaPostalCode" ma:index="22" nillable="true" ma:displayName="lo: Postal Code" ma:internalName="PostalCode" ma:readOnly="true">
      <xsd:simpleType>
        <xsd:restriction base="dms:Text"/>
      </xsd:simpleType>
    </xsd:element>
    <xsd:element name="cf6bef2a-12ef-4532-837e-bb831867c9eaStreet" ma:index="23" nillable="true" ma:displayName="lo: Street" ma:internalName="Street" ma:readOnly="true">
      <xsd:simpleType>
        <xsd:restriction base="dms:Text"/>
      </xsd:simpleType>
    </xsd:element>
    <xsd:element name="cf6bef2a-12ef-4532-837e-bb831867c9eaGeoLoc" ma:index="24" nillable="true" ma:displayName="lo: Coordinates" ma:internalName="GeoLoc" ma:readOnly="true">
      <xsd:simpleType>
        <xsd:restriction base="dms:Unknown"/>
      </xsd:simpleType>
    </xsd:element>
    <xsd:element name="cf6bef2a-12ef-4532-837e-bb831867c9eaDispName" ma:index="25" nillable="true" ma:displayName="lo: Name" ma:internalName="DispName" ma:readOnly="true">
      <xsd:simpleType>
        <xsd:restriction base="dms:Text"/>
      </xsd:simpleType>
    </xsd:element>
    <xsd:element name="MediaLengthInSeconds" ma:index="28" nillable="true" ma:displayName="Length (seconds)" ma:internalName="MediaLengthInSeconds" ma:readOnly="true">
      <xsd:simpleType>
        <xsd:restriction base="dms:Unknown"/>
      </xsd:simpleType>
    </xsd:element>
    <xsd:element name="Vorschau" ma:index="29" nillable="true" ma:displayName="Vorschau" ma:format="Thumbnail" ma:internalName="Vorschau">
      <xsd:simpleType>
        <xsd:restriction base="dms:Unknown"/>
      </xsd:simpleType>
    </xsd:element>
    <xsd:element name="lcf76f155ced4ddcb4097134ff3c332f" ma:index="32" nillable="true" ma:taxonomy="true" ma:internalName="lcf76f155ced4ddcb4097134ff3c332f" ma:taxonomyFieldName="MediaServiceImageTags" ma:displayName="Image Tags" ma:readOnly="false" ma:fieldId="{5cf76f15-5ced-4ddc-b409-7134ff3c332f}" ma:taxonomyMulti="true" ma:sspId="bcc13940-cc23-4f13-a8f1-3cf37e895aa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fe7858-66a6-4f29-b74a-60c7079a3f54"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element name="TaxCatchAll" ma:index="30" nillable="true" ma:displayName="Taxonomy Catch All Column" ma:hidden="true" ma:list="{7bc58483-8b17-41f0-8ffd-8188dc8c11bd}" ma:internalName="TaxCatchAll" ma:showField="CatchAllData" ma:web="53fe7858-66a6-4f29-b74a-60c7079a3f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4d70162-ace3-44e7-92ab-2f9373d5bb77">
      <Terms xmlns="http://schemas.microsoft.com/office/infopath/2007/PartnerControls"/>
    </lcf76f155ced4ddcb4097134ff3c332f>
    <TaxCatchAll xmlns="53fe7858-66a6-4f29-b74a-60c7079a3f54" xsi:nil="true"/>
    <Vorschau xmlns="e4d70162-ace3-44e7-92ab-2f9373d5bb77" xsi:nil="true"/>
    <lo xmlns="e4d70162-ace3-44e7-92ab-2f9373d5bb7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40D63-291C-4C67-A538-081C9AA93863}">
  <ds:schemaRefs>
    <ds:schemaRef ds:uri="http://schemas.microsoft.com/sharepoint/v3/contenttype/forms"/>
  </ds:schemaRefs>
</ds:datastoreItem>
</file>

<file path=customXml/itemProps2.xml><?xml version="1.0" encoding="utf-8"?>
<ds:datastoreItem xmlns:ds="http://schemas.openxmlformats.org/officeDocument/2006/customXml" ds:itemID="{37FB21C3-E130-4F24-81C0-6C1FBACE4344}"/>
</file>

<file path=customXml/itemProps3.xml><?xml version="1.0" encoding="utf-8"?>
<ds:datastoreItem xmlns:ds="http://schemas.openxmlformats.org/officeDocument/2006/customXml" ds:itemID="{2ECC352D-7CB0-43F9-8431-F4AACF0DB0AC}">
  <ds:schemaRefs>
    <ds:schemaRef ds:uri="http://schemas.microsoft.com/office/2006/metadata/properties"/>
    <ds:schemaRef ds:uri="http://schemas.microsoft.com/office/infopath/2007/PartnerControls"/>
    <ds:schemaRef ds:uri="46978388-7d79-4e52-a506-7f06c7aa272a"/>
    <ds:schemaRef ds:uri="70ef1e5c-6506-4522-a307-997d2685beb9"/>
  </ds:schemaRefs>
</ds:datastoreItem>
</file>

<file path=customXml/itemProps4.xml><?xml version="1.0" encoding="utf-8"?>
<ds:datastoreItem xmlns:ds="http://schemas.openxmlformats.org/officeDocument/2006/customXml" ds:itemID="{38468740-126C-44C5-B681-524C68895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Makeblock Education Lesson Plan_Template 1.1 (2)</Template>
  <TotalTime>6</TotalTime>
  <Pages>25</Pages>
  <Words>4927</Words>
  <Characters>28089</Characters>
  <Application>Microsoft Office Word</Application>
  <DocSecurity>0</DocSecurity>
  <Lines>234</Lines>
  <Paragraphs>65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Microsoft</Company>
  <LinksUpToDate>false</LinksUpToDate>
  <CharactersWithSpaces>32951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Berendsen</dc:creator>
  <cp:keywords/>
  <dc:description/>
  <cp:lastModifiedBy>Sergio Castellanos Arciniega</cp:lastModifiedBy>
  <cp:revision>4</cp:revision>
  <dcterms:created xsi:type="dcterms:W3CDTF">2022-09-02T10:56:00Z</dcterms:created>
  <dcterms:modified xsi:type="dcterms:W3CDTF">2022-09-02T11:08:00Z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0x01010062D7B8DB6F5F204C9F0FB1EAC793A34B</vt:lpwstr>
  </property>
  <property fmtid="{D5CDD505-2E9C-101B-9397-08002B2CF9AE}" pid="3" name="MediaServiceImageTags">
    <vt:lpwstr/>
  </property>
</Properties>
</file>